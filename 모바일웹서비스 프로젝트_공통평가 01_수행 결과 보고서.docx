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4EC406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  <w:r>
        <w:rPr>
          <w:rFonts w:hint="eastAsia"/>
          <w:b/>
          <w:sz w:val="28"/>
          <w:szCs w:val="28"/>
          <w:lang w:eastAsia="ko-KR"/>
        </w:rPr>
        <w:t>모바일/웹서비스 프로젝트 공통평가 01</w:t>
      </w:r>
    </w:p>
    <w:p w14:paraId="475B91C4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  <w:r>
        <w:rPr>
          <w:rFonts w:hint="eastAsia"/>
          <w:b/>
          <w:sz w:val="28"/>
          <w:szCs w:val="28"/>
          <w:lang w:eastAsia="ko-KR"/>
        </w:rPr>
        <w:t>수행 결과 보고서</w:t>
      </w:r>
    </w:p>
    <w:p w14:paraId="393FCA0E">
      <w:pPr>
        <w:pStyle w:val="92"/>
        <w:ind w:firstLine="0" w:firstLineChars="0"/>
        <w:jc w:val="left"/>
        <w:outlineLvl w:val="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eastAsia="ko-KR"/>
        </w:rPr>
        <w:t xml:space="preserve">학번 : </w:t>
      </w:r>
      <w:r>
        <w:rPr>
          <w:rFonts w:hint="eastAsia" w:eastAsia="宋体"/>
          <w:b/>
          <w:sz w:val="28"/>
          <w:szCs w:val="28"/>
          <w:lang w:val="en-US" w:eastAsia="zh-CN"/>
        </w:rPr>
        <w:t>2020110078</w:t>
      </w:r>
    </w:p>
    <w:p w14:paraId="62CF159D">
      <w:pPr>
        <w:pStyle w:val="92"/>
        <w:ind w:firstLine="0" w:firstLineChars="0"/>
        <w:jc w:val="left"/>
        <w:outlineLvl w:val="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eastAsia="ko-KR"/>
        </w:rPr>
        <w:t xml:space="preserve">이름 : </w:t>
      </w:r>
      <w:r>
        <w:rPr>
          <w:rFonts w:hint="eastAsia" w:eastAsia="宋体"/>
          <w:b/>
          <w:sz w:val="28"/>
          <w:szCs w:val="28"/>
          <w:lang w:val="en-US" w:eastAsia="zh-CN"/>
        </w:rPr>
        <w:t>TANG ZHIJIE</w:t>
      </w:r>
    </w:p>
    <w:p w14:paraId="4A2677E5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</w:p>
    <w:p w14:paraId="10C7EF1C">
      <w:pPr>
        <w:pStyle w:val="92"/>
        <w:ind w:firstLine="0" w:firstLineChars="0"/>
        <w:jc w:val="left"/>
        <w:outlineLvl w:val="0"/>
        <w:rPr>
          <w:rFonts w:ascii="Batang" w:hAnsi="Batang" w:eastAsia="Batang"/>
          <w:sz w:val="28"/>
          <w:szCs w:val="28"/>
        </w:rPr>
      </w:pPr>
    </w:p>
    <w:p w14:paraId="62C2E196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[적/부판정 범례] ○:적합, ×:부적합, △:점검</w:t>
      </w:r>
      <w:r>
        <w:rPr>
          <w:sz w:val="18"/>
          <w:szCs w:val="18"/>
        </w:rPr>
        <w:t>제외</w:t>
      </w:r>
      <w:r>
        <w:rPr>
          <w:rFonts w:hint="eastAsia"/>
          <w:sz w:val="18"/>
          <w:szCs w:val="18"/>
        </w:rPr>
        <w:t>, N/A:해당없음</w:t>
      </w:r>
    </w:p>
    <w:p w14:paraId="6EDD5158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첨부 그림은 모두 문서에 포함하는 형식으로 저장 할 것</w:t>
      </w:r>
    </w:p>
    <w:tbl>
      <w:tblPr>
        <w:tblStyle w:val="6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595"/>
        <w:gridCol w:w="603"/>
        <w:gridCol w:w="1382"/>
        <w:gridCol w:w="3582"/>
        <w:gridCol w:w="484"/>
        <w:gridCol w:w="426"/>
        <w:gridCol w:w="2173"/>
      </w:tblGrid>
      <w:tr w14:paraId="4369D5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158" w:hRule="atLeast"/>
          <w:tblHeader/>
        </w:trPr>
        <w:tc>
          <w:tcPr>
            <w:tcW w:w="6162" w:type="dxa"/>
            <w:gridSpan w:val="4"/>
            <w:shd w:val="clear" w:color="auto" w:fill="BFBFBF"/>
            <w:vAlign w:val="center"/>
          </w:tcPr>
          <w:p w14:paraId="6955154D">
            <w:pPr>
              <w:widowControl/>
              <w:wordWrap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rFonts w:hint="eastAsia"/>
                <w:b/>
                <w:bCs/>
                <w:sz w:val="20"/>
              </w:rPr>
              <w:t>수업 요구사항</w:t>
            </w:r>
          </w:p>
        </w:tc>
        <w:tc>
          <w:tcPr>
            <w:tcW w:w="3083" w:type="dxa"/>
            <w:gridSpan w:val="3"/>
            <w:shd w:val="clear" w:color="auto" w:fill="BFBFBF"/>
            <w:vAlign w:val="center"/>
          </w:tcPr>
          <w:p w14:paraId="001F14B3">
            <w:pPr>
              <w:widowControl/>
              <w:wordWrap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rFonts w:hint="eastAsia"/>
                <w:b/>
                <w:bCs/>
                <w:sz w:val="20"/>
              </w:rPr>
              <w:t>이행현황</w:t>
            </w:r>
          </w:p>
        </w:tc>
      </w:tr>
      <w:tr w14:paraId="47EF0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157" w:hRule="atLeast"/>
          <w:tblHeader/>
        </w:trPr>
        <w:tc>
          <w:tcPr>
            <w:tcW w:w="595" w:type="dxa"/>
            <w:shd w:val="clear" w:color="auto" w:fill="BFBFBF"/>
            <w:vAlign w:val="center"/>
          </w:tcPr>
          <w:p w14:paraId="4E3C9502">
            <w:pPr>
              <w:jc w:val="center"/>
              <w:rPr>
                <w:b/>
                <w:color w:val="auto"/>
                <w:kern w:val="2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ID</w:t>
            </w:r>
          </w:p>
        </w:tc>
        <w:tc>
          <w:tcPr>
            <w:tcW w:w="603" w:type="dxa"/>
            <w:shd w:val="clear" w:color="auto" w:fill="BFBFBF"/>
            <w:vAlign w:val="center"/>
          </w:tcPr>
          <w:p w14:paraId="052D4D0A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구분</w:t>
            </w:r>
          </w:p>
        </w:tc>
        <w:tc>
          <w:tcPr>
            <w:tcW w:w="1382" w:type="dxa"/>
            <w:shd w:val="clear" w:color="auto" w:fill="BFBFBF"/>
            <w:vAlign w:val="center"/>
          </w:tcPr>
          <w:p w14:paraId="35F12DE8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요구사항명</w:t>
            </w:r>
          </w:p>
        </w:tc>
        <w:tc>
          <w:tcPr>
            <w:tcW w:w="3582" w:type="dxa"/>
            <w:shd w:val="clear" w:color="auto" w:fill="BFBFBF"/>
            <w:vAlign w:val="center"/>
          </w:tcPr>
          <w:p w14:paraId="007AFCBE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요구사항 내용</w:t>
            </w:r>
          </w:p>
        </w:tc>
        <w:tc>
          <w:tcPr>
            <w:tcW w:w="484" w:type="dxa"/>
            <w:shd w:val="clear" w:color="auto" w:fill="BFBFBF"/>
            <w:vAlign w:val="center"/>
          </w:tcPr>
          <w:p w14:paraId="093EC83D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완료</w:t>
            </w:r>
          </w:p>
          <w:p w14:paraId="48947D04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여부</w:t>
            </w:r>
          </w:p>
        </w:tc>
        <w:tc>
          <w:tcPr>
            <w:tcW w:w="426" w:type="dxa"/>
            <w:shd w:val="clear" w:color="auto" w:fill="BFBFBF"/>
            <w:vAlign w:val="center"/>
          </w:tcPr>
          <w:p w14:paraId="038CD1EB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적/부 판정</w:t>
            </w:r>
          </w:p>
        </w:tc>
        <w:tc>
          <w:tcPr>
            <w:tcW w:w="2173" w:type="dxa"/>
            <w:shd w:val="clear" w:color="auto" w:fill="BFBFBF"/>
            <w:vAlign w:val="center"/>
          </w:tcPr>
          <w:p w14:paraId="4C5DDCDE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관련증빙</w:t>
            </w:r>
          </w:p>
        </w:tc>
      </w:tr>
      <w:tr w14:paraId="515197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1FBBB55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7F29A405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7B8661F4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폴더 구조</w:t>
            </w:r>
          </w:p>
        </w:tc>
        <w:tc>
          <w:tcPr>
            <w:tcW w:w="3582" w:type="dxa"/>
            <w:shd w:val="clear" w:color="auto" w:fill="auto"/>
          </w:tcPr>
          <w:p w14:paraId="4C94962C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>ROOT</w:t>
            </w:r>
          </w:p>
          <w:p w14:paraId="7B51EFAC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>PhotoBlogServer[Dir]</w:t>
            </w:r>
          </w:p>
          <w:p w14:paraId="11648396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Django Server</w:t>
            </w:r>
          </w:p>
          <w:p w14:paraId="5818CCC2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 xml:space="preserve">PhotoViewer[Dir] </w:t>
            </w:r>
          </w:p>
          <w:p w14:paraId="4A742251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Android Client</w:t>
            </w:r>
          </w:p>
          <w:p w14:paraId="1CC719D4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-</w:t>
            </w:r>
            <w:r>
              <w:rPr>
                <w:sz w:val="12"/>
                <w:szCs w:val="12"/>
              </w:rPr>
              <w:t>모바일/웹서비스 프로젝트 공통평가 01_수행 결과 보고서.docx[File]</w:t>
            </w:r>
          </w:p>
          <w:p w14:paraId="55AA60B9">
            <w:pPr>
              <w:rPr>
                <w:sz w:val="12"/>
                <w:szCs w:val="12"/>
              </w:rPr>
            </w:pPr>
          </w:p>
          <w:p w14:paraId="6D68BD82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탐색기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,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 파인더 또는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 xml:space="preserve"> Git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레포지토리 폴더 구조 캡처 화면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663B0568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14B5741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25EFE61">
            <w:pPr>
              <w:jc w:val="center"/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41" o:spt="75" type="#_x0000_t75" style="height:54pt;width:105.7pt;" filled="f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  <w:bookmarkStart w:id="0" w:name="_GoBack"/>
            <w:bookmarkEnd w:id="0"/>
          </w:p>
        </w:tc>
      </w:tr>
      <w:tr w14:paraId="3342E9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65D7799B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2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16612686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280F95C8">
            <w:pPr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Github </w:t>
            </w:r>
            <w:r>
              <w:rPr>
                <w:rFonts w:hint="eastAsia"/>
                <w:sz w:val="12"/>
                <w:szCs w:val="12"/>
              </w:rPr>
              <w:t xml:space="preserve">레파지토리 </w:t>
            </w:r>
            <w:r>
              <w:rPr>
                <w:sz w:val="12"/>
                <w:szCs w:val="12"/>
              </w:rPr>
              <w:t>push</w:t>
            </w:r>
          </w:p>
        </w:tc>
        <w:tc>
          <w:tcPr>
            <w:tcW w:w="3582" w:type="dxa"/>
            <w:shd w:val="clear" w:color="auto" w:fill="auto"/>
          </w:tcPr>
          <w:p w14:paraId="057D9C2D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아래 평가 항목에 대하여 구현 혹은 테스트를 완료하고, 캡처 이미지를 제공된 MS-Word 파일로 정리하여 Github URL을 제출 한다.</w:t>
            </w:r>
          </w:p>
          <w:p w14:paraId="42D6C472">
            <w:pPr>
              <w:rPr>
                <w:sz w:val="12"/>
                <w:szCs w:val="12"/>
              </w:rPr>
            </w:pPr>
          </w:p>
          <w:p w14:paraId="78F1EED9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제출 :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URL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7464E8D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E44D95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253C896">
            <w:pPr>
              <w:jc w:val="center"/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https://github.com/tzj690973327/Root.git</w:t>
            </w:r>
          </w:p>
        </w:tc>
      </w:tr>
      <w:tr w14:paraId="20570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2771EA67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3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83A30C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4B6F424D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포토 블로그 – API</w:t>
            </w:r>
          </w:p>
        </w:tc>
        <w:tc>
          <w:tcPr>
            <w:tcW w:w="3582" w:type="dxa"/>
            <w:shd w:val="clear" w:color="auto" w:fill="auto"/>
          </w:tcPr>
          <w:p w14:paraId="446D3B62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강의 자료 [7페이지, </w:t>
            </w:r>
            <w:r>
              <w:rPr>
                <w:sz w:val="12"/>
                <w:szCs w:val="12"/>
              </w:rPr>
              <w:t>POST</w:t>
            </w:r>
            <w:r>
              <w:rPr>
                <w:rFonts w:hint="eastAsia"/>
                <w:sz w:val="12"/>
                <w:szCs w:val="12"/>
              </w:rPr>
              <w:t>]</w:t>
            </w:r>
            <w:r>
              <w:rPr>
                <w:sz w:val="12"/>
                <w:szCs w:val="12"/>
              </w:rPr>
              <w:t xml:space="preserve"> </w:t>
            </w:r>
          </w:p>
          <w:p w14:paraId="6C9E0B30">
            <w:pPr>
              <w:rPr>
                <w:sz w:val="12"/>
                <w:szCs w:val="12"/>
              </w:rPr>
            </w:pPr>
          </w:p>
          <w:p w14:paraId="2D8BE5B6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1.</w:t>
            </w:r>
            <w:r>
              <w:rPr>
                <w:rFonts w:cs="Times New Roman"/>
                <w:color w:val="auto"/>
                <w:kern w:val="2"/>
                <w:sz w:val="12"/>
                <w:szCs w:val="12"/>
                <w:lang w:eastAsia="zh-CN"/>
              </w:rPr>
              <w:t xml:space="preserve"> 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작성 완료 웹페이지 작성 화면 캡처</w:t>
            </w:r>
          </w:p>
          <w:p w14:paraId="064F5A4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2. 게시 완료된 페이지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D47AC5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31AA545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E71D721">
            <w:pPr>
              <w:rPr>
                <w:rFonts w:hint="default" w:cs="Times New Roman"/>
                <w:color w:val="auto"/>
                <w:kern w:val="2"/>
                <w:sz w:val="12"/>
                <w:szCs w:val="12"/>
                <w:lang w:val="en-US"/>
              </w:rPr>
            </w:pPr>
            <w:r>
              <w:rPr>
                <w:rFonts w:hint="default" w:cs="Times New Roman"/>
                <w:color w:val="auto"/>
                <w:kern w:val="2"/>
                <w:sz w:val="12"/>
                <w:szCs w:val="12"/>
                <w:lang w:val="en-US"/>
              </w:rPr>
              <w:pict>
                <v:shape id="_x0000_i1026" o:spt="75" alt="XCT}17IUTUP3(DDVN%)7%8B" type="#_x0000_t75" style="height:49.1pt;width:105.6pt;" filled="f" o:preferrelative="t" stroked="f" coordsize="21600,21600">
                  <v:path/>
                  <v:fill on="f" focussize="0,0"/>
                  <v:stroke on="f"/>
                  <v:imagedata r:id="rId8" o:title="XCT}17IUTUP3(DDVN%)7%8B"/>
                  <o:lock v:ext="edit" aspectratio="t"/>
                  <w10:wrap type="none"/>
                  <w10:anchorlock/>
                </v:shape>
              </w:pict>
            </w:r>
          </w:p>
          <w:p w14:paraId="7A919A9F">
            <w:pPr>
              <w:rPr>
                <w:rFonts w:hint="default" w:cs="Times New Roman"/>
                <w:color w:val="auto"/>
                <w:kern w:val="2"/>
                <w:sz w:val="12"/>
                <w:szCs w:val="12"/>
                <w:lang w:val="en-US"/>
              </w:rPr>
            </w:pPr>
            <w:r>
              <w:pict>
                <v:shape id="_x0000_i1027" o:spt="75" type="#_x0000_t75" style="height:30.45pt;width:105.3pt;" filled="f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275757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5" w:hRule="atLeast"/>
        </w:trPr>
        <w:tc>
          <w:tcPr>
            <w:tcW w:w="595" w:type="dxa"/>
            <w:shd w:val="clear" w:color="auto" w:fill="auto"/>
            <w:vAlign w:val="center"/>
          </w:tcPr>
          <w:p w14:paraId="34152AF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2B1EDE57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5A447A15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포토 블로그 – API 검증(2/3)</w:t>
            </w:r>
          </w:p>
        </w:tc>
        <w:tc>
          <w:tcPr>
            <w:tcW w:w="3582" w:type="dxa"/>
            <w:shd w:val="clear" w:color="auto" w:fill="auto"/>
          </w:tcPr>
          <w:p w14:paraId="4817C4D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[9페이지]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AB1DA86">
            <w:pPr>
              <w:rPr>
                <w:sz w:val="12"/>
                <w:szCs w:val="12"/>
              </w:rPr>
            </w:pPr>
          </w:p>
          <w:p w14:paraId="100C669A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터미널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46C8D5C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1BEC14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2E08EC20">
            <w:r>
              <w:pict>
                <v:shape id="_x0000_i1028" o:spt="75" type="#_x0000_t75" style="height:66.8pt;width:105.5pt;" filled="f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 w14:paraId="411D460A">
            <w:pPr>
              <w:rPr>
                <w:rFonts w:hint="eastAsia"/>
              </w:rPr>
            </w:pPr>
            <w:r>
              <w:pict>
                <v:shape id="_x0000_i1029" o:spt="75" type="#_x0000_t75" style="height:31.85pt;width:105.75pt;" filled="f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407221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10" w:hRule="atLeast"/>
        </w:trPr>
        <w:tc>
          <w:tcPr>
            <w:tcW w:w="595" w:type="dxa"/>
            <w:shd w:val="clear" w:color="auto" w:fill="auto"/>
            <w:vAlign w:val="center"/>
          </w:tcPr>
          <w:p w14:paraId="5051908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5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4232E4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34B3A826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포토 블로그 – API 검증(3/3)</w:t>
            </w:r>
          </w:p>
        </w:tc>
        <w:tc>
          <w:tcPr>
            <w:tcW w:w="3582" w:type="dxa"/>
            <w:shd w:val="clear" w:color="auto" w:fill="auto"/>
          </w:tcPr>
          <w:p w14:paraId="7A8BECD9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[10페이지]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613CF4E5">
            <w:pPr>
              <w:rPr>
                <w:rFonts w:hint="eastAsia"/>
                <w:sz w:val="12"/>
                <w:szCs w:val="12"/>
              </w:rPr>
            </w:pPr>
          </w:p>
          <w:p w14:paraId="6B46766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제출 : </w:t>
            </w:r>
            <w:r>
              <w:fldChar w:fldCharType="begin"/>
            </w:r>
            <w:r>
              <w:instrText xml:space="preserve"> HYPERLINK "https://codebeautify.org/jsonviewer" </w:instrText>
            </w:r>
            <w:r>
              <w:fldChar w:fldCharType="separate"/>
            </w:r>
            <w:r>
              <w:rPr>
                <w:rStyle w:val="72"/>
                <w:rFonts w:hint="eastAsia"/>
                <w:sz w:val="12"/>
                <w:szCs w:val="12"/>
              </w:rPr>
              <w:t>codebeautify</w:t>
            </w:r>
            <w:r>
              <w:rPr>
                <w:rStyle w:val="72"/>
                <w:rFonts w:hint="eastAsia"/>
                <w:sz w:val="12"/>
                <w:szCs w:val="12"/>
              </w:rPr>
              <w:fldChar w:fldCharType="end"/>
            </w:r>
            <w:r>
              <w:rPr>
                <w:rFonts w:hint="eastAsia"/>
                <w:sz w:val="12"/>
                <w:szCs w:val="12"/>
              </w:rPr>
              <w:t xml:space="preserve"> 서비스 테스트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0939E50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D14F91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78A3D6BE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0" o:spt="75" type="#_x0000_t75" style="height:80pt;width:105.4pt;" filled="f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7BD42C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43" w:hRule="atLeast"/>
        </w:trPr>
        <w:tc>
          <w:tcPr>
            <w:tcW w:w="595" w:type="dxa"/>
            <w:shd w:val="clear" w:color="auto" w:fill="auto"/>
            <w:vAlign w:val="center"/>
          </w:tcPr>
          <w:p w14:paraId="5EC51B49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6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AB4ADA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10772D0D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</w:t>
            </w:r>
            <w:r>
              <w:rPr>
                <w:sz w:val="12"/>
                <w:szCs w:val="12"/>
              </w:rPr>
              <w:t xml:space="preserve">Sockec </w:t>
            </w:r>
            <w:r>
              <w:rPr>
                <w:rFonts w:hint="eastAsia"/>
                <w:sz w:val="12"/>
                <w:szCs w:val="12"/>
              </w:rPr>
              <w:t>Server 요청 메시지]</w:t>
            </w:r>
          </w:p>
        </w:tc>
        <w:tc>
          <w:tcPr>
            <w:tcW w:w="3582" w:type="dxa"/>
            <w:shd w:val="clear" w:color="auto" w:fill="auto"/>
          </w:tcPr>
          <w:p w14:paraId="7DE52A2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[24페이지]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5B901F7E">
            <w:pPr>
              <w:rPr>
                <w:sz w:val="12"/>
                <w:szCs w:val="12"/>
              </w:rPr>
            </w:pPr>
          </w:p>
          <w:p w14:paraId="4707FA7A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제출 : 수신 파일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VSCODE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 편집화면캡처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182101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453D83C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3F652D2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1" o:spt="75" type="#_x0000_t75" style="height:29.4pt;width:105.8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782B06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5D24C3C7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7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6779AA8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1575186B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[Server 브라우저 출력화면]</w:t>
            </w:r>
          </w:p>
        </w:tc>
        <w:tc>
          <w:tcPr>
            <w:tcW w:w="3582" w:type="dxa"/>
            <w:shd w:val="clear" w:color="auto" w:fill="auto"/>
          </w:tcPr>
          <w:p w14:paraId="1259F5EB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[25페이지]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E056D79">
            <w:pPr>
              <w:rPr>
                <w:sz w:val="12"/>
                <w:szCs w:val="12"/>
              </w:rPr>
            </w:pPr>
          </w:p>
          <w:p w14:paraId="48367E3D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</w:t>
            </w:r>
            <w:r>
              <w:rPr>
                <w:sz w:val="12"/>
                <w:szCs w:val="12"/>
              </w:rPr>
              <w:t>localhost</w:t>
            </w:r>
            <w:r>
              <w:rPr>
                <w:rFonts w:hint="eastAsia"/>
                <w:sz w:val="12"/>
                <w:szCs w:val="12"/>
              </w:rPr>
              <w:t>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6D95BAE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431355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0ED7642F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2" o:spt="75" type="#_x0000_t75" style="height:90.8pt;width:105.6pt;" filled="f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6653A4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B12106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F0C78F1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2C888580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[Client 시작 화면]</w:t>
            </w:r>
          </w:p>
        </w:tc>
        <w:tc>
          <w:tcPr>
            <w:tcW w:w="3582" w:type="dxa"/>
            <w:shd w:val="clear" w:color="auto" w:fill="auto"/>
          </w:tcPr>
          <w:p w14:paraId="266A7BC2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[25페이지]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5E4E6614">
            <w:pPr>
              <w:rPr>
                <w:sz w:val="12"/>
                <w:szCs w:val="12"/>
              </w:rPr>
            </w:pPr>
          </w:p>
          <w:p w14:paraId="0C765213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Client 시작 화면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32375CD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10F0CDC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01138EA3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3" o:spt="75" type="#_x0000_t75" style="height:192pt;width:105.85pt;" filled="f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02F929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8927A18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9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766299E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3FB7DD35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[Client 동기화 완료 화면]</w:t>
            </w:r>
          </w:p>
        </w:tc>
        <w:tc>
          <w:tcPr>
            <w:tcW w:w="3582" w:type="dxa"/>
            <w:shd w:val="clear" w:color="auto" w:fill="auto"/>
          </w:tcPr>
          <w:p w14:paraId="5E1A9326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[25페이지]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FDD3252">
            <w:pPr>
              <w:rPr>
                <w:sz w:val="12"/>
                <w:szCs w:val="12"/>
              </w:rPr>
            </w:pPr>
          </w:p>
          <w:p w14:paraId="0BAE1871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Client 동기화 완료 화면(</w:t>
            </w:r>
            <w:r>
              <w:rPr>
                <w:sz w:val="12"/>
                <w:szCs w:val="12"/>
              </w:rPr>
              <w:t xml:space="preserve">localhost </w:t>
            </w:r>
            <w:r>
              <w:rPr>
                <w:rFonts w:hint="eastAsia"/>
                <w:sz w:val="12"/>
                <w:szCs w:val="12"/>
              </w:rPr>
              <w:t>서버연동)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30EC66E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834095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7F588BD3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4" o:spt="75" type="#_x0000_t75" style="height:173.8pt;width:105.7pt;" filled="f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2939BC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vMerge w:val="restart"/>
            <w:shd w:val="clear" w:color="auto" w:fill="auto"/>
            <w:vAlign w:val="center"/>
          </w:tcPr>
          <w:p w14:paraId="51DDA5E6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10</w:t>
            </w:r>
          </w:p>
        </w:tc>
        <w:tc>
          <w:tcPr>
            <w:tcW w:w="603" w:type="dxa"/>
            <w:vMerge w:val="restart"/>
            <w:shd w:val="clear" w:color="auto" w:fill="auto"/>
            <w:vAlign w:val="center"/>
          </w:tcPr>
          <w:p w14:paraId="3F3255E0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vMerge w:val="restart"/>
            <w:shd w:val="clear" w:color="auto" w:fill="auto"/>
          </w:tcPr>
          <w:p w14:paraId="09154CBE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MainActivity 클래스 [Upload 구현, 19page]</w:t>
            </w:r>
          </w:p>
        </w:tc>
        <w:tc>
          <w:tcPr>
            <w:tcW w:w="3582" w:type="dxa"/>
            <w:shd w:val="clear" w:color="auto" w:fill="auto"/>
          </w:tcPr>
          <w:p w14:paraId="0C973769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MainActivity 클래스 [Upload 구현, 19page]</w:t>
            </w:r>
          </w:p>
          <w:p w14:paraId="20357E7B">
            <w:pPr>
              <w:rPr>
                <w:rFonts w:hint="eastAsia"/>
                <w:sz w:val="12"/>
                <w:szCs w:val="12"/>
              </w:rPr>
            </w:pPr>
          </w:p>
          <w:p w14:paraId="3F41E52A">
            <w:pPr>
              <w:ind w:firstLine="120" w:firstLineChars="1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1. </w:t>
            </w:r>
            <w:r>
              <w:rPr>
                <w:sz w:val="12"/>
                <w:szCs w:val="12"/>
              </w:rPr>
              <w:t>Upload (Hard cording) : 중</w:t>
            </w:r>
          </w:p>
          <w:p w14:paraId="112DCAC0">
            <w:pPr>
              <w:ind w:firstLine="120" w:firstLineChars="100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(1. 2</w:t>
            </w:r>
            <w:r>
              <w:rPr>
                <w:sz w:val="12"/>
                <w:szCs w:val="12"/>
              </w:rPr>
              <w:t xml:space="preserve">. </w:t>
            </w:r>
            <w:r>
              <w:rPr>
                <w:rFonts w:hint="eastAsia"/>
                <w:sz w:val="12"/>
                <w:szCs w:val="12"/>
              </w:rPr>
              <w:t>중 하나만 제출 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4C7E44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38DE21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5278C30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5" o:spt="75" type="#_x0000_t75" style="height:78.75pt;width:105.35pt;" filled="f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  <w:r>
              <w:pict>
                <v:shape id="_x0000_i1036" o:spt="75" type="#_x0000_t75" style="height:81pt;width:105.55pt;" filled="f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  <w:r>
              <w:pict>
                <v:shape id="_x0000_i1037" o:spt="75" type="#_x0000_t75" style="height:74.1pt;width:105.4pt;" filled="f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59B6A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0" w:hRule="atLeast"/>
        </w:trPr>
        <w:tc>
          <w:tcPr>
            <w:tcW w:w="595" w:type="dxa"/>
            <w:vMerge w:val="continue"/>
            <w:shd w:val="clear" w:color="auto" w:fill="auto"/>
            <w:vAlign w:val="center"/>
          </w:tcPr>
          <w:p w14:paraId="6E143A6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vMerge w:val="continue"/>
            <w:shd w:val="clear" w:color="auto" w:fill="auto"/>
            <w:vAlign w:val="center"/>
          </w:tcPr>
          <w:p w14:paraId="1911447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vMerge w:val="continue"/>
            <w:shd w:val="clear" w:color="auto" w:fill="auto"/>
          </w:tcPr>
          <w:p w14:paraId="467CEC0A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40FA5297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MainActivity 클래스 [Upload 구현, 19page]</w:t>
            </w:r>
          </w:p>
          <w:p w14:paraId="5E3F5002">
            <w:pPr>
              <w:rPr>
                <w:rFonts w:hint="eastAsia"/>
                <w:sz w:val="12"/>
                <w:szCs w:val="12"/>
              </w:rPr>
            </w:pPr>
          </w:p>
          <w:p w14:paraId="7FC2E728">
            <w:pPr>
              <w:ind w:firstLine="120" w:firstLineChars="1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2. </w:t>
            </w:r>
            <w:r>
              <w:rPr>
                <w:sz w:val="12"/>
                <w:szCs w:val="12"/>
              </w:rPr>
              <w:t>Upload (Post에 따른 UI제공) : 상</w:t>
            </w:r>
          </w:p>
          <w:p w14:paraId="41780ECE">
            <w:pPr>
              <w:ind w:firstLine="120" w:firstLineChars="100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(1. 2</w:t>
            </w:r>
            <w:r>
              <w:rPr>
                <w:sz w:val="12"/>
                <w:szCs w:val="12"/>
              </w:rPr>
              <w:t xml:space="preserve">. </w:t>
            </w:r>
            <w:r>
              <w:rPr>
                <w:rFonts w:hint="eastAsia"/>
                <w:sz w:val="12"/>
                <w:szCs w:val="12"/>
              </w:rPr>
              <w:t>중 하나만 제출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35DCC02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0C3ED9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277F4CEB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5B58E6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1" w:hRule="atLeast"/>
        </w:trPr>
        <w:tc>
          <w:tcPr>
            <w:tcW w:w="595" w:type="dxa"/>
            <w:shd w:val="clear" w:color="auto" w:fill="auto"/>
            <w:vAlign w:val="center"/>
          </w:tcPr>
          <w:p w14:paraId="7F4D769E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11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9CC7A2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1476A2C1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Pythonanywhere 클라우드상 동작</w:t>
            </w:r>
          </w:p>
        </w:tc>
        <w:tc>
          <w:tcPr>
            <w:tcW w:w="3582" w:type="dxa"/>
            <w:shd w:val="clear" w:color="auto" w:fill="auto"/>
          </w:tcPr>
          <w:p w14:paraId="333B97C4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Pythonanywhere 클라우드상 서버 동작 </w:t>
            </w:r>
          </w:p>
          <w:p w14:paraId="7279C7F8">
            <w:pPr>
              <w:rPr>
                <w:sz w:val="12"/>
                <w:szCs w:val="12"/>
              </w:rPr>
            </w:pPr>
          </w:p>
          <w:p w14:paraId="264E7A44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(클라우드 서버연동)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BB5465D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6459387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DD76560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8" o:spt="75" type="#_x0000_t75" style="height:80.75pt;width:105.3pt;" filled="f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111B6E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07" w:hRule="atLeast"/>
        </w:trPr>
        <w:tc>
          <w:tcPr>
            <w:tcW w:w="595" w:type="dxa"/>
            <w:shd w:val="clear" w:color="auto" w:fill="auto"/>
            <w:vAlign w:val="center"/>
          </w:tcPr>
          <w:p w14:paraId="13E685BD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12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DA5703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1ECFA011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Pythonanywhere 클라우드상 동작</w:t>
            </w:r>
          </w:p>
        </w:tc>
        <w:tc>
          <w:tcPr>
            <w:tcW w:w="3582" w:type="dxa"/>
            <w:shd w:val="clear" w:color="auto" w:fill="auto"/>
          </w:tcPr>
          <w:p w14:paraId="28CEC15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Pythonanywhere 클라우드상 서버 동작 </w:t>
            </w:r>
          </w:p>
          <w:p w14:paraId="1EDCEDAB">
            <w:pPr>
              <w:rPr>
                <w:sz w:val="12"/>
                <w:szCs w:val="12"/>
              </w:rPr>
            </w:pPr>
          </w:p>
          <w:p w14:paraId="1E3C5FB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Client 동기화 완료 화면 (클라우드 서버연동)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0D313B37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34B95BE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606E211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9" o:spt="75" type="#_x0000_t75" style="height:62.65pt;width:105.35pt;" filled="f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  <w:r>
              <w:pict>
                <v:shape id="_x0000_i1040" o:spt="75" type="#_x0000_t75" style="height:46.2pt;width:105.8pt;" filled="f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5CD919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379FE2FB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13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BD375AD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4A56340E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기타 기획 되지 않은 Client  편의 기능 [최대 5개]</w:t>
            </w:r>
          </w:p>
        </w:tc>
        <w:tc>
          <w:tcPr>
            <w:tcW w:w="3582" w:type="dxa"/>
            <w:shd w:val="clear" w:color="auto" w:fill="auto"/>
          </w:tcPr>
          <w:p w14:paraId="4B98D2CA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해당 기능 정의, 설명 및 동작 증빙 화면 캡처</w:t>
            </w:r>
          </w:p>
          <w:p w14:paraId="6817DE7E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(서버/클라이언트 각각 구현이 필요한 경우 별도 요구사항으로 등록 함)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76BF66B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7D40CE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0D003AB6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463DE8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7A9471A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2BDA0BC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6703D7BE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1978822C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3F2685E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43EC10C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524BEFDE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69C2E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6592A25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456B97E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4BB096F9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509C9E8E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237B8E18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60706C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69B2AB9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20B0E7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1FE01F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089DAD7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2415183C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584F8A61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7E7C9EF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DEB454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5CE26BD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4CF132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526DC68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5866BDF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789306D8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3B7A834E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660C245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ADA479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22F9319E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</w:tbl>
    <w:p w14:paraId="7BDB3729">
      <w:pPr>
        <w:pStyle w:val="92"/>
        <w:ind w:firstLine="0" w:firstLineChars="0"/>
        <w:jc w:val="left"/>
        <w:outlineLvl w:val="0"/>
        <w:rPr>
          <w:b/>
          <w:szCs w:val="22"/>
          <w:lang w:val="en-US"/>
        </w:rPr>
      </w:pPr>
    </w:p>
    <w:sectPr>
      <w:headerReference r:id="rId3" w:type="default"/>
      <w:footerReference r:id="rId4" w:type="default"/>
      <w:footerReference r:id="rId5" w:type="even"/>
      <w:footnotePr>
        <w:numRestart w:val="eachSect"/>
      </w:footnotePr>
      <w:pgSz w:w="11906" w:h="16838"/>
      <w:pgMar w:top="1701" w:right="1276" w:bottom="1797" w:left="1418" w:header="851" w:footer="992" w:gutter="0"/>
      <w:pgBorders w:display="notFirstPage" w:offsetFrom="page">
        <w:top w:val="single" w:color="auto" w:sz="2" w:space="24"/>
        <w:left w:val="single" w:color="auto" w:sz="2" w:space="24"/>
        <w:bottom w:val="single" w:color="auto" w:sz="2" w:space="24"/>
        <w:right w:val="single" w:color="auto" w:sz="2" w:space="24"/>
      </w:pgBorders>
      <w:pgNumType w:start="0"/>
      <w:cols w:equalWidth="0" w:num="1">
        <w:col w:w="9212"/>
      </w:cols>
      <w:titlePg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atangChe">
    <w:panose1 w:val="02030609000101010101"/>
    <w:charset w:val="81"/>
    <w:family w:val="modern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swiss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swiss"/>
    <w:pitch w:val="default"/>
    <w:sig w:usb0="B00002AF" w:usb1="69D77CFB" w:usb2="00000030" w:usb3="00000000" w:csb0="4008009F" w:csb1="DFD70000"/>
  </w:font>
  <w:font w:name="한양헤드라인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HY신명조">
    <w:altName w:val="BM KIRANGHAER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GulimChe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roman"/>
    <w:pitch w:val="default"/>
    <w:sig w:usb0="B00002AF" w:usb1="69D77CFB" w:usb2="00000030" w:usb3="00000000" w:csb0="4008009F" w:csb1="DFD70000"/>
  </w:font>
  <w:font w:name="News701 BT">
    <w:altName w:val="Bookman Old Style"/>
    <w:panose1 w:val="020B0604020202020204"/>
    <w:charset w:val="00"/>
    <w:family w:val="roman"/>
    <w:pitch w:val="default"/>
    <w:sig w:usb0="00000000" w:usb1="00000000" w:usb2="00000000" w:usb3="00000000" w:csb0="00000011" w:csb1="00000000"/>
  </w:font>
  <w:font w:name="DotumChe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GungsuhChe">
    <w:panose1 w:val="02030609000101010101"/>
    <w:charset w:val="81"/>
    <w:family w:val="modern"/>
    <w:pitch w:val="default"/>
    <w:sig w:usb0="B00002AF" w:usb1="69D77CFB" w:usb2="00000030" w:usb3="00000000" w:csb0="4008009F" w:csb1="DFD70000"/>
  </w:font>
  <w:font w:name="신명조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한양신명조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CG Omega">
    <w:altName w:val="Segoe Print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Wingdings 2">
    <w:panose1 w:val="05020102010507070707"/>
    <w:charset w:val="00"/>
    <w:family w:val="decorative"/>
    <w:pitch w:val="default"/>
    <w:sig w:usb0="00000000" w:usb1="00000000" w:usb2="00000000" w:usb3="00000000" w:csb0="80000000" w:csb1="00000000"/>
  </w:font>
  <w:font w:name="굵은그래픽체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휴먼명조">
    <w:altName w:val="BM KIRANGHAERANG"/>
    <w:panose1 w:val="020B0604020202020204"/>
    <w:charset w:val="81"/>
    <w:family w:val="auto"/>
    <w:pitch w:val="default"/>
    <w:sig w:usb0="00000000" w:usb1="00000000" w:usb2="00000010" w:usb3="00000000" w:csb0="00080000" w:csb1="00000000"/>
  </w:font>
  <w:font w:name="Univers (W1)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Helv">
    <w:altName w:val="BM KIRANGHAERANG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HCI Hollyhock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½Å¸íÁ¶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ms Rmn">
    <w:altName w:val="Segoe Print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SansSerif">
    <w:altName w:val="Segoe Print"/>
    <w:panose1 w:val="020B0604020202020204"/>
    <w:charset w:val="02"/>
    <w:family w:val="auto"/>
    <w:pitch w:val="default"/>
    <w:sig w:usb0="00000000" w:usb1="00000000" w:usb2="00000000" w:usb3="00000000" w:csb0="80000000" w:csb1="00000000"/>
  </w:font>
  <w:font w:name="Britannic Bold">
    <w:panose1 w:val="020B0903060703020204"/>
    <w:charset w:val="00"/>
    <w:family w:val="swiss"/>
    <w:pitch w:val="default"/>
    <w:sig w:usb0="00000003" w:usb1="00000000" w:usb2="00000000" w:usb3="00000000" w:csb0="20000001" w:csb1="00000000"/>
  </w:font>
  <w:font w:name="한양옛체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New York">
    <w:altName w:val="Segoe Print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양재 튼튼B">
    <w:altName w:val="Gungsuh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Palatino">
    <w:altName w:val="Palatino Linotype"/>
    <w:panose1 w:val="00000000000000000000"/>
    <w:charset w:val="00"/>
    <w:family w:val="auto"/>
    <w:pitch w:val="default"/>
    <w:sig w:usb0="00000000" w:usb1="00000000" w:usb2="14600000" w:usb3="00000000" w:csb0="00000193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CI Poppy">
    <w:altName w:val="Times New Roman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신명 태명조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MS Serif">
    <w:altName w:val="Times New Roman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신그래픽">
    <w:altName w:val="BM KIRANGHAER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태고딕">
    <w:altName w:val="DotumChe"/>
    <w:panose1 w:val="020B0604020202020204"/>
    <w:charset w:val="81"/>
    <w:family w:val="modern"/>
    <w:pitch w:val="default"/>
    <w:sig w:usb0="00000000" w:usb1="00000000" w:usb2="00000010" w:usb3="00000000" w:csb0="00080000" w:csb1="00000000"/>
  </w:font>
  <w:font w:name="SD_Gothic M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신명조체">
    <w:altName w:val="BM KIRANGHAER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HY견명조">
    <w:altName w:val="BM KIRANGHAER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휴먼엑스포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±¼¸²">
    <w:altName w:val="Gulim"/>
    <w:panose1 w:val="020B0604020202020204"/>
    <w:charset w:val="81"/>
    <w:family w:val="auto"/>
    <w:pitch w:val="default"/>
    <w:sig w:usb0="00000000" w:usb1="00000000" w:usb2="00000010" w:usb3="00000000" w:csb0="00080000" w:csb1="00000000"/>
  </w:font>
  <w:font w:name="새굴림">
    <w:altName w:val="Batang"/>
    <w:panose1 w:val="020B0604020202020204"/>
    <w:charset w:val="81"/>
    <w:family w:val="roman"/>
    <w:pitch w:val="default"/>
    <w:sig w:usb0="00000000" w:usb1="00000000" w:usb2="00000030" w:usb3="00000000" w:csb0="0008009F" w:csb1="00000000"/>
  </w:font>
  <w:font w:name="ÇÑÄÄ¹ÙÅÁ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한컴바탕">
    <w:altName w:val="Malgun Gothic Semilight"/>
    <w:panose1 w:val="020B0604020202020204"/>
    <w:charset w:val="81"/>
    <w:family w:val="roman"/>
    <w:pitch w:val="default"/>
    <w:sig w:usb0="00000000" w:usb1="00000000" w:usb2="00FFFFFF" w:usb3="00000000" w:csb0="803F01FF" w:csb1="00000000"/>
  </w:font>
  <w:font w:name="HY헤드라인M">
    <w:altName w:val="BM KIRANGHAER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나눔고딕 ExtraBold">
    <w:altName w:val="BM KIRANGHAERANG"/>
    <w:panose1 w:val="020D0904000000000000"/>
    <w:charset w:val="81"/>
    <w:family w:val="swiss"/>
    <w:pitch w:val="default"/>
    <w:sig w:usb0="00000000" w:usb1="00000000" w:usb2="00000010" w:usb3="00000000" w:csb0="002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D4D933">
    <w:pPr>
      <w:pStyle w:val="4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ko-KR"/>
      </w:rPr>
      <w:t>10</w:t>
    </w:r>
    <w:r>
      <w:fldChar w:fldCharType="end"/>
    </w:r>
  </w:p>
  <w:p w14:paraId="499D595C">
    <w:pPr>
      <w:pStyle w:val="4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A74B6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4B05C488"/>
  <w:p w14:paraId="375172C5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B09EE9">
    <w:pPr>
      <w:pStyle w:val="92"/>
      <w:wordWrap/>
      <w:adjustRightInd w:val="0"/>
      <w:spacing w:after="200"/>
      <w:ind w:firstLine="0" w:firstLineChars="0"/>
      <w:jc w:val="center"/>
      <w:rPr>
        <w:bCs/>
        <w:sz w:val="20"/>
      </w:rPr>
    </w:pPr>
    <w:r>
      <w:rPr>
        <w:sz w:val="19"/>
        <w:szCs w:val="19"/>
      </w:rPr>
      <w:pict>
        <v:line id="_x0000_s1025" o:spid="_x0000_s1025" o:spt="20" style="position:absolute;left:0pt;margin-left:1pt;margin-top:15.5pt;height:0pt;width:459.15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/>
        <w:szCs w:val="22"/>
      </w:rPr>
      <w:t xml:space="preserve"> </w:t>
    </w:r>
    <w:r>
      <w:rPr>
        <w:szCs w:val="22"/>
      </w:rPr>
      <w:t>[</w:t>
    </w:r>
    <w:r>
      <w:rPr>
        <w:rFonts w:hint="eastAsia"/>
        <w:sz w:val="20"/>
      </w:rPr>
      <w:t>20</w:t>
    </w:r>
    <w:r>
      <w:rPr>
        <w:rFonts w:hint="eastAsia"/>
        <w:sz w:val="20"/>
        <w:lang w:eastAsia="ko-KR"/>
      </w:rPr>
      <w:t>24</w:t>
    </w:r>
    <w:r>
      <w:rPr>
        <w:rFonts w:hint="eastAsia"/>
        <w:sz w:val="20"/>
      </w:rPr>
      <w:t xml:space="preserve">년 </w:t>
    </w:r>
    <w:r>
      <w:rPr>
        <w:rFonts w:hint="eastAsia"/>
        <w:sz w:val="20"/>
        <w:lang w:eastAsia="ko-KR"/>
      </w:rPr>
      <w:t>모바일/웹서비스 프로젝트]</w:t>
    </w:r>
    <w:r>
      <w:rPr>
        <w:rFonts w:hint="eastAsia"/>
        <w:bCs/>
        <w:sz w:val="20"/>
      </w:rPr>
      <w:t xml:space="preserve"> </w:t>
    </w:r>
    <w:r>
      <w:rPr>
        <w:rFonts w:hint="eastAsia"/>
        <w:bCs/>
        <w:sz w:val="20"/>
        <w:lang w:eastAsia="ko-KR"/>
      </w:rPr>
      <w:t xml:space="preserve">공통평가 01 </w:t>
    </w:r>
    <w:r>
      <w:rPr>
        <w:rFonts w:hint="eastAsia"/>
        <w:bCs/>
        <w:sz w:val="20"/>
      </w:rPr>
      <w:t>수행결과보고서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2"/>
    <w:multiLevelType w:val="singleLevel"/>
    <w:tmpl w:val="FFFFFF82"/>
    <w:lvl w:ilvl="0" w:tentative="0">
      <w:start w:val="1"/>
      <w:numFmt w:val="bullet"/>
      <w:pStyle w:val="25"/>
      <w:lvlText w:val=""/>
      <w:lvlJc w:val="left"/>
      <w:pPr>
        <w:tabs>
          <w:tab w:val="left" w:pos="1212"/>
        </w:tabs>
        <w:ind w:left="1212" w:leftChars="600" w:hanging="360" w:hangingChars="200"/>
      </w:pPr>
      <w:rPr>
        <w:rFonts w:hint="default" w:ascii="Wingdings" w:hAnsi="Wingdings"/>
      </w:r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19"/>
      <w:lvlText w:val=""/>
      <w:lvlJc w:val="left"/>
      <w:pPr>
        <w:tabs>
          <w:tab w:val="left" w:pos="361"/>
        </w:tabs>
        <w:ind w:left="361" w:leftChars="200" w:hanging="360" w:hangingChars="200"/>
      </w:pPr>
      <w:rPr>
        <w:rFonts w:hint="default" w:ascii="Wingdings" w:hAnsi="Wingdings"/>
      </w:rPr>
    </w:lvl>
  </w:abstractNum>
  <w:abstractNum w:abstractNumId="2">
    <w:nsid w:val="FFFFFFFE"/>
    <w:multiLevelType w:val="singleLevel"/>
    <w:tmpl w:val="FFFFFFFE"/>
    <w:lvl w:ilvl="0" w:tentative="0">
      <w:start w:val="0"/>
      <w:numFmt w:val="decimal"/>
      <w:lvlText w:val="*"/>
      <w:lvlJc w:val="left"/>
    </w:lvl>
  </w:abstractNum>
  <w:abstractNum w:abstractNumId="3">
    <w:nsid w:val="025947B7"/>
    <w:multiLevelType w:val="multilevel"/>
    <w:tmpl w:val="025947B7"/>
    <w:lvl w:ilvl="0" w:tentative="0">
      <w:start w:val="1"/>
      <w:numFmt w:val="bullet"/>
      <w:pStyle w:val="952"/>
      <w:lvlText w:val=""/>
      <w:lvlJc w:val="left"/>
      <w:pPr>
        <w:tabs>
          <w:tab w:val="left" w:pos="624"/>
        </w:tabs>
        <w:ind w:left="624" w:hanging="397"/>
      </w:pPr>
      <w:rPr>
        <w:rFonts w:hint="default" w:ascii="Wingdings" w:hAnsi="Wingdings" w:eastAsia="Gulim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">
    <w:nsid w:val="04A31ACF"/>
    <w:multiLevelType w:val="singleLevel"/>
    <w:tmpl w:val="04A31ACF"/>
    <w:lvl w:ilvl="0" w:tentative="0">
      <w:start w:val="1"/>
      <w:numFmt w:val="decimal"/>
      <w:pStyle w:val="471"/>
      <w:lvlText w:val="(%1)"/>
      <w:lvlJc w:val="left"/>
      <w:pPr>
        <w:tabs>
          <w:tab w:val="left" w:pos="2211"/>
        </w:tabs>
        <w:ind w:left="2211" w:hanging="510"/>
      </w:pPr>
      <w:rPr>
        <w:rFonts w:hint="eastAsia"/>
      </w:rPr>
    </w:lvl>
  </w:abstractNum>
  <w:abstractNum w:abstractNumId="5">
    <w:nsid w:val="08C11733"/>
    <w:multiLevelType w:val="multilevel"/>
    <w:tmpl w:val="08C11733"/>
    <w:lvl w:ilvl="0" w:tentative="0">
      <w:start w:val="1"/>
      <w:numFmt w:val="ganada"/>
      <w:pStyle w:val="505"/>
      <w:lvlText w:val="%1."/>
      <w:lvlJc w:val="left"/>
      <w:pPr>
        <w:tabs>
          <w:tab w:val="left" w:pos="134"/>
        </w:tabs>
        <w:ind w:left="134" w:hanging="495"/>
      </w:pPr>
      <w:rPr>
        <w:rFonts w:hint="eastAsia"/>
      </w:rPr>
    </w:lvl>
    <w:lvl w:ilvl="1" w:tentative="0">
      <w:start w:val="1"/>
      <w:numFmt w:val="bullet"/>
      <w:pStyle w:val="504"/>
      <w:lvlText w:val=""/>
      <w:lvlJc w:val="left"/>
      <w:pPr>
        <w:tabs>
          <w:tab w:val="left" w:pos="439"/>
        </w:tabs>
        <w:ind w:left="439" w:hanging="400"/>
      </w:pPr>
      <w:rPr>
        <w:rFonts w:hint="default" w:ascii="Wingdings" w:hAnsi="Wingdings"/>
      </w:rPr>
    </w:lvl>
    <w:lvl w:ilvl="2" w:tentative="0">
      <w:start w:val="1"/>
      <w:numFmt w:val="decimal"/>
      <w:lvlText w:val="%3)"/>
      <w:lvlJc w:val="left"/>
      <w:pPr>
        <w:tabs>
          <w:tab w:val="left" w:pos="799"/>
        </w:tabs>
        <w:ind w:left="799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239"/>
        </w:tabs>
        <w:ind w:left="1239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1639"/>
        </w:tabs>
        <w:ind w:left="1639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039"/>
        </w:tabs>
        <w:ind w:left="2039" w:hanging="400"/>
      </w:pPr>
    </w:lvl>
    <w:lvl w:ilvl="6" w:tentative="0">
      <w:start w:val="1"/>
      <w:numFmt w:val="decimal"/>
      <w:lvlText w:val="%7."/>
      <w:lvlJc w:val="left"/>
      <w:pPr>
        <w:tabs>
          <w:tab w:val="left" w:pos="2439"/>
        </w:tabs>
        <w:ind w:left="2439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2839"/>
        </w:tabs>
        <w:ind w:left="2839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3239"/>
        </w:tabs>
        <w:ind w:left="3239" w:hanging="400"/>
      </w:pPr>
    </w:lvl>
  </w:abstractNum>
  <w:abstractNum w:abstractNumId="6">
    <w:nsid w:val="09C749B1"/>
    <w:multiLevelType w:val="multilevel"/>
    <w:tmpl w:val="09C749B1"/>
    <w:lvl w:ilvl="0" w:tentative="0">
      <w:start w:val="1"/>
      <w:numFmt w:val="ganada"/>
      <w:lvlText w:val="(%1)"/>
      <w:lvlJc w:val="left"/>
      <w:pPr>
        <w:tabs>
          <w:tab w:val="left" w:pos="910"/>
        </w:tabs>
        <w:ind w:left="910" w:hanging="510"/>
      </w:pPr>
      <w:rPr>
        <w:rFonts w:hint="eastAsia"/>
      </w:rPr>
    </w:lvl>
    <w:lvl w:ilvl="1" w:tentative="0">
      <w:start w:val="1"/>
      <w:numFmt w:val="bullet"/>
      <w:pStyle w:val="273"/>
      <w:lvlText w:val="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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decimalFullWidth"/>
      <w:pStyle w:val="274"/>
      <w:lvlText w:val="(%4)"/>
      <w:lvlJc w:val="left"/>
      <w:pPr>
        <w:tabs>
          <w:tab w:val="left" w:pos="2140"/>
        </w:tabs>
        <w:ind w:left="2140" w:hanging="540"/>
      </w:pPr>
      <w:rPr>
        <w:rFonts w:hint="default"/>
      </w:rPr>
    </w:lvl>
    <w:lvl w:ilvl="4" w:tentative="0">
      <w:start w:val="1"/>
      <w:numFmt w:val="decimal"/>
      <w:lvlText w:val="(%5)"/>
      <w:lvlJc w:val="left"/>
      <w:pPr>
        <w:tabs>
          <w:tab w:val="left" w:pos="2435"/>
        </w:tabs>
        <w:ind w:left="2435" w:hanging="435"/>
      </w:pPr>
      <w:rPr>
        <w:rFonts w:hint="default"/>
      </w:rPr>
    </w:lvl>
    <w:lvl w:ilvl="5" w:tentative="0">
      <w:start w:val="1"/>
      <w:numFmt w:val="decimal"/>
      <w:suff w:val="space"/>
      <w:lvlText w:val="%6)"/>
      <w:lvlJc w:val="left"/>
      <w:pPr>
        <w:ind w:left="2730" w:hanging="33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7">
    <w:nsid w:val="0B020790"/>
    <w:multiLevelType w:val="multilevel"/>
    <w:tmpl w:val="0B020790"/>
    <w:lvl w:ilvl="0" w:tentative="0">
      <w:start w:val="1"/>
      <w:numFmt w:val="bullet"/>
      <w:pStyle w:val="886"/>
      <w:lvlText w:val="−"/>
      <w:lvlJc w:val="left"/>
      <w:pPr>
        <w:ind w:left="1600" w:hanging="400"/>
      </w:pPr>
      <w:rPr>
        <w:rFonts w:hint="eastAsia" w:ascii="Batang" w:hAnsi="Batang" w:eastAsia="Batang"/>
        <w:b w:val="0"/>
        <w:i w:val="0"/>
        <w:sz w:val="22"/>
        <w:szCs w:val="22"/>
      </w:rPr>
    </w:lvl>
    <w:lvl w:ilvl="1" w:tentative="0">
      <w:start w:val="1"/>
      <w:numFmt w:val="bullet"/>
      <w:lvlText w:val=""/>
      <w:lvlJc w:val="left"/>
      <w:pPr>
        <w:ind w:left="20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00" w:hanging="400"/>
      </w:pPr>
      <w:rPr>
        <w:rFonts w:hint="default" w:ascii="Wingdings" w:hAnsi="Wingdings"/>
      </w:rPr>
    </w:lvl>
  </w:abstractNum>
  <w:abstractNum w:abstractNumId="8">
    <w:nsid w:val="0EA76170"/>
    <w:multiLevelType w:val="multilevel"/>
    <w:tmpl w:val="0EA76170"/>
    <w:lvl w:ilvl="0" w:tentative="0">
      <w:start w:val="2"/>
      <w:numFmt w:val="decimal"/>
      <w:lvlText w:val="%1"/>
      <w:lvlJc w:val="left"/>
      <w:pPr>
        <w:tabs>
          <w:tab w:val="left" w:pos="660"/>
        </w:tabs>
        <w:ind w:left="660" w:hanging="660"/>
      </w:pPr>
      <w:rPr>
        <w:rFonts w:hint="eastAsia"/>
      </w:rPr>
    </w:lvl>
    <w:lvl w:ilvl="1" w:tentative="0">
      <w:start w:val="2"/>
      <w:numFmt w:val="decimal"/>
      <w:pStyle w:val="749"/>
      <w:lvlText w:val="%1.%2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160"/>
        </w:tabs>
        <w:ind w:left="2160" w:hanging="2160"/>
      </w:pPr>
      <w:rPr>
        <w:rFonts w:hint="eastAsia"/>
      </w:rPr>
    </w:lvl>
  </w:abstractNum>
  <w:abstractNum w:abstractNumId="9">
    <w:nsid w:val="0EA863D5"/>
    <w:multiLevelType w:val="multilevel"/>
    <w:tmpl w:val="0EA863D5"/>
    <w:lvl w:ilvl="0" w:tentative="0">
      <w:start w:val="1"/>
      <w:numFmt w:val="ganada"/>
      <w:pStyle w:val="837"/>
      <w:lvlText w:val="(%1)"/>
      <w:lvlJc w:val="left"/>
      <w:pPr>
        <w:tabs>
          <w:tab w:val="left" w:pos="885"/>
        </w:tabs>
        <w:ind w:left="885" w:hanging="555"/>
      </w:pPr>
      <w:rPr>
        <w:rFonts w:ascii="BatangChe" w:hAnsi="BatangChe" w:eastAsia="BatangChe"/>
      </w:rPr>
    </w:lvl>
    <w:lvl w:ilvl="1" w:tentative="0">
      <w:start w:val="1"/>
      <w:numFmt w:val="ganada"/>
      <w:lvlText w:val="(%2)"/>
      <w:lvlJc w:val="left"/>
      <w:pPr>
        <w:tabs>
          <w:tab w:val="left" w:pos="1160"/>
        </w:tabs>
        <w:ind w:left="1160" w:hanging="360"/>
      </w:pPr>
      <w:rPr>
        <w:rFonts w:hint="default"/>
      </w:rPr>
    </w:lvl>
    <w:lvl w:ilvl="2" w:tentative="0">
      <w:start w:val="1"/>
      <w:numFmt w:val="bullet"/>
      <w:lvlText w:val=""/>
      <w:lvlJc w:val="left"/>
      <w:pPr>
        <w:tabs>
          <w:tab w:val="left" w:pos="1500"/>
        </w:tabs>
        <w:ind w:left="1500" w:hanging="400"/>
      </w:pPr>
      <w:rPr>
        <w:rFonts w:hint="default" w:ascii="Wingdings" w:hAnsi="Wingdings"/>
      </w:rPr>
    </w:lvl>
    <w:lvl w:ilvl="3" w:tentative="0">
      <w:start w:val="1"/>
      <w:numFmt w:val="decimalEnclosedCircle"/>
      <w:pStyle w:val="89"/>
      <w:lvlText w:val="%4"/>
      <w:lvlJc w:val="left"/>
      <w:pPr>
        <w:tabs>
          <w:tab w:val="left" w:pos="1960"/>
        </w:tabs>
        <w:ind w:left="1960" w:hanging="360"/>
      </w:pPr>
      <w:rPr>
        <w:rFonts w:hint="default"/>
      </w:rPr>
    </w:lvl>
    <w:lvl w:ilvl="4" w:tentative="0">
      <w:start w:val="1"/>
      <w:numFmt w:val="decimal"/>
      <w:lvlText w:val="(%5)"/>
      <w:lvlJc w:val="left"/>
      <w:pPr>
        <w:tabs>
          <w:tab w:val="left" w:pos="2435"/>
        </w:tabs>
        <w:ind w:left="2435" w:hanging="435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10">
    <w:nsid w:val="0FFB3D74"/>
    <w:multiLevelType w:val="multilevel"/>
    <w:tmpl w:val="0FFB3D74"/>
    <w:lvl w:ilvl="0" w:tentative="0">
      <w:start w:val="1"/>
      <w:numFmt w:val="bullet"/>
      <w:pStyle w:val="660"/>
      <w:lvlText w:val="-"/>
      <w:lvlJc w:val="left"/>
      <w:pPr>
        <w:tabs>
          <w:tab w:val="left" w:pos="198"/>
        </w:tabs>
        <w:ind w:left="198" w:hanging="198"/>
      </w:pPr>
      <w:rPr>
        <w:rFonts w:hint="eastAsia" w:ascii="GulimChe" w:hAnsi="GulimChe" w:eastAsia="GulimChe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1">
    <w:nsid w:val="12F917D1"/>
    <w:multiLevelType w:val="multilevel"/>
    <w:tmpl w:val="12F917D1"/>
    <w:lvl w:ilvl="0" w:tentative="0">
      <w:start w:val="1"/>
      <w:numFmt w:val="decimal"/>
      <w:pStyle w:val="753"/>
      <w:lvlText w:val="%1)"/>
      <w:lvlJc w:val="left"/>
      <w:pPr>
        <w:tabs>
          <w:tab w:val="left" w:pos="1871"/>
        </w:tabs>
        <w:ind w:left="1871" w:hanging="482"/>
      </w:pPr>
      <w:rPr>
        <w:rFonts w:hint="eastAsia" w:ascii="BatangChe" w:hAnsi="Tms Rmn" w:eastAsia="BatangChe"/>
        <w:b w:val="0"/>
        <w:i w:val="0"/>
        <w:sz w:val="24"/>
        <w:u w:val="none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12">
    <w:nsid w:val="152E3AFD"/>
    <w:multiLevelType w:val="multilevel"/>
    <w:tmpl w:val="152E3AFD"/>
    <w:lvl w:ilvl="0" w:tentative="0">
      <w:start w:val="1"/>
      <w:numFmt w:val="bullet"/>
      <w:pStyle w:val="278"/>
      <w:suff w:val="space"/>
      <w:lvlText w:val=""/>
      <w:lvlJc w:val="left"/>
      <w:pPr>
        <w:ind w:left="397" w:hanging="397"/>
      </w:pPr>
      <w:rPr>
        <w:rFonts w:hint="default" w:ascii="Wingdings" w:hAnsi="Wingdings"/>
        <w:color w:val="auto"/>
      </w:rPr>
    </w:lvl>
    <w:lvl w:ilvl="1" w:tentative="0">
      <w:start w:val="1"/>
      <w:numFmt w:val="bullet"/>
      <w:suff w:val="nothing"/>
      <w:lvlText w:val=""/>
      <w:lvlJc w:val="left"/>
      <w:pPr>
        <w:ind w:left="454" w:hanging="170"/>
      </w:pPr>
      <w:rPr>
        <w:rFonts w:hint="default" w:ascii="Wingdings" w:hAnsi="Wingdings"/>
        <w:color w:val="auto"/>
      </w:rPr>
    </w:lvl>
    <w:lvl w:ilvl="2" w:tentative="0">
      <w:start w:val="1"/>
      <w:numFmt w:val="bullet"/>
      <w:suff w:val="nothing"/>
      <w:lvlText w:val=""/>
      <w:lvlJc w:val="left"/>
      <w:pPr>
        <w:ind w:left="794" w:hanging="227"/>
      </w:pPr>
      <w:rPr>
        <w:rFonts w:hint="default" w:ascii="Wingdings" w:hAnsi="Wingdings"/>
        <w:color w:val="auto"/>
      </w:rPr>
    </w:lvl>
    <w:lvl w:ilvl="3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</w:abstractNum>
  <w:abstractNum w:abstractNumId="13">
    <w:nsid w:val="17402295"/>
    <w:multiLevelType w:val="multilevel"/>
    <w:tmpl w:val="17402295"/>
    <w:lvl w:ilvl="0" w:tentative="0">
      <w:start w:val="1"/>
      <w:numFmt w:val="decimal"/>
      <w:pStyle w:val="456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14">
    <w:nsid w:val="198F44B9"/>
    <w:multiLevelType w:val="multilevel"/>
    <w:tmpl w:val="198F44B9"/>
    <w:lvl w:ilvl="0" w:tentative="0">
      <w:start w:val="1"/>
      <w:numFmt w:val="bullet"/>
      <w:pStyle w:val="648"/>
      <w:lvlText w:val="-"/>
      <w:lvlJc w:val="left"/>
      <w:pPr>
        <w:tabs>
          <w:tab w:val="left" w:pos="1021"/>
        </w:tabs>
        <w:ind w:left="1304" w:hanging="170"/>
      </w:pPr>
      <w:rPr>
        <w:rFonts w:hint="eastAsia" w:ascii="Gulim" w:hAnsi="Gulim" w:eastAsia="Gulim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5">
    <w:nsid w:val="1C34291C"/>
    <w:multiLevelType w:val="multilevel"/>
    <w:tmpl w:val="1C34291C"/>
    <w:lvl w:ilvl="0" w:tentative="0">
      <w:start w:val="0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Restart w:val="0"/>
      <w:pStyle w:val="668"/>
      <w:lvlText w:val="%12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pStyle w:val="855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6">
    <w:nsid w:val="1FA0779A"/>
    <w:multiLevelType w:val="multilevel"/>
    <w:tmpl w:val="1FA0779A"/>
    <w:lvl w:ilvl="0" w:tentative="0">
      <w:start w:val="1"/>
      <w:numFmt w:val="decimal"/>
      <w:pStyle w:val="690"/>
      <w:lvlText w:val="%1."/>
      <w:lvlJc w:val="left"/>
      <w:pPr>
        <w:tabs>
          <w:tab w:val="left" w:pos="-516"/>
        </w:tabs>
        <w:ind w:left="-649" w:hanging="227"/>
      </w:pPr>
      <w:rPr>
        <w:rFonts w:hint="eastAsia"/>
      </w:rPr>
    </w:lvl>
    <w:lvl w:ilvl="1" w:tentative="0">
      <w:start w:val="1"/>
      <w:numFmt w:val="ganada"/>
      <w:lvlText w:val="%2."/>
      <w:lvlJc w:val="left"/>
      <w:pPr>
        <w:tabs>
          <w:tab w:val="left" w:pos="-91"/>
        </w:tabs>
        <w:ind w:left="-296" w:hanging="155"/>
      </w:pPr>
      <w:rPr>
        <w:rFonts w:hint="eastAsia"/>
      </w:rPr>
    </w:lvl>
    <w:lvl w:ilvl="2" w:tentative="0">
      <w:start w:val="1"/>
      <w:numFmt w:val="decimal"/>
      <w:pStyle w:val="4"/>
      <w:lvlText w:val="%3)"/>
      <w:lvlJc w:val="left"/>
      <w:pPr>
        <w:tabs>
          <w:tab w:val="left" w:pos="400"/>
        </w:tabs>
        <w:ind w:left="400" w:hanging="425"/>
      </w:pPr>
      <w:rPr>
        <w:rFonts w:hint="eastAsia"/>
      </w:rPr>
    </w:lvl>
    <w:lvl w:ilvl="3" w:tentative="0">
      <w:start w:val="1"/>
      <w:numFmt w:val="decimal"/>
      <w:pStyle w:val="844"/>
      <w:lvlText w:val="%4)"/>
      <w:lvlJc w:val="left"/>
      <w:pPr>
        <w:tabs>
          <w:tab w:val="left" w:pos="1120"/>
        </w:tabs>
        <w:ind w:left="683" w:hanging="283"/>
      </w:pPr>
      <w:rPr>
        <w:rFonts w:hint="eastAsia"/>
      </w:rPr>
    </w:lvl>
    <w:lvl w:ilvl="4" w:tentative="0">
      <w:start w:val="1"/>
      <w:numFmt w:val="ganada"/>
      <w:lvlText w:val="%5) "/>
      <w:lvlJc w:val="left"/>
      <w:pPr>
        <w:tabs>
          <w:tab w:val="left" w:pos="1108"/>
        </w:tabs>
        <w:ind w:left="1108" w:hanging="425"/>
      </w:pPr>
      <w:rPr>
        <w:rFonts w:hint="eastAsia"/>
      </w:rPr>
    </w:lvl>
    <w:lvl w:ilvl="5" w:tentative="0">
      <w:start w:val="1"/>
      <w:numFmt w:val="none"/>
      <w:lvlText w:val=""/>
      <w:lvlJc w:val="left"/>
      <w:pPr>
        <w:tabs>
          <w:tab w:val="left" w:pos="1533"/>
        </w:tabs>
        <w:ind w:left="1533" w:hanging="425"/>
      </w:pPr>
      <w:rPr>
        <w:rFonts w:hint="eastAsia"/>
      </w:rPr>
    </w:lvl>
    <w:lvl w:ilvl="6" w:tentative="0">
      <w:start w:val="1"/>
      <w:numFmt w:val="none"/>
      <w:lvlText w:val=""/>
      <w:lvlJc w:val="left"/>
      <w:pPr>
        <w:tabs>
          <w:tab w:val="left" w:pos="1959"/>
        </w:tabs>
        <w:ind w:left="1959" w:hanging="426"/>
      </w:pPr>
      <w:rPr>
        <w:rFonts w:hint="eastAsia"/>
      </w:rPr>
    </w:lvl>
    <w:lvl w:ilvl="7" w:tentative="0">
      <w:start w:val="1"/>
      <w:numFmt w:val="none"/>
      <w:lvlText w:val=""/>
      <w:lvlJc w:val="left"/>
      <w:pPr>
        <w:tabs>
          <w:tab w:val="left" w:pos="2384"/>
        </w:tabs>
        <w:ind w:left="2384" w:hanging="425"/>
      </w:pPr>
      <w:rPr>
        <w:rFonts w:hint="eastAsia"/>
      </w:rPr>
    </w:lvl>
    <w:lvl w:ilvl="8" w:tentative="0">
      <w:start w:val="1"/>
      <w:numFmt w:val="none"/>
      <w:lvlText w:val=""/>
      <w:lvlJc w:val="left"/>
      <w:pPr>
        <w:tabs>
          <w:tab w:val="left" w:pos="2809"/>
        </w:tabs>
        <w:ind w:left="2809" w:hanging="425"/>
      </w:pPr>
      <w:rPr>
        <w:rFonts w:hint="eastAsia"/>
      </w:rPr>
    </w:lvl>
  </w:abstractNum>
  <w:abstractNum w:abstractNumId="17">
    <w:nsid w:val="230E064C"/>
    <w:multiLevelType w:val="singleLevel"/>
    <w:tmpl w:val="230E064C"/>
    <w:lvl w:ilvl="0" w:tentative="0">
      <w:start w:val="1"/>
      <w:numFmt w:val="bullet"/>
      <w:pStyle w:val="758"/>
      <w:lvlText w:val=""/>
      <w:lvlJc w:val="left"/>
      <w:pPr>
        <w:tabs>
          <w:tab w:val="left" w:pos="417"/>
        </w:tabs>
        <w:ind w:left="340" w:hanging="283"/>
      </w:pPr>
      <w:rPr>
        <w:rFonts w:hint="default" w:ascii="Wingdings" w:hAnsi="Wingdings"/>
        <w:sz w:val="10"/>
      </w:rPr>
    </w:lvl>
  </w:abstractNum>
  <w:abstractNum w:abstractNumId="18">
    <w:nsid w:val="23552AC5"/>
    <w:multiLevelType w:val="multilevel"/>
    <w:tmpl w:val="23552AC5"/>
    <w:lvl w:ilvl="0" w:tentative="0">
      <w:start w:val="1"/>
      <w:numFmt w:val="bullet"/>
      <w:pStyle w:val="345"/>
      <w:lvlText w:val=""/>
      <w:lvlJc w:val="left"/>
      <w:pPr>
        <w:tabs>
          <w:tab w:val="left" w:pos="170"/>
        </w:tabs>
        <w:ind w:left="170" w:hanging="142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51"/>
        </w:tabs>
        <w:ind w:left="851" w:hanging="426"/>
      </w:pPr>
      <w:rPr>
        <w:rFonts w:hint="default" w:ascii="Symbol" w:hAnsi="Symbol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9">
    <w:nsid w:val="247B392B"/>
    <w:multiLevelType w:val="multilevel"/>
    <w:tmpl w:val="247B392B"/>
    <w:lvl w:ilvl="0" w:tentative="0">
      <w:start w:val="1"/>
      <w:numFmt w:val="decimal"/>
      <w:pStyle w:val="755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upperLetter"/>
      <w:lvlText w:val="%2."/>
      <w:lvlJc w:val="left"/>
      <w:pPr>
        <w:tabs>
          <w:tab w:val="left" w:pos="800"/>
        </w:tabs>
        <w:ind w:left="8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200"/>
        </w:tabs>
        <w:ind w:left="1200" w:hanging="400"/>
      </w:pPr>
    </w:lvl>
    <w:lvl w:ilvl="3" w:tentative="0">
      <w:start w:val="1"/>
      <w:numFmt w:val="decimal"/>
      <w:lvlText w:val="%4."/>
      <w:lvlJc w:val="left"/>
      <w:pPr>
        <w:tabs>
          <w:tab w:val="left" w:pos="1600"/>
        </w:tabs>
        <w:ind w:left="16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000"/>
        </w:tabs>
        <w:ind w:left="20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400"/>
        </w:tabs>
        <w:ind w:left="2400" w:hanging="400"/>
      </w:pPr>
    </w:lvl>
    <w:lvl w:ilvl="6" w:tentative="0">
      <w:start w:val="1"/>
      <w:numFmt w:val="decimal"/>
      <w:lvlText w:val="%7."/>
      <w:lvlJc w:val="left"/>
      <w:pPr>
        <w:tabs>
          <w:tab w:val="left" w:pos="2800"/>
        </w:tabs>
        <w:ind w:left="28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200"/>
        </w:tabs>
        <w:ind w:left="32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3600"/>
        </w:tabs>
        <w:ind w:left="3600" w:hanging="400"/>
      </w:pPr>
    </w:lvl>
  </w:abstractNum>
  <w:abstractNum w:abstractNumId="20">
    <w:nsid w:val="258D59D2"/>
    <w:multiLevelType w:val="multilevel"/>
    <w:tmpl w:val="258D59D2"/>
    <w:lvl w:ilvl="0" w:tentative="0">
      <w:start w:val="1"/>
      <w:numFmt w:val="decimal"/>
      <w:pStyle w:val="470"/>
      <w:lvlText w:val="(%1)"/>
      <w:lvlJc w:val="left"/>
      <w:pPr>
        <w:tabs>
          <w:tab w:val="left" w:pos="1021"/>
        </w:tabs>
        <w:ind w:left="1021" w:hanging="539"/>
      </w:pPr>
      <w:rPr>
        <w:rFonts w:hint="eastAsia" w:ascii="BatangChe" w:hAnsi="Tms Rmn" w:eastAsia="BatangChe"/>
        <w:b w:val="0"/>
        <w:i w:val="0"/>
        <w:sz w:val="24"/>
        <w:u w:val="none"/>
      </w:rPr>
    </w:lvl>
    <w:lvl w:ilvl="1" w:tentative="0">
      <w:start w:val="1"/>
      <w:numFmt w:val="decimal"/>
      <w:lvlText w:val="%2)"/>
      <w:lvlJc w:val="left"/>
      <w:pPr>
        <w:tabs>
          <w:tab w:val="left" w:pos="1160"/>
        </w:tabs>
        <w:ind w:left="116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21">
    <w:nsid w:val="2A4317FE"/>
    <w:multiLevelType w:val="multilevel"/>
    <w:tmpl w:val="2A4317FE"/>
    <w:lvl w:ilvl="0" w:tentative="0">
      <w:start w:val="1"/>
      <w:numFmt w:val="bullet"/>
      <w:pStyle w:val="738"/>
      <w:lvlText w:val=""/>
      <w:lvlJc w:val="left"/>
      <w:pPr>
        <w:tabs>
          <w:tab w:val="left" w:pos="1251"/>
        </w:tabs>
        <w:ind w:left="1251" w:hanging="40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2360"/>
        </w:tabs>
        <w:ind w:left="236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760"/>
        </w:tabs>
        <w:ind w:left="276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160"/>
        </w:tabs>
        <w:ind w:left="316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560"/>
        </w:tabs>
        <w:ind w:left="356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960"/>
        </w:tabs>
        <w:ind w:left="396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360"/>
        </w:tabs>
        <w:ind w:left="436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760"/>
        </w:tabs>
        <w:ind w:left="476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160"/>
        </w:tabs>
        <w:ind w:left="5160" w:hanging="400"/>
      </w:pPr>
      <w:rPr>
        <w:rFonts w:hint="default" w:ascii="Wingdings" w:hAnsi="Wingdings"/>
      </w:rPr>
    </w:lvl>
  </w:abstractNum>
  <w:abstractNum w:abstractNumId="22">
    <w:nsid w:val="2A81462F"/>
    <w:multiLevelType w:val="multilevel"/>
    <w:tmpl w:val="2A81462F"/>
    <w:lvl w:ilvl="0" w:tentative="0">
      <w:start w:val="1"/>
      <w:numFmt w:val="bullet"/>
      <w:pStyle w:val="645"/>
      <w:lvlText w:val=""/>
      <w:lvlJc w:val="left"/>
      <w:pPr>
        <w:tabs>
          <w:tab w:val="left" w:pos="180"/>
        </w:tabs>
        <w:ind w:left="463" w:hanging="283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529"/>
        </w:tabs>
        <w:ind w:left="529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929"/>
        </w:tabs>
        <w:ind w:left="929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329"/>
        </w:tabs>
        <w:ind w:left="1329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729"/>
        </w:tabs>
        <w:ind w:left="1729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129"/>
        </w:tabs>
        <w:ind w:left="2129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529"/>
        </w:tabs>
        <w:ind w:left="2529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929"/>
        </w:tabs>
        <w:ind w:left="2929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329"/>
        </w:tabs>
        <w:ind w:left="3329" w:hanging="400"/>
      </w:pPr>
      <w:rPr>
        <w:rFonts w:hint="default" w:ascii="Wingdings" w:hAnsi="Wingdings"/>
      </w:rPr>
    </w:lvl>
  </w:abstractNum>
  <w:abstractNum w:abstractNumId="23">
    <w:nsid w:val="2AAA6B0E"/>
    <w:multiLevelType w:val="multilevel"/>
    <w:tmpl w:val="2AAA6B0E"/>
    <w:lvl w:ilvl="0" w:tentative="0">
      <w:start w:val="1"/>
      <w:numFmt w:val="decimal"/>
      <w:pStyle w:val="58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4">
    <w:nsid w:val="2DE27916"/>
    <w:multiLevelType w:val="multilevel"/>
    <w:tmpl w:val="2DE27916"/>
    <w:lvl w:ilvl="0" w:tentative="0">
      <w:start w:val="1"/>
      <w:numFmt w:val="bullet"/>
      <w:pStyle w:val="118"/>
      <w:lvlText w:val=""/>
      <w:lvlJc w:val="left"/>
      <w:pPr>
        <w:tabs>
          <w:tab w:val="left" w:pos="454"/>
        </w:tabs>
        <w:ind w:left="680" w:hanging="283"/>
      </w:pPr>
      <w:rPr>
        <w:rFonts w:hint="default" w:ascii="Wingdings" w:hAnsi="Wingdings" w:eastAsia="Batang" w:cs="Times New Roman"/>
        <w:color w:val="000000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25">
    <w:nsid w:val="2E40027E"/>
    <w:multiLevelType w:val="multilevel"/>
    <w:tmpl w:val="2E40027E"/>
    <w:lvl w:ilvl="0" w:tentative="0">
      <w:start w:val="1"/>
      <w:numFmt w:val="decimal"/>
      <w:pStyle w:val="284"/>
      <w:lvlText w:val=".%1"/>
      <w:lvlJc w:val="left"/>
      <w:pPr>
        <w:tabs>
          <w:tab w:val="left" w:pos="454"/>
        </w:tabs>
        <w:ind w:left="454" w:hanging="454"/>
      </w:pPr>
      <w:rPr>
        <w:rFonts w:hint="eastAsia" w:eastAsia="BatangChe"/>
        <w:sz w:val="22"/>
      </w:rPr>
    </w:lvl>
    <w:lvl w:ilvl="1" w:tentative="0">
      <w:start w:val="1"/>
      <w:numFmt w:val="upperLetter"/>
      <w:pStyle w:val="971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26">
    <w:nsid w:val="33C250F7"/>
    <w:multiLevelType w:val="multilevel"/>
    <w:tmpl w:val="33C250F7"/>
    <w:lvl w:ilvl="0" w:tentative="0">
      <w:start w:val="1"/>
      <w:numFmt w:val="bullet"/>
      <w:pStyle w:val="320"/>
      <w:lvlText w:val=""/>
      <w:lvlJc w:val="left"/>
      <w:pPr>
        <w:tabs>
          <w:tab w:val="left" w:pos="565"/>
        </w:tabs>
        <w:ind w:left="565" w:hanging="227"/>
      </w:pPr>
      <w:rPr>
        <w:rFonts w:hint="default" w:ascii="Wingdings" w:hAnsi="Wingdings" w:cs="Arial"/>
        <w:sz w:val="22"/>
        <w:szCs w:val="22"/>
      </w:rPr>
    </w:lvl>
    <w:lvl w:ilvl="1" w:tentative="0">
      <w:start w:val="1"/>
      <w:numFmt w:val="none"/>
      <w:pStyle w:val="972"/>
      <w:lvlText w:val="-"/>
      <w:lvlJc w:val="left"/>
      <w:pPr>
        <w:tabs>
          <w:tab w:val="left" w:pos="735"/>
        </w:tabs>
        <w:ind w:left="735" w:hanging="227"/>
      </w:pPr>
      <w:rPr>
        <w:rFonts w:hint="default"/>
        <w:sz w:val="18"/>
      </w:rPr>
    </w:lvl>
    <w:lvl w:ilvl="2" w:tentative="0">
      <w:start w:val="1"/>
      <w:numFmt w:val="bullet"/>
      <w:lvlText w:val=""/>
      <w:lvlJc w:val="left"/>
      <w:pPr>
        <w:tabs>
          <w:tab w:val="left" w:pos="1075"/>
        </w:tabs>
        <w:ind w:left="1075" w:hanging="397"/>
      </w:pPr>
      <w:rPr>
        <w:rFonts w:hint="default" w:ascii="Symbol" w:hAnsi="Symbol" w:cs="Arial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2338"/>
        </w:tabs>
        <w:ind w:left="2338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738"/>
        </w:tabs>
        <w:ind w:left="2738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138"/>
        </w:tabs>
        <w:ind w:left="3138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538"/>
        </w:tabs>
        <w:ind w:left="3538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938"/>
        </w:tabs>
        <w:ind w:left="3938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38"/>
        </w:tabs>
        <w:ind w:left="4338" w:hanging="400"/>
      </w:pPr>
      <w:rPr>
        <w:rFonts w:hint="default" w:ascii="Wingdings" w:hAnsi="Wingdings"/>
      </w:rPr>
    </w:lvl>
  </w:abstractNum>
  <w:abstractNum w:abstractNumId="27">
    <w:nsid w:val="348A4356"/>
    <w:multiLevelType w:val="multilevel"/>
    <w:tmpl w:val="348A4356"/>
    <w:lvl w:ilvl="0" w:tentative="0">
      <w:start w:val="1"/>
      <w:numFmt w:val="upperRoman"/>
      <w:lvlText w:val="%1.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pStyle w:val="655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28">
    <w:nsid w:val="34DF0ED7"/>
    <w:multiLevelType w:val="multilevel"/>
    <w:tmpl w:val="34DF0ED7"/>
    <w:lvl w:ilvl="0" w:tentative="0">
      <w:start w:val="1"/>
      <w:numFmt w:val="decimal"/>
      <w:lvlText w:val="%1."/>
      <w:lvlJc w:val="left"/>
      <w:pPr>
        <w:ind w:left="425" w:hanging="425"/>
      </w:pPr>
      <w:rPr>
        <w:rFonts w:eastAsia="BatangChe"/>
        <w:b/>
        <w:color w:val="auto"/>
        <w:sz w:val="26"/>
      </w:rPr>
    </w:lvl>
    <w:lvl w:ilvl="1" w:tentative="0">
      <w:start w:val="1"/>
      <w:numFmt w:val="decimal"/>
      <w:lvlText w:val="%1.%2."/>
      <w:lvlJc w:val="left"/>
      <w:pPr>
        <w:ind w:left="767" w:hanging="567"/>
      </w:pPr>
      <w:rPr>
        <w:rFonts w:hint="eastAsia" w:eastAsia="BatangChe"/>
        <w:b/>
        <w:sz w:val="24"/>
      </w:rPr>
    </w:lvl>
    <w:lvl w:ilvl="2" w:tentative="0">
      <w:start w:val="1"/>
      <w:numFmt w:val="decimal"/>
      <w:lvlText w:val="%1.%2.%3."/>
      <w:lvlJc w:val="left"/>
      <w:pPr>
        <w:ind w:left="1109" w:hanging="709"/>
      </w:pPr>
      <w:rPr>
        <w:rFonts w:hint="eastAsia" w:eastAsia="BatangChe"/>
        <w:sz w:val="22"/>
      </w:rPr>
    </w:lvl>
    <w:lvl w:ilvl="3" w:tentative="0">
      <w:start w:val="1"/>
      <w:numFmt w:val="decimal"/>
      <w:lvlText w:val="%1.%2.%3.%4."/>
      <w:lvlJc w:val="left"/>
      <w:pPr>
        <w:ind w:left="1451" w:hanging="851"/>
      </w:pPr>
      <w:rPr>
        <w:rFonts w:hint="eastAsia" w:eastAsia="BatangChe"/>
        <w:sz w:val="22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35E957E9"/>
    <w:multiLevelType w:val="singleLevel"/>
    <w:tmpl w:val="35E957E9"/>
    <w:lvl w:ilvl="0" w:tentative="0">
      <w:start w:val="1"/>
      <w:numFmt w:val="bullet"/>
      <w:pStyle w:val="673"/>
      <w:lvlText w:val=""/>
      <w:lvlJc w:val="left"/>
      <w:pPr>
        <w:tabs>
          <w:tab w:val="left" w:pos="530"/>
        </w:tabs>
        <w:ind w:left="454" w:hanging="284"/>
      </w:pPr>
      <w:rPr>
        <w:rFonts w:hint="default" w:ascii="Symbol" w:hAnsi="Symbol"/>
      </w:rPr>
    </w:lvl>
  </w:abstractNum>
  <w:abstractNum w:abstractNumId="30">
    <w:nsid w:val="37A91194"/>
    <w:multiLevelType w:val="multilevel"/>
    <w:tmpl w:val="37A91194"/>
    <w:lvl w:ilvl="0" w:tentative="0">
      <w:start w:val="1"/>
      <w:numFmt w:val="bullet"/>
      <w:pStyle w:val="710"/>
      <w:lvlText w:val=""/>
      <w:lvlJc w:val="left"/>
      <w:pPr>
        <w:tabs>
          <w:tab w:val="left" w:pos="646"/>
        </w:tabs>
        <w:ind w:left="646" w:hanging="362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1">
    <w:nsid w:val="3BBE3752"/>
    <w:multiLevelType w:val="multilevel"/>
    <w:tmpl w:val="3BBE3752"/>
    <w:lvl w:ilvl="0" w:tentative="0">
      <w:start w:val="1"/>
      <w:numFmt w:val="bullet"/>
      <w:pStyle w:val="1336"/>
      <w:lvlText w:val=""/>
      <w:lvlJc w:val="left"/>
      <w:pPr>
        <w:tabs>
          <w:tab w:val="left" w:pos="814"/>
        </w:tabs>
        <w:ind w:left="794" w:hanging="3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2">
    <w:nsid w:val="3BD47AA0"/>
    <w:multiLevelType w:val="multilevel"/>
    <w:tmpl w:val="3BD47AA0"/>
    <w:lvl w:ilvl="0" w:tentative="0">
      <w:start w:val="1"/>
      <w:numFmt w:val="bullet"/>
      <w:pStyle w:val="751"/>
      <w:lvlText w:val="–"/>
      <w:lvlJc w:val="left"/>
      <w:pPr>
        <w:tabs>
          <w:tab w:val="left" w:pos="2174"/>
        </w:tabs>
        <w:ind w:left="2155" w:hanging="341"/>
      </w:pPr>
      <w:rPr>
        <w:rFonts w:hint="default" w:ascii="MS Serif" w:hAnsi="MS Serif" w:eastAsia="BatangChe"/>
        <w:b w:val="0"/>
        <w:i w:val="0"/>
        <w:sz w:val="24"/>
      </w:rPr>
    </w:lvl>
    <w:lvl w:ilvl="1" w:tentative="0">
      <w:start w:val="1"/>
      <w:numFmt w:val="bullet"/>
      <w:lvlText w:val=""/>
      <w:lvlJc w:val="left"/>
      <w:pPr>
        <w:tabs>
          <w:tab w:val="left" w:pos="1767"/>
        </w:tabs>
        <w:ind w:left="1767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67"/>
        </w:tabs>
        <w:ind w:left="2167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67"/>
        </w:tabs>
        <w:ind w:left="2567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67"/>
        </w:tabs>
        <w:ind w:left="2967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7"/>
        </w:tabs>
        <w:ind w:left="3367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67"/>
        </w:tabs>
        <w:ind w:left="3767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167"/>
        </w:tabs>
        <w:ind w:left="4167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567"/>
        </w:tabs>
        <w:ind w:left="4567" w:hanging="400"/>
      </w:pPr>
      <w:rPr>
        <w:rFonts w:hint="default" w:ascii="Wingdings" w:hAnsi="Wingdings"/>
      </w:rPr>
    </w:lvl>
  </w:abstractNum>
  <w:abstractNum w:abstractNumId="33">
    <w:nsid w:val="3CD97F90"/>
    <w:multiLevelType w:val="multilevel"/>
    <w:tmpl w:val="3CD97F90"/>
    <w:lvl w:ilvl="0" w:tentative="0">
      <w:start w:val="1"/>
      <w:numFmt w:val="ganada"/>
      <w:pStyle w:val="661"/>
      <w:lvlText w:val="(%1)"/>
      <w:lvlJc w:val="left"/>
      <w:pPr>
        <w:tabs>
          <w:tab w:val="left" w:pos="927"/>
        </w:tabs>
        <w:ind w:left="927" w:hanging="527"/>
      </w:pPr>
      <w:rPr>
        <w:rFonts w:hint="default"/>
      </w:rPr>
    </w:lvl>
    <w:lvl w:ilvl="1" w:tentative="0">
      <w:start w:val="1"/>
      <w:numFmt w:val="upperLetter"/>
      <w:lvlText w:val="%2."/>
      <w:lvlJc w:val="left"/>
      <w:pPr>
        <w:tabs>
          <w:tab w:val="left" w:pos="1240"/>
        </w:tabs>
        <w:ind w:left="124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40"/>
        </w:tabs>
        <w:ind w:left="164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40"/>
        </w:tabs>
        <w:ind w:left="204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40"/>
        </w:tabs>
        <w:ind w:left="244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40"/>
        </w:tabs>
        <w:ind w:left="284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40"/>
        </w:tabs>
        <w:ind w:left="324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40"/>
        </w:tabs>
        <w:ind w:left="364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40"/>
        </w:tabs>
        <w:ind w:left="4040" w:hanging="400"/>
      </w:pPr>
    </w:lvl>
  </w:abstractNum>
  <w:abstractNum w:abstractNumId="34">
    <w:nsid w:val="3E5C125E"/>
    <w:multiLevelType w:val="multilevel"/>
    <w:tmpl w:val="3E5C125E"/>
    <w:lvl w:ilvl="0" w:tentative="0">
      <w:start w:val="1"/>
      <w:numFmt w:val="bullet"/>
      <w:pStyle w:val="1110"/>
      <w:lvlText w:val=""/>
      <w:lvlJc w:val="left"/>
      <w:pPr>
        <w:tabs>
          <w:tab w:val="left" w:pos="799"/>
        </w:tabs>
        <w:ind w:left="1134" w:hanging="3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5">
    <w:nsid w:val="42BF5FF4"/>
    <w:multiLevelType w:val="multilevel"/>
    <w:tmpl w:val="42BF5FF4"/>
    <w:lvl w:ilvl="0" w:tentative="0">
      <w:start w:val="6"/>
      <w:numFmt w:val="bullet"/>
      <w:pStyle w:val="828"/>
      <w:lvlText w:val="ᄋ"/>
      <w:lvlJc w:val="left"/>
      <w:pPr>
        <w:tabs>
          <w:tab w:val="left" w:pos="860"/>
        </w:tabs>
        <w:ind w:left="860" w:hanging="360"/>
      </w:pPr>
      <w:rPr>
        <w:rFonts w:hint="eastAsia" w:ascii="BatangChe" w:hAnsi="BatangChe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785"/>
        </w:tabs>
        <w:ind w:left="785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185"/>
        </w:tabs>
        <w:ind w:left="1185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585"/>
        </w:tabs>
        <w:ind w:left="1585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985"/>
        </w:tabs>
        <w:ind w:left="1985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385"/>
        </w:tabs>
        <w:ind w:left="2385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785"/>
        </w:tabs>
        <w:ind w:left="2785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185"/>
        </w:tabs>
        <w:ind w:left="3185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585"/>
        </w:tabs>
        <w:ind w:left="3585" w:hanging="400"/>
      </w:pPr>
      <w:rPr>
        <w:rFonts w:hint="default" w:ascii="Wingdings" w:hAnsi="Wingdings"/>
      </w:rPr>
    </w:lvl>
  </w:abstractNum>
  <w:abstractNum w:abstractNumId="36">
    <w:nsid w:val="42DE0A6A"/>
    <w:multiLevelType w:val="multilevel"/>
    <w:tmpl w:val="42DE0A6A"/>
    <w:lvl w:ilvl="0" w:tentative="0">
      <w:start w:val="1"/>
      <w:numFmt w:val="bullet"/>
      <w:pStyle w:val="674"/>
      <w:lvlText w:val="-"/>
      <w:lvlJc w:val="left"/>
      <w:pPr>
        <w:tabs>
          <w:tab w:val="left" w:pos="400"/>
        </w:tabs>
        <w:ind w:left="400" w:hanging="400"/>
      </w:pPr>
      <w:rPr>
        <w:rFonts w:hint="eastAsia" w:ascii="Gulim" w:hAnsi="Gulim" w:eastAsia="Gulim"/>
      </w:rPr>
    </w:lvl>
    <w:lvl w:ilvl="1" w:tentative="0">
      <w:start w:val="0"/>
      <w:numFmt w:val="bullet"/>
      <w:lvlText w:val="●"/>
      <w:lvlJc w:val="left"/>
      <w:pPr>
        <w:tabs>
          <w:tab w:val="left" w:pos="-40"/>
        </w:tabs>
        <w:ind w:left="-40" w:hanging="360"/>
      </w:pPr>
      <w:rPr>
        <w:rFonts w:hint="eastAsia" w:ascii="BatangChe" w:hAnsi="BatangChe" w:eastAsia="BatangChe" w:cs="Gulim"/>
      </w:rPr>
    </w:lvl>
    <w:lvl w:ilvl="2" w:tentative="0">
      <w:start w:val="1"/>
      <w:numFmt w:val="bullet"/>
      <w:lvlText w:val=""/>
      <w:lvlJc w:val="left"/>
      <w:pPr>
        <w:tabs>
          <w:tab w:val="left" w:pos="400"/>
        </w:tabs>
        <w:ind w:left="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800"/>
        </w:tabs>
        <w:ind w:left="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</w:abstractNum>
  <w:abstractNum w:abstractNumId="37">
    <w:nsid w:val="44802B1E"/>
    <w:multiLevelType w:val="multilevel"/>
    <w:tmpl w:val="44802B1E"/>
    <w:lvl w:ilvl="0" w:tentative="0">
      <w:start w:val="1"/>
      <w:numFmt w:val="bullet"/>
      <w:pStyle w:val="1102"/>
      <w:lvlText w:val="-"/>
      <w:lvlJc w:val="left"/>
      <w:pPr>
        <w:tabs>
          <w:tab w:val="left" w:pos="170"/>
        </w:tabs>
        <w:ind w:left="170" w:hanging="170"/>
      </w:pPr>
      <w:rPr>
        <w:rFonts w:hint="eastAsia" w:ascii="BatangChe" w:hAnsi="BatangChe" w:eastAsia="BatangChe"/>
        <w:color w:val="auto"/>
        <w:lang w:eastAsia="ko-KR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8">
    <w:nsid w:val="45435070"/>
    <w:multiLevelType w:val="multilevel"/>
    <w:tmpl w:val="45435070"/>
    <w:lvl w:ilvl="0" w:tentative="0">
      <w:start w:val="1"/>
      <w:numFmt w:val="bullet"/>
      <w:pStyle w:val="1115"/>
      <w:lvlText w:val="-"/>
      <w:lvlJc w:val="left"/>
      <w:pPr>
        <w:tabs>
          <w:tab w:val="left" w:pos="0"/>
        </w:tabs>
        <w:ind w:left="232" w:hanging="231"/>
      </w:pPr>
      <w:rPr>
        <w:rFonts w:hint="eastAsia" w:ascii="Gulim" w:hAnsi="Gulim" w:eastAsia="Gulim"/>
        <w:snapToGrid w:val="0"/>
        <w:spacing w:val="0"/>
        <w:w w:val="100"/>
        <w:kern w:val="0"/>
        <w:position w:val="0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9">
    <w:nsid w:val="47B417E4"/>
    <w:multiLevelType w:val="multilevel"/>
    <w:tmpl w:val="47B417E4"/>
    <w:lvl w:ilvl="0" w:tentative="0">
      <w:start w:val="1"/>
      <w:numFmt w:val="bullet"/>
      <w:pStyle w:val="676"/>
      <w:lvlText w:val=""/>
      <w:lvlJc w:val="left"/>
      <w:pPr>
        <w:tabs>
          <w:tab w:val="left" w:pos="360"/>
        </w:tabs>
        <w:ind w:left="170" w:hanging="170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0">
    <w:nsid w:val="48687CAB"/>
    <w:multiLevelType w:val="multilevel"/>
    <w:tmpl w:val="48687CAB"/>
    <w:lvl w:ilvl="0" w:tentative="0">
      <w:start w:val="1"/>
      <w:numFmt w:val="decimal"/>
      <w:lvlText w:val="%1."/>
      <w:lvlJc w:val="left"/>
      <w:pPr>
        <w:tabs>
          <w:tab w:val="left" w:pos="1205"/>
        </w:tabs>
        <w:ind w:left="1205" w:hanging="405"/>
      </w:pPr>
      <w:rPr>
        <w:rFonts w:hint="eastAsia"/>
      </w:rPr>
    </w:lvl>
    <w:lvl w:ilvl="1" w:tentative="0">
      <w:start w:val="1"/>
      <w:numFmt w:val="decimal"/>
      <w:pStyle w:val="919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pStyle w:val="851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pStyle w:val="852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pStyle w:val="853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pStyle w:val="854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>
    <w:nsid w:val="48DC6139"/>
    <w:multiLevelType w:val="multilevel"/>
    <w:tmpl w:val="48DC6139"/>
    <w:lvl w:ilvl="0" w:tentative="0">
      <w:start w:val="1"/>
      <w:numFmt w:val="ganada"/>
      <w:pStyle w:val="687"/>
      <w:lvlText w:val="%1."/>
      <w:lvlJc w:val="left"/>
      <w:pPr>
        <w:tabs>
          <w:tab w:val="left" w:pos="794"/>
        </w:tabs>
        <w:ind w:left="794" w:hanging="369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1160"/>
        </w:tabs>
        <w:ind w:left="116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42">
    <w:nsid w:val="4AF57006"/>
    <w:multiLevelType w:val="multilevel"/>
    <w:tmpl w:val="4AF57006"/>
    <w:lvl w:ilvl="0" w:tentative="0">
      <w:start w:val="1"/>
      <w:numFmt w:val="bullet"/>
      <w:pStyle w:val="748"/>
      <w:lvlText w:val="–"/>
      <w:lvlJc w:val="left"/>
      <w:pPr>
        <w:tabs>
          <w:tab w:val="left" w:pos="2041"/>
        </w:tabs>
        <w:ind w:left="2041" w:hanging="363"/>
      </w:pPr>
      <w:rPr>
        <w:rFonts w:hint="default" w:ascii="MS Serif" w:hAnsi="MS Serif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3">
    <w:nsid w:val="4C935B9D"/>
    <w:multiLevelType w:val="multilevel"/>
    <w:tmpl w:val="4C935B9D"/>
    <w:lvl w:ilvl="0" w:tentative="0">
      <w:start w:val="1"/>
      <w:numFmt w:val="bullet"/>
      <w:pStyle w:val="707"/>
      <w:lvlText w:val=""/>
      <w:lvlJc w:val="left"/>
      <w:pPr>
        <w:tabs>
          <w:tab w:val="left" w:pos="1077"/>
        </w:tabs>
        <w:ind w:left="1077" w:hanging="397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4">
    <w:nsid w:val="4ECC27BE"/>
    <w:multiLevelType w:val="multilevel"/>
    <w:tmpl w:val="4ECC27BE"/>
    <w:lvl w:ilvl="0" w:tentative="0">
      <w:start w:val="1"/>
      <w:numFmt w:val="bullet"/>
      <w:pStyle w:val="870"/>
      <w:lvlText w:val="-"/>
      <w:lvlJc w:val="left"/>
      <w:pPr>
        <w:tabs>
          <w:tab w:val="left" w:pos="400"/>
        </w:tabs>
        <w:ind w:left="400" w:hanging="400"/>
      </w:pPr>
      <w:rPr>
        <w:rFonts w:hint="eastAsia" w:ascii="Gulim" w:hAnsi="Gulim" w:eastAsia="Gulim"/>
      </w:rPr>
    </w:lvl>
    <w:lvl w:ilvl="1" w:tentative="0">
      <w:start w:val="1"/>
      <w:numFmt w:val="bullet"/>
      <w:lvlText w:val=""/>
      <w:lvlJc w:val="left"/>
      <w:pPr>
        <w:tabs>
          <w:tab w:val="left" w:pos="0"/>
        </w:tabs>
        <w:ind w:left="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400"/>
        </w:tabs>
        <w:ind w:left="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800"/>
        </w:tabs>
        <w:ind w:left="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</w:abstractNum>
  <w:abstractNum w:abstractNumId="45">
    <w:nsid w:val="54225E88"/>
    <w:multiLevelType w:val="multilevel"/>
    <w:tmpl w:val="54225E88"/>
    <w:lvl w:ilvl="0" w:tentative="0">
      <w:start w:val="1"/>
      <w:numFmt w:val="ganada"/>
      <w:lvlText w:val="%1."/>
      <w:lvlJc w:val="left"/>
      <w:pPr>
        <w:tabs>
          <w:tab w:val="left" w:pos="435"/>
        </w:tabs>
        <w:ind w:left="435" w:hanging="435"/>
      </w:pPr>
      <w:rPr>
        <w:rFonts w:hint="default"/>
      </w:rPr>
    </w:lvl>
    <w:lvl w:ilvl="1" w:tentative="0">
      <w:start w:val="1"/>
      <w:numFmt w:val="decimal"/>
      <w:pStyle w:val="275"/>
      <w:lvlText w:val="(%2)"/>
      <w:lvlJc w:val="left"/>
      <w:pPr>
        <w:tabs>
          <w:tab w:val="left" w:pos="1235"/>
        </w:tabs>
        <w:ind w:left="1235" w:hanging="435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46">
    <w:nsid w:val="542F67C2"/>
    <w:multiLevelType w:val="singleLevel"/>
    <w:tmpl w:val="542F67C2"/>
    <w:lvl w:ilvl="0" w:tentative="0">
      <w:start w:val="1"/>
      <w:numFmt w:val="bullet"/>
      <w:pStyle w:val="762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47">
    <w:nsid w:val="55224605"/>
    <w:multiLevelType w:val="singleLevel"/>
    <w:tmpl w:val="55224605"/>
    <w:lvl w:ilvl="0" w:tentative="0">
      <w:start w:val="1"/>
      <w:numFmt w:val="ganada"/>
      <w:pStyle w:val="6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48">
    <w:nsid w:val="55BD6C9B"/>
    <w:multiLevelType w:val="multilevel"/>
    <w:tmpl w:val="55BD6C9B"/>
    <w:lvl w:ilvl="0" w:tentative="0">
      <w:start w:val="1"/>
      <w:numFmt w:val="bullet"/>
      <w:pStyle w:val="679"/>
      <w:lvlText w:val="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pStyle w:val="680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4" w:tentative="0">
      <w:start w:val="1"/>
      <w:numFmt w:val="bullet"/>
      <w:lvlText w:val="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  <w:lvl w:ilvl="5" w:tentative="0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8" w:tentative="0">
      <w:start w:val="1"/>
      <w:numFmt w:val="bullet"/>
      <w:lvlText w:val="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</w:abstractNum>
  <w:abstractNum w:abstractNumId="49">
    <w:nsid w:val="61584785"/>
    <w:multiLevelType w:val="multilevel"/>
    <w:tmpl w:val="61584785"/>
    <w:lvl w:ilvl="0" w:tentative="0">
      <w:start w:val="1"/>
      <w:numFmt w:val="bullet"/>
      <w:pStyle w:val="199"/>
      <w:lvlText w:val=""/>
      <w:lvlJc w:val="left"/>
      <w:pPr>
        <w:tabs>
          <w:tab w:val="left" w:pos="340"/>
        </w:tabs>
        <w:ind w:left="306" w:hanging="306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0">
    <w:nsid w:val="62A64977"/>
    <w:multiLevelType w:val="singleLevel"/>
    <w:tmpl w:val="62A64977"/>
    <w:lvl w:ilvl="0" w:tentative="0">
      <w:start w:val="1"/>
      <w:numFmt w:val="bullet"/>
      <w:pStyle w:val="1332"/>
      <w:lvlText w:val=""/>
      <w:lvlJc w:val="left"/>
      <w:pPr>
        <w:tabs>
          <w:tab w:val="left" w:pos="510"/>
        </w:tabs>
        <w:ind w:left="510" w:hanging="510"/>
      </w:pPr>
      <w:rPr>
        <w:rFonts w:hint="default" w:ascii="Wingdings" w:hAnsi="Wingdings"/>
      </w:rPr>
    </w:lvl>
  </w:abstractNum>
  <w:abstractNum w:abstractNumId="51">
    <w:nsid w:val="62AC3F30"/>
    <w:multiLevelType w:val="multilevel"/>
    <w:tmpl w:val="62AC3F30"/>
    <w:lvl w:ilvl="0" w:tentative="0">
      <w:start w:val="1"/>
      <w:numFmt w:val="decimal"/>
      <w:pStyle w:val="1089"/>
      <w:lvlText w:val="%1."/>
      <w:lvlJc w:val="left"/>
      <w:pPr>
        <w:tabs>
          <w:tab w:val="left" w:pos="360"/>
        </w:tabs>
        <w:ind w:left="0" w:firstLine="0"/>
      </w:pPr>
      <w:rPr>
        <w:rFonts w:hint="eastAsia" w:eastAsia="BatangChe"/>
        <w:b/>
        <w:i w:val="0"/>
        <w:color w:val="auto"/>
        <w:sz w:val="26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52">
    <w:nsid w:val="654B49CE"/>
    <w:multiLevelType w:val="multilevel"/>
    <w:tmpl w:val="654B49CE"/>
    <w:lvl w:ilvl="0" w:tentative="0">
      <w:start w:val="1"/>
      <w:numFmt w:val="bullet"/>
      <w:pStyle w:val="742"/>
      <w:lvlText w:val=""/>
      <w:lvlJc w:val="left"/>
      <w:pPr>
        <w:tabs>
          <w:tab w:val="left" w:pos="930"/>
        </w:tabs>
        <w:ind w:left="1247" w:hanging="317"/>
      </w:pPr>
      <w:rPr>
        <w:rFonts w:hint="default" w:ascii="Wingdings" w:hAnsi="Wingdings" w:eastAsia="Gulim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3">
    <w:nsid w:val="68694999"/>
    <w:multiLevelType w:val="multilevel"/>
    <w:tmpl w:val="68694999"/>
    <w:lvl w:ilvl="0" w:tentative="0">
      <w:start w:val="1"/>
      <w:numFmt w:val="bullet"/>
      <w:pStyle w:val="91"/>
      <w:lvlText w:val="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1" w:tentative="0">
      <w:start w:val="1"/>
      <w:numFmt w:val="bullet"/>
      <w:pStyle w:val="848"/>
      <w:lvlText w:val=""/>
      <w:lvlJc w:val="left"/>
      <w:pPr>
        <w:tabs>
          <w:tab w:val="left" w:pos="2480"/>
        </w:tabs>
        <w:ind w:left="248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880"/>
        </w:tabs>
        <w:ind w:left="288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280"/>
        </w:tabs>
        <w:ind w:left="328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80"/>
        </w:tabs>
        <w:ind w:left="368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080"/>
        </w:tabs>
        <w:ind w:left="408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480"/>
        </w:tabs>
        <w:ind w:left="448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880"/>
        </w:tabs>
        <w:ind w:left="488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280"/>
        </w:tabs>
        <w:ind w:left="5280" w:hanging="400"/>
      </w:pPr>
      <w:rPr>
        <w:rFonts w:hint="default" w:ascii="Wingdings" w:hAnsi="Wingdings"/>
      </w:rPr>
    </w:lvl>
  </w:abstractNum>
  <w:abstractNum w:abstractNumId="54">
    <w:nsid w:val="6A691815"/>
    <w:multiLevelType w:val="multilevel"/>
    <w:tmpl w:val="6A691815"/>
    <w:lvl w:ilvl="0" w:tentative="0">
      <w:start w:val="1"/>
      <w:numFmt w:val="ganada"/>
      <w:pStyle w:val="845"/>
      <w:lvlText w:val="(%1)"/>
      <w:lvlJc w:val="left"/>
      <w:pPr>
        <w:tabs>
          <w:tab w:val="left" w:pos="885"/>
        </w:tabs>
        <w:ind w:left="885" w:hanging="555"/>
      </w:pPr>
      <w:rPr>
        <w:rFonts w:ascii="BatangChe" w:hAnsi="BatangChe" w:eastAsia="BatangChe"/>
        <w:color w:val="000000"/>
        <w:kern w:val="2"/>
        <w:sz w:val="22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55">
    <w:nsid w:val="6A867275"/>
    <w:multiLevelType w:val="multilevel"/>
    <w:tmpl w:val="6A867275"/>
    <w:lvl w:ilvl="0" w:tentative="0">
      <w:start w:val="1"/>
      <w:numFmt w:val="bullet"/>
      <w:pStyle w:val="1108"/>
      <w:lvlText w:val=""/>
      <w:lvlJc w:val="left"/>
      <w:pPr>
        <w:tabs>
          <w:tab w:val="left" w:pos="1021"/>
        </w:tabs>
        <w:ind w:left="1134" w:hanging="5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200"/>
        </w:tabs>
        <w:ind w:left="22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600"/>
        </w:tabs>
        <w:ind w:left="26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000"/>
        </w:tabs>
        <w:ind w:left="30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400"/>
        </w:tabs>
        <w:ind w:left="34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800"/>
        </w:tabs>
        <w:ind w:left="38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00"/>
        </w:tabs>
        <w:ind w:left="4600" w:hanging="400"/>
      </w:pPr>
      <w:rPr>
        <w:rFonts w:hint="default" w:ascii="Wingdings" w:hAnsi="Wingdings"/>
      </w:rPr>
    </w:lvl>
  </w:abstractNum>
  <w:abstractNum w:abstractNumId="56">
    <w:nsid w:val="6B735A56"/>
    <w:multiLevelType w:val="multilevel"/>
    <w:tmpl w:val="6B735A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0" w:firstLine="0"/>
      </w:pPr>
      <w:rPr>
        <w:rFonts w:hint="eastAsia" w:ascii="BatangChe" w:hAnsi="BatangChe" w:eastAsia="BatangChe"/>
        <w:b/>
        <w:i w:val="0"/>
        <w:sz w:val="40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 w:ascii="BatangChe" w:hAnsi="Times New Roman" w:eastAsia="BatangChe"/>
        <w:b/>
        <w:i w:val="0"/>
        <w:sz w:val="32"/>
      </w:rPr>
    </w:lvl>
    <w:lvl w:ilvl="2" w:tentative="0">
      <w:start w:val="1"/>
      <w:numFmt w:val="decimal"/>
      <w:pStyle w:val="1343"/>
      <w:lvlText w:val="%1.%2.%3"/>
      <w:lvlJc w:val="left"/>
      <w:pPr>
        <w:tabs>
          <w:tab w:val="left" w:pos="907"/>
        </w:tabs>
        <w:ind w:left="710" w:hanging="71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3" w:tentative="0">
      <w:start w:val="1"/>
      <w:numFmt w:val="decimal"/>
      <w:lvlText w:val="%1.%2.%3.%4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6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4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2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202"/>
        </w:tabs>
        <w:ind w:left="5102" w:hanging="1700"/>
      </w:pPr>
      <w:rPr>
        <w:rFonts w:hint="eastAsia"/>
      </w:rPr>
    </w:lvl>
  </w:abstractNum>
  <w:abstractNum w:abstractNumId="57">
    <w:nsid w:val="6F113A2A"/>
    <w:multiLevelType w:val="multilevel"/>
    <w:tmpl w:val="6F113A2A"/>
    <w:lvl w:ilvl="0" w:tentative="0">
      <w:start w:val="1"/>
      <w:numFmt w:val="decimal"/>
      <w:pStyle w:val="260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58">
    <w:nsid w:val="6F421549"/>
    <w:multiLevelType w:val="multilevel"/>
    <w:tmpl w:val="6F421549"/>
    <w:lvl w:ilvl="0" w:tentative="0">
      <w:start w:val="1"/>
      <w:numFmt w:val="bullet"/>
      <w:pStyle w:val="261"/>
      <w:lvlText w:val=""/>
      <w:lvlJc w:val="left"/>
      <w:pPr>
        <w:tabs>
          <w:tab w:val="left" w:pos="397"/>
        </w:tabs>
        <w:ind w:left="397" w:hanging="397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9">
    <w:nsid w:val="71CA3340"/>
    <w:multiLevelType w:val="singleLevel"/>
    <w:tmpl w:val="71CA3340"/>
    <w:lvl w:ilvl="0" w:tentative="0">
      <w:start w:val="0"/>
      <w:numFmt w:val="bullet"/>
      <w:pStyle w:val="258"/>
      <w:lvlText w:val=""/>
      <w:lvlJc w:val="left"/>
      <w:pPr>
        <w:tabs>
          <w:tab w:val="left" w:pos="1800"/>
        </w:tabs>
        <w:ind w:left="1800" w:hanging="360"/>
      </w:pPr>
      <w:rPr>
        <w:rFonts w:hint="default" w:ascii="Wingdings" w:hAnsi="Wingdings"/>
        <w:sz w:val="16"/>
      </w:rPr>
    </w:lvl>
  </w:abstractNum>
  <w:abstractNum w:abstractNumId="60">
    <w:nsid w:val="739B453D"/>
    <w:multiLevelType w:val="multilevel"/>
    <w:tmpl w:val="739B453D"/>
    <w:lvl w:ilvl="0" w:tentative="0">
      <w:start w:val="1"/>
      <w:numFmt w:val="bullet"/>
      <w:pStyle w:val="1109"/>
      <w:lvlText w:val=""/>
      <w:lvlJc w:val="left"/>
      <w:pPr>
        <w:tabs>
          <w:tab w:val="left" w:pos="1567"/>
        </w:tabs>
        <w:ind w:left="1624" w:hanging="22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61">
    <w:nsid w:val="747A49BB"/>
    <w:multiLevelType w:val="multilevel"/>
    <w:tmpl w:val="747A49BB"/>
    <w:lvl w:ilvl="0" w:tentative="0">
      <w:start w:val="1"/>
      <w:numFmt w:val="decimal"/>
      <w:pStyle w:val="746"/>
      <w:lvlText w:val="%1)"/>
      <w:lvlJc w:val="left"/>
      <w:pPr>
        <w:tabs>
          <w:tab w:val="left" w:pos="840"/>
        </w:tabs>
        <w:ind w:left="840" w:hanging="360"/>
      </w:pPr>
      <w:rPr>
        <w:rFonts w:hint="eastAsia"/>
      </w:rPr>
    </w:lvl>
    <w:lvl w:ilvl="1" w:tentative="0">
      <w:start w:val="1"/>
      <w:numFmt w:val="ganada"/>
      <w:lvlText w:val="%2)"/>
      <w:lvlJc w:val="left"/>
      <w:pPr>
        <w:tabs>
          <w:tab w:val="left" w:pos="1240"/>
        </w:tabs>
        <w:ind w:left="1240" w:hanging="360"/>
      </w:pPr>
      <w:rPr>
        <w:rFonts w:hint="eastAsia"/>
      </w:rPr>
    </w:lvl>
    <w:lvl w:ilvl="2" w:tentative="0">
      <w:start w:val="1"/>
      <w:numFmt w:val="decimal"/>
      <w:lvlText w:val="(%3)"/>
      <w:lvlJc w:val="left"/>
      <w:pPr>
        <w:tabs>
          <w:tab w:val="left" w:pos="1640"/>
        </w:tabs>
        <w:ind w:left="1640" w:hanging="360"/>
      </w:pPr>
      <w:rPr>
        <w:rFonts w:hint="eastAsia"/>
      </w:rPr>
    </w:lvl>
    <w:lvl w:ilvl="3" w:tentative="0">
      <w:start w:val="1"/>
      <w:numFmt w:val="ganada"/>
      <w:lvlText w:val="(%4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4" w:tentative="0">
      <w:start w:val="1"/>
      <w:numFmt w:val="upperLetter"/>
      <w:lvlText w:val="%5."/>
      <w:lvlJc w:val="left"/>
      <w:pPr>
        <w:tabs>
          <w:tab w:val="left" w:pos="2480"/>
        </w:tabs>
        <w:ind w:left="248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80"/>
        </w:tabs>
        <w:ind w:left="328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80"/>
        </w:tabs>
        <w:ind w:left="368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80"/>
        </w:tabs>
        <w:ind w:left="4080" w:hanging="400"/>
      </w:pPr>
    </w:lvl>
  </w:abstractNum>
  <w:abstractNum w:abstractNumId="62">
    <w:nsid w:val="74CD3F03"/>
    <w:multiLevelType w:val="multilevel"/>
    <w:tmpl w:val="74CD3F03"/>
    <w:lvl w:ilvl="0" w:tentative="0">
      <w:start w:val="1"/>
      <w:numFmt w:val="decimal"/>
      <w:pStyle w:val="975"/>
      <w:lvlText w:val="%1."/>
      <w:lvlJc w:val="left"/>
      <w:pPr>
        <w:tabs>
          <w:tab w:val="left" w:pos="400"/>
        </w:tabs>
        <w:ind w:left="400" w:hanging="400"/>
      </w:pPr>
    </w:lvl>
    <w:lvl w:ilvl="1" w:tentative="0">
      <w:start w:val="1"/>
      <w:numFmt w:val="decimal"/>
      <w:pStyle w:val="974"/>
      <w:lvlText w:val="%1.%2."/>
      <w:lvlJc w:val="left"/>
      <w:pPr>
        <w:tabs>
          <w:tab w:val="left" w:pos="992"/>
        </w:tabs>
        <w:ind w:left="992" w:hanging="567"/>
      </w:pPr>
    </w:lvl>
    <w:lvl w:ilvl="2" w:tentative="0">
      <w:start w:val="1"/>
      <w:numFmt w:val="decimal"/>
      <w:lvlText w:val="%1.%2.%3."/>
      <w:lvlJc w:val="left"/>
      <w:pPr>
        <w:tabs>
          <w:tab w:val="left" w:pos="1571"/>
        </w:tabs>
        <w:ind w:left="1418" w:hanging="567"/>
      </w:pPr>
    </w:lvl>
    <w:lvl w:ilvl="3" w:tentative="0">
      <w:start w:val="1"/>
      <w:numFmt w:val="decimal"/>
      <w:lvlText w:val="%1.%2.%3.%4."/>
      <w:lvlJc w:val="left"/>
      <w:pPr>
        <w:tabs>
          <w:tab w:val="left" w:pos="2356"/>
        </w:tabs>
        <w:ind w:left="1984" w:hanging="708"/>
      </w:p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</w:lvl>
  </w:abstractNum>
  <w:abstractNum w:abstractNumId="63">
    <w:nsid w:val="77316C26"/>
    <w:multiLevelType w:val="multilevel"/>
    <w:tmpl w:val="77316C26"/>
    <w:lvl w:ilvl="0" w:tentative="0">
      <w:start w:val="1"/>
      <w:numFmt w:val="bullet"/>
      <w:pStyle w:val="1337"/>
      <w:lvlText w:val="-"/>
      <w:lvlJc w:val="left"/>
      <w:pPr>
        <w:tabs>
          <w:tab w:val="left" w:pos="646"/>
        </w:tabs>
        <w:ind w:left="570" w:hanging="284"/>
      </w:pPr>
      <w:rPr>
        <w:rFonts w:hint="eastAsia" w:ascii="BatangChe" w:hAnsi="Wingdings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1486"/>
        </w:tabs>
        <w:ind w:left="1486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86"/>
        </w:tabs>
        <w:ind w:left="1886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86"/>
        </w:tabs>
        <w:ind w:left="2286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86"/>
        </w:tabs>
        <w:ind w:left="2686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86"/>
        </w:tabs>
        <w:ind w:left="3086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86"/>
        </w:tabs>
        <w:ind w:left="3486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86"/>
        </w:tabs>
        <w:ind w:left="3886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86"/>
        </w:tabs>
        <w:ind w:left="4286" w:hanging="400"/>
      </w:pPr>
      <w:rPr>
        <w:rFonts w:hint="default" w:ascii="Wingdings" w:hAnsi="Wingdings"/>
      </w:rPr>
    </w:lvl>
  </w:abstractNum>
  <w:abstractNum w:abstractNumId="64">
    <w:nsid w:val="782F7664"/>
    <w:multiLevelType w:val="multilevel"/>
    <w:tmpl w:val="782F7664"/>
    <w:lvl w:ilvl="0" w:tentative="0">
      <w:start w:val="1"/>
      <w:numFmt w:val="ganada"/>
      <w:pStyle w:val="1077"/>
      <w:lvlText w:val="%1."/>
      <w:lvlJc w:val="left"/>
      <w:pPr>
        <w:ind w:left="1095" w:hanging="400"/>
      </w:pPr>
      <w:rPr>
        <w:rFonts w:hint="eastAsia"/>
      </w:rPr>
    </w:lvl>
    <w:lvl w:ilvl="1" w:tentative="0">
      <w:start w:val="1"/>
      <w:numFmt w:val="upperLetter"/>
      <w:lvlText w:val="%2."/>
      <w:lvlJc w:val="left"/>
      <w:pPr>
        <w:ind w:left="1495" w:hanging="400"/>
      </w:pPr>
    </w:lvl>
    <w:lvl w:ilvl="2" w:tentative="0">
      <w:start w:val="1"/>
      <w:numFmt w:val="lowerRoman"/>
      <w:lvlText w:val="%3."/>
      <w:lvlJc w:val="right"/>
      <w:pPr>
        <w:ind w:left="1895" w:hanging="400"/>
      </w:pPr>
    </w:lvl>
    <w:lvl w:ilvl="3" w:tentative="0">
      <w:start w:val="1"/>
      <w:numFmt w:val="decimal"/>
      <w:lvlText w:val="%4."/>
      <w:lvlJc w:val="left"/>
      <w:pPr>
        <w:ind w:left="2295" w:hanging="400"/>
      </w:pPr>
    </w:lvl>
    <w:lvl w:ilvl="4" w:tentative="0">
      <w:start w:val="1"/>
      <w:numFmt w:val="upperLetter"/>
      <w:lvlText w:val="%5."/>
      <w:lvlJc w:val="left"/>
      <w:pPr>
        <w:ind w:left="2695" w:hanging="400"/>
      </w:pPr>
    </w:lvl>
    <w:lvl w:ilvl="5" w:tentative="0">
      <w:start w:val="1"/>
      <w:numFmt w:val="lowerRoman"/>
      <w:lvlText w:val="%6."/>
      <w:lvlJc w:val="right"/>
      <w:pPr>
        <w:ind w:left="3095" w:hanging="400"/>
      </w:pPr>
    </w:lvl>
    <w:lvl w:ilvl="6" w:tentative="0">
      <w:start w:val="1"/>
      <w:numFmt w:val="decimal"/>
      <w:lvlText w:val="%7."/>
      <w:lvlJc w:val="left"/>
      <w:pPr>
        <w:ind w:left="3495" w:hanging="400"/>
      </w:pPr>
    </w:lvl>
    <w:lvl w:ilvl="7" w:tentative="0">
      <w:start w:val="1"/>
      <w:numFmt w:val="upperLetter"/>
      <w:lvlText w:val="%8."/>
      <w:lvlJc w:val="left"/>
      <w:pPr>
        <w:ind w:left="3895" w:hanging="400"/>
      </w:pPr>
    </w:lvl>
    <w:lvl w:ilvl="8" w:tentative="0">
      <w:start w:val="1"/>
      <w:numFmt w:val="lowerRoman"/>
      <w:lvlText w:val="%9."/>
      <w:lvlJc w:val="right"/>
      <w:pPr>
        <w:ind w:left="4295" w:hanging="400"/>
      </w:pPr>
    </w:lvl>
  </w:abstractNum>
  <w:abstractNum w:abstractNumId="65">
    <w:nsid w:val="78CB665E"/>
    <w:multiLevelType w:val="singleLevel"/>
    <w:tmpl w:val="78CB665E"/>
    <w:lvl w:ilvl="0" w:tentative="0">
      <w:start w:val="1"/>
      <w:numFmt w:val="bullet"/>
      <w:pStyle w:val="801"/>
      <w:lvlText w:val=""/>
      <w:lvlJc w:val="left"/>
      <w:pPr>
        <w:tabs>
          <w:tab w:val="left" w:pos="814"/>
        </w:tabs>
        <w:ind w:left="737" w:hanging="283"/>
      </w:pPr>
      <w:rPr>
        <w:rFonts w:hint="default" w:ascii="Wingdings" w:hAnsi="Wingdings"/>
        <w:sz w:val="16"/>
      </w:rPr>
    </w:lvl>
  </w:abstractNum>
  <w:abstractNum w:abstractNumId="66">
    <w:nsid w:val="795B78AE"/>
    <w:multiLevelType w:val="multilevel"/>
    <w:tmpl w:val="795B78AE"/>
    <w:lvl w:ilvl="0" w:tentative="0">
      <w:start w:val="1"/>
      <w:numFmt w:val="bullet"/>
      <w:pStyle w:val="1086"/>
      <w:lvlText w:val=""/>
      <w:lvlJc w:val="left"/>
      <w:pPr>
        <w:tabs>
          <w:tab w:val="left" w:pos="1000"/>
        </w:tabs>
        <w:ind w:left="1000" w:hanging="40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00"/>
        </w:tabs>
        <w:ind w:left="14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00"/>
        </w:tabs>
        <w:ind w:left="22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00"/>
        </w:tabs>
        <w:ind w:left="26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00"/>
        </w:tabs>
        <w:ind w:left="34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00"/>
        </w:tabs>
        <w:ind w:left="38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00"/>
      </w:pPr>
      <w:rPr>
        <w:rFonts w:hint="default" w:ascii="Wingdings" w:hAnsi="Wingdings"/>
      </w:rPr>
    </w:lvl>
  </w:abstractNum>
  <w:abstractNum w:abstractNumId="67">
    <w:nsid w:val="7C2868B3"/>
    <w:multiLevelType w:val="multilevel"/>
    <w:tmpl w:val="7C2868B3"/>
    <w:lvl w:ilvl="0" w:tentative="0">
      <w:start w:val="0"/>
      <w:numFmt w:val="bullet"/>
      <w:pStyle w:val="87"/>
      <w:lvlText w:val=""/>
      <w:lvlJc w:val="left"/>
      <w:pPr>
        <w:tabs>
          <w:tab w:val="left" w:pos="705"/>
        </w:tabs>
        <w:ind w:left="705" w:hanging="360"/>
      </w:pPr>
      <w:rPr>
        <w:rFonts w:hint="default" w:ascii="Wingdings" w:hAnsi="Wingdings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1425"/>
        </w:tabs>
        <w:ind w:left="1425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25"/>
        </w:tabs>
        <w:ind w:left="1825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25"/>
        </w:tabs>
        <w:ind w:left="2225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25"/>
        </w:tabs>
        <w:ind w:left="2625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25"/>
        </w:tabs>
        <w:ind w:left="3025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5"/>
        </w:tabs>
        <w:ind w:left="3425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25"/>
        </w:tabs>
        <w:ind w:left="3825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25"/>
        </w:tabs>
        <w:ind w:left="4225" w:hanging="400"/>
      </w:pPr>
      <w:rPr>
        <w:rFonts w:hint="default" w:ascii="Wingdings" w:hAnsi="Wingdings"/>
      </w:rPr>
    </w:lvl>
  </w:abstractNum>
  <w:abstractNum w:abstractNumId="68">
    <w:nsid w:val="7DF32011"/>
    <w:multiLevelType w:val="singleLevel"/>
    <w:tmpl w:val="7DF32011"/>
    <w:lvl w:ilvl="0" w:tentative="0">
      <w:start w:val="1"/>
      <w:numFmt w:val="bullet"/>
      <w:pStyle w:val="761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num w:numId="1">
    <w:abstractNumId w:val="16"/>
  </w:num>
  <w:num w:numId="2">
    <w:abstractNumId w:val="47"/>
  </w:num>
  <w:num w:numId="3">
    <w:abstractNumId w:val="1"/>
  </w:num>
  <w:num w:numId="4">
    <w:abstractNumId w:val="0"/>
  </w:num>
  <w:num w:numId="5">
    <w:abstractNumId w:val="23"/>
  </w:num>
  <w:num w:numId="6">
    <w:abstractNumId w:val="67"/>
  </w:num>
  <w:num w:numId="7">
    <w:abstractNumId w:val="9"/>
  </w:num>
  <w:num w:numId="8">
    <w:abstractNumId w:val="53"/>
  </w:num>
  <w:num w:numId="9">
    <w:abstractNumId w:val="24"/>
  </w:num>
  <w:num w:numId="10">
    <w:abstractNumId w:val="49"/>
  </w:num>
  <w:num w:numId="11">
    <w:abstractNumId w:val="59"/>
  </w:num>
  <w:num w:numId="12">
    <w:abstractNumId w:val="57"/>
  </w:num>
  <w:num w:numId="13">
    <w:abstractNumId w:val="58"/>
  </w:num>
  <w:num w:numId="14">
    <w:abstractNumId w:val="6"/>
  </w:num>
  <w:num w:numId="15">
    <w:abstractNumId w:val="45"/>
  </w:num>
  <w:num w:numId="16">
    <w:abstractNumId w:val="12"/>
  </w:num>
  <w:num w:numId="17">
    <w:abstractNumId w:val="25"/>
    <w:lvlOverride w:ilvl="0">
      <w:startOverride w:val="1"/>
    </w:lvlOverride>
  </w:num>
  <w:num w:numId="18">
    <w:abstractNumId w:val="26"/>
  </w:num>
  <w:num w:numId="19">
    <w:abstractNumId w:val="18"/>
  </w:num>
  <w:num w:numId="20">
    <w:abstractNumId w:val="13"/>
  </w:num>
  <w:num w:numId="21">
    <w:abstractNumId w:val="20"/>
    <w:lvlOverride w:ilvl="0">
      <w:startOverride w:val="1"/>
    </w:lvlOverride>
  </w:num>
  <w:num w:numId="22">
    <w:abstractNumId w:val="4"/>
  </w:num>
  <w:num w:numId="23">
    <w:abstractNumId w:val="5"/>
  </w:num>
  <w:num w:numId="24">
    <w:abstractNumId w:val="22"/>
  </w:num>
  <w:num w:numId="25">
    <w:abstractNumId w:val="14"/>
  </w:num>
  <w:num w:numId="26">
    <w:abstractNumId w:val="27"/>
  </w:num>
  <w:num w:numId="27">
    <w:abstractNumId w:val="10"/>
  </w:num>
  <w:num w:numId="28">
    <w:abstractNumId w:val="33"/>
  </w:num>
  <w:num w:numId="29">
    <w:abstractNumId w:val="15"/>
  </w:num>
  <w:num w:numId="30">
    <w:abstractNumId w:val="29"/>
  </w:num>
  <w:num w:numId="31">
    <w:abstractNumId w:val="36"/>
  </w:num>
  <w:num w:numId="32">
    <w:abstractNumId w:val="39"/>
  </w:num>
  <w:num w:numId="33">
    <w:abstractNumId w:val="48"/>
  </w:num>
  <w:num w:numId="34">
    <w:abstractNumId w:val="41"/>
  </w:num>
  <w:num w:numId="35">
    <w:abstractNumId w:val="43"/>
  </w:num>
  <w:num w:numId="36">
    <w:abstractNumId w:val="30"/>
  </w:num>
  <w:num w:numId="37">
    <w:abstractNumId w:val="21"/>
  </w:num>
  <w:num w:numId="38">
    <w:abstractNumId w:val="52"/>
  </w:num>
  <w:num w:numId="39">
    <w:abstractNumId w:val="61"/>
  </w:num>
  <w:num w:numId="40">
    <w:abstractNumId w:val="42"/>
  </w:num>
  <w:num w:numId="41">
    <w:abstractNumId w:val="8"/>
  </w:num>
  <w:num w:numId="42">
    <w:abstractNumId w:val="32"/>
  </w:num>
  <w:num w:numId="43">
    <w:abstractNumId w:val="11"/>
  </w:num>
  <w:num w:numId="44">
    <w:abstractNumId w:val="19"/>
  </w:num>
  <w:num w:numId="45">
    <w:abstractNumId w:val="17"/>
  </w:num>
  <w:num w:numId="46">
    <w:abstractNumId w:val="68"/>
  </w:num>
  <w:num w:numId="47">
    <w:abstractNumId w:val="46"/>
  </w:num>
  <w:num w:numId="48">
    <w:abstractNumId w:val="65"/>
  </w:num>
  <w:num w:numId="49">
    <w:abstractNumId w:val="35"/>
  </w:num>
  <w:num w:numId="50">
    <w:abstractNumId w:val="54"/>
  </w:num>
  <w:num w:numId="51">
    <w:abstractNumId w:val="40"/>
  </w:num>
  <w:num w:numId="52">
    <w:abstractNumId w:val="44"/>
  </w:num>
  <w:num w:numId="53">
    <w:abstractNumId w:val="7"/>
  </w:num>
  <w:num w:numId="54">
    <w:abstractNumId w:val="3"/>
  </w:num>
  <w:num w:numId="55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64"/>
  </w:num>
  <w:num w:numId="57">
    <w:abstractNumId w:val="66"/>
  </w:num>
  <w:num w:numId="58">
    <w:abstractNumId w:val="51"/>
  </w:num>
  <w:num w:numId="59">
    <w:abstractNumId w:val="2"/>
    <w:lvlOverride w:ilvl="0">
      <w:lvl w:ilvl="0" w:tentative="1">
        <w:start w:val="1"/>
        <w:numFmt w:val="bullet"/>
        <w:pStyle w:val="1090"/>
        <w:lvlText w:val=""/>
        <w:lvlJc w:val="left"/>
        <w:pPr>
          <w:tabs>
            <w:tab w:val="left" w:pos="786"/>
          </w:tabs>
          <w:ind w:left="710" w:hanging="284"/>
        </w:pPr>
        <w:rPr>
          <w:rFonts w:hint="default" w:ascii="Wingdings" w:hAnsi="Wingdings"/>
          <w:sz w:val="16"/>
        </w:rPr>
      </w:lvl>
    </w:lvlOverride>
  </w:num>
  <w:num w:numId="60">
    <w:abstractNumId w:val="28"/>
    <w:lvlOverride w:ilvl="0">
      <w:lvl w:ilvl="0" w:tentative="1">
        <w:start w:val="1"/>
        <w:numFmt w:val="decimal"/>
        <w:pStyle w:val="1093"/>
        <w:lvlText w:val="%1."/>
        <w:lvlJc w:val="left"/>
        <w:pPr>
          <w:ind w:left="425" w:hanging="425"/>
        </w:pPr>
        <w:rPr>
          <w:rFonts w:eastAsia="BatangChe"/>
          <w:b/>
          <w:color w:val="auto"/>
          <w:sz w:val="26"/>
        </w:rPr>
      </w:lvl>
    </w:lvlOverride>
    <w:lvlOverride w:ilvl="1">
      <w:lvl w:ilvl="1" w:tentative="1">
        <w:start w:val="1"/>
        <w:numFmt w:val="decimal"/>
        <w:pStyle w:val="1094"/>
        <w:lvlText w:val="%1.%2."/>
        <w:lvlJc w:val="left"/>
        <w:pPr>
          <w:ind w:left="767" w:hanging="567"/>
        </w:pPr>
        <w:rPr>
          <w:rFonts w:hint="eastAsia" w:eastAsia="BatangChe"/>
          <w:b/>
          <w:sz w:val="24"/>
        </w:rPr>
      </w:lvl>
    </w:lvlOverride>
    <w:lvlOverride w:ilvl="2">
      <w:lvl w:ilvl="2" w:tentative="1">
        <w:start w:val="1"/>
        <w:numFmt w:val="decimal"/>
        <w:pStyle w:val="1096"/>
        <w:lvlText w:val="%1.%2.%3."/>
        <w:lvlJc w:val="left"/>
        <w:pPr>
          <w:ind w:left="1109" w:hanging="709"/>
        </w:pPr>
        <w:rPr>
          <w:rFonts w:hint="eastAsia" w:eastAsia="BatangChe"/>
          <w:sz w:val="22"/>
        </w:rPr>
      </w:lvl>
    </w:lvlOverride>
    <w:lvlOverride w:ilvl="3">
      <w:lvl w:ilvl="3" w:tentative="1">
        <w:start w:val="1"/>
        <w:numFmt w:val="decimal"/>
        <w:pStyle w:val="1101"/>
        <w:lvlText w:val="%1.%2.%3.%4."/>
        <w:lvlJc w:val="left"/>
        <w:pPr>
          <w:ind w:left="1451" w:hanging="851"/>
        </w:pPr>
        <w:rPr>
          <w:rFonts w:hint="eastAsia" w:eastAsia="BatangChe"/>
          <w:sz w:val="22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992" w:hanging="992"/>
        </w:p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134" w:hanging="1134"/>
        </w:p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276" w:hanging="1276"/>
        </w:pPr>
      </w:lvl>
    </w:lvlOverride>
    <w:lvlOverride w:ilvl="7">
      <w:lvl w:ilvl="7" w:tentative="1">
        <w:start w:val="1"/>
        <w:numFmt w:val="decimal"/>
        <w:lvlText w:val="%1.%2.%3.%4.%5.%6.%7.%8."/>
        <w:lvlJc w:val="left"/>
        <w:pPr>
          <w:ind w:left="1418" w:hanging="1418"/>
        </w:pPr>
      </w:lvl>
    </w:lvlOverride>
    <w:lvlOverride w:ilvl="8">
      <w:lvl w:ilvl="8" w:tentative="1">
        <w:start w:val="1"/>
        <w:numFmt w:val="decimal"/>
        <w:lvlText w:val="%1.%2.%3.%4.%5.%6.%7.%8.%9."/>
        <w:lvlJc w:val="left"/>
        <w:pPr>
          <w:ind w:left="1559" w:hanging="1559"/>
        </w:pPr>
      </w:lvl>
    </w:lvlOverride>
  </w:num>
  <w:num w:numId="61">
    <w:abstractNumId w:val="37"/>
  </w:num>
  <w:num w:numId="62">
    <w:abstractNumId w:val="55"/>
  </w:num>
  <w:num w:numId="63">
    <w:abstractNumId w:val="60"/>
  </w:num>
  <w:num w:numId="64">
    <w:abstractNumId w:val="34"/>
  </w:num>
  <w:num w:numId="65">
    <w:abstractNumId w:val="38"/>
  </w:num>
  <w:num w:numId="66">
    <w:abstractNumId w:val="50"/>
  </w:num>
  <w:num w:numId="67">
    <w:abstractNumId w:val="31"/>
  </w:num>
  <w:num w:numId="68">
    <w:abstractNumId w:val="63"/>
  </w:num>
  <w:num w:numId="69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bordersDoNotSurroundHeader w:val="0"/>
  <w:bordersDoNotSurroundFooter w:val="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attachedTemplate r:id="rId1"/>
  <w:documentProtection w:enforcement="0"/>
  <w:defaultTabStop w:val="851"/>
  <w:drawingGridHorizontalSpacing w:val="10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1"/>
    </o:shapelayout>
  </w:hdrShapeDefaults>
  <w:footnotePr>
    <w:numRestart w:val="eachSect"/>
  </w:footnotePr>
  <w:compat>
    <w:spaceForUL/>
    <w:balanceSingleByteDoubleByteWidth/>
    <w:doNotLeaveBackslashAlone/>
    <w:ulTrailSpace/>
    <w:doNotExpandShiftReturn/>
    <w:footnoteLayoutLikeWW8/>
    <w:forgetLastTabAlignment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MGE3MzFkZGJhYTllM2U5ZDY2Mjc5MDU0NjNiMjhjMWMifQ=="/>
  </w:docVars>
  <w:rsids>
    <w:rsidRoot w:val="007F1956"/>
    <w:rsid w:val="00001597"/>
    <w:rsid w:val="000016B3"/>
    <w:rsid w:val="00001A92"/>
    <w:rsid w:val="00001B62"/>
    <w:rsid w:val="00001CFE"/>
    <w:rsid w:val="00001F0A"/>
    <w:rsid w:val="000024A5"/>
    <w:rsid w:val="00002D19"/>
    <w:rsid w:val="0000302C"/>
    <w:rsid w:val="0000422D"/>
    <w:rsid w:val="000051BB"/>
    <w:rsid w:val="000059E4"/>
    <w:rsid w:val="00006035"/>
    <w:rsid w:val="00006150"/>
    <w:rsid w:val="0000714E"/>
    <w:rsid w:val="00007876"/>
    <w:rsid w:val="00007B08"/>
    <w:rsid w:val="00007CC0"/>
    <w:rsid w:val="00011749"/>
    <w:rsid w:val="00011EFA"/>
    <w:rsid w:val="00012660"/>
    <w:rsid w:val="00013122"/>
    <w:rsid w:val="0001358D"/>
    <w:rsid w:val="00013A11"/>
    <w:rsid w:val="00013B0F"/>
    <w:rsid w:val="000141C8"/>
    <w:rsid w:val="000142B9"/>
    <w:rsid w:val="000152E8"/>
    <w:rsid w:val="00015FA7"/>
    <w:rsid w:val="000164E9"/>
    <w:rsid w:val="00017659"/>
    <w:rsid w:val="00017B9F"/>
    <w:rsid w:val="00020872"/>
    <w:rsid w:val="00020E12"/>
    <w:rsid w:val="000212FC"/>
    <w:rsid w:val="00022CC7"/>
    <w:rsid w:val="00023442"/>
    <w:rsid w:val="00023A10"/>
    <w:rsid w:val="00023B48"/>
    <w:rsid w:val="0002431D"/>
    <w:rsid w:val="00024FB3"/>
    <w:rsid w:val="000253C0"/>
    <w:rsid w:val="000260FA"/>
    <w:rsid w:val="00026294"/>
    <w:rsid w:val="00030324"/>
    <w:rsid w:val="000305AB"/>
    <w:rsid w:val="00031F87"/>
    <w:rsid w:val="0003204F"/>
    <w:rsid w:val="00032AA7"/>
    <w:rsid w:val="000330DA"/>
    <w:rsid w:val="000334E7"/>
    <w:rsid w:val="00033691"/>
    <w:rsid w:val="00033D88"/>
    <w:rsid w:val="00033FF4"/>
    <w:rsid w:val="0003468B"/>
    <w:rsid w:val="000348D9"/>
    <w:rsid w:val="00035015"/>
    <w:rsid w:val="00035D07"/>
    <w:rsid w:val="000362E7"/>
    <w:rsid w:val="0003635B"/>
    <w:rsid w:val="000366F6"/>
    <w:rsid w:val="00036A16"/>
    <w:rsid w:val="00036AC7"/>
    <w:rsid w:val="00036D93"/>
    <w:rsid w:val="0003703F"/>
    <w:rsid w:val="00037F70"/>
    <w:rsid w:val="00037F75"/>
    <w:rsid w:val="000410CD"/>
    <w:rsid w:val="00041240"/>
    <w:rsid w:val="00041764"/>
    <w:rsid w:val="000423A2"/>
    <w:rsid w:val="000423CB"/>
    <w:rsid w:val="00042ACA"/>
    <w:rsid w:val="00042AD6"/>
    <w:rsid w:val="00042B16"/>
    <w:rsid w:val="00042DE9"/>
    <w:rsid w:val="00042F55"/>
    <w:rsid w:val="00043159"/>
    <w:rsid w:val="00043435"/>
    <w:rsid w:val="000439E8"/>
    <w:rsid w:val="00043AB7"/>
    <w:rsid w:val="00043BF6"/>
    <w:rsid w:val="0004454E"/>
    <w:rsid w:val="0004457D"/>
    <w:rsid w:val="000450E8"/>
    <w:rsid w:val="00045816"/>
    <w:rsid w:val="00045E8D"/>
    <w:rsid w:val="00045FC2"/>
    <w:rsid w:val="00046553"/>
    <w:rsid w:val="000469D0"/>
    <w:rsid w:val="00046A76"/>
    <w:rsid w:val="00046DBD"/>
    <w:rsid w:val="000500FA"/>
    <w:rsid w:val="0005092A"/>
    <w:rsid w:val="00050C96"/>
    <w:rsid w:val="00050D1B"/>
    <w:rsid w:val="00051D0E"/>
    <w:rsid w:val="00051EB2"/>
    <w:rsid w:val="000521AF"/>
    <w:rsid w:val="000526C3"/>
    <w:rsid w:val="00052790"/>
    <w:rsid w:val="00052F89"/>
    <w:rsid w:val="00053591"/>
    <w:rsid w:val="00053A10"/>
    <w:rsid w:val="00053BDE"/>
    <w:rsid w:val="00054718"/>
    <w:rsid w:val="00054787"/>
    <w:rsid w:val="00054A16"/>
    <w:rsid w:val="00054F29"/>
    <w:rsid w:val="0005518A"/>
    <w:rsid w:val="00055E56"/>
    <w:rsid w:val="00056108"/>
    <w:rsid w:val="0005667B"/>
    <w:rsid w:val="00056ABA"/>
    <w:rsid w:val="000571B6"/>
    <w:rsid w:val="000572B4"/>
    <w:rsid w:val="000573DC"/>
    <w:rsid w:val="00060ADA"/>
    <w:rsid w:val="00060D28"/>
    <w:rsid w:val="00060D74"/>
    <w:rsid w:val="00061CE3"/>
    <w:rsid w:val="00062380"/>
    <w:rsid w:val="00062641"/>
    <w:rsid w:val="00062BEC"/>
    <w:rsid w:val="00063086"/>
    <w:rsid w:val="00063470"/>
    <w:rsid w:val="00063861"/>
    <w:rsid w:val="00063E4F"/>
    <w:rsid w:val="00064D6A"/>
    <w:rsid w:val="00065DC9"/>
    <w:rsid w:val="00066B0A"/>
    <w:rsid w:val="00066FC3"/>
    <w:rsid w:val="00067647"/>
    <w:rsid w:val="000703C4"/>
    <w:rsid w:val="00070754"/>
    <w:rsid w:val="00070889"/>
    <w:rsid w:val="00070B43"/>
    <w:rsid w:val="00070C05"/>
    <w:rsid w:val="00071093"/>
    <w:rsid w:val="0007123C"/>
    <w:rsid w:val="00071897"/>
    <w:rsid w:val="00071B12"/>
    <w:rsid w:val="00071BCD"/>
    <w:rsid w:val="00071EEA"/>
    <w:rsid w:val="00072854"/>
    <w:rsid w:val="000728F5"/>
    <w:rsid w:val="00073046"/>
    <w:rsid w:val="00073222"/>
    <w:rsid w:val="000732D7"/>
    <w:rsid w:val="000736CA"/>
    <w:rsid w:val="00074F00"/>
    <w:rsid w:val="00075157"/>
    <w:rsid w:val="00075E99"/>
    <w:rsid w:val="000769F4"/>
    <w:rsid w:val="0008017A"/>
    <w:rsid w:val="0008080C"/>
    <w:rsid w:val="00080E91"/>
    <w:rsid w:val="00081282"/>
    <w:rsid w:val="000813E5"/>
    <w:rsid w:val="000813FB"/>
    <w:rsid w:val="00081485"/>
    <w:rsid w:val="00081FE4"/>
    <w:rsid w:val="00082E64"/>
    <w:rsid w:val="000830BC"/>
    <w:rsid w:val="0008406E"/>
    <w:rsid w:val="000842A2"/>
    <w:rsid w:val="0008490C"/>
    <w:rsid w:val="00084A01"/>
    <w:rsid w:val="00086024"/>
    <w:rsid w:val="00087704"/>
    <w:rsid w:val="0009051B"/>
    <w:rsid w:val="000908DC"/>
    <w:rsid w:val="00090999"/>
    <w:rsid w:val="00090A73"/>
    <w:rsid w:val="0009186D"/>
    <w:rsid w:val="00091904"/>
    <w:rsid w:val="00091E31"/>
    <w:rsid w:val="00091FB1"/>
    <w:rsid w:val="0009243C"/>
    <w:rsid w:val="0009329F"/>
    <w:rsid w:val="00093B0A"/>
    <w:rsid w:val="00093B64"/>
    <w:rsid w:val="00093BEF"/>
    <w:rsid w:val="00093F31"/>
    <w:rsid w:val="000948BA"/>
    <w:rsid w:val="00095190"/>
    <w:rsid w:val="000956FB"/>
    <w:rsid w:val="00095831"/>
    <w:rsid w:val="00096445"/>
    <w:rsid w:val="0009687D"/>
    <w:rsid w:val="0009688A"/>
    <w:rsid w:val="00096EC2"/>
    <w:rsid w:val="000975BA"/>
    <w:rsid w:val="000A00B8"/>
    <w:rsid w:val="000A09D9"/>
    <w:rsid w:val="000A0A0B"/>
    <w:rsid w:val="000A0BC9"/>
    <w:rsid w:val="000A0DF1"/>
    <w:rsid w:val="000A13D2"/>
    <w:rsid w:val="000A18A8"/>
    <w:rsid w:val="000A1968"/>
    <w:rsid w:val="000A1A49"/>
    <w:rsid w:val="000A1CF8"/>
    <w:rsid w:val="000A416E"/>
    <w:rsid w:val="000A52DA"/>
    <w:rsid w:val="000A5D45"/>
    <w:rsid w:val="000A61D9"/>
    <w:rsid w:val="000A6686"/>
    <w:rsid w:val="000A7197"/>
    <w:rsid w:val="000B03F9"/>
    <w:rsid w:val="000B0A6F"/>
    <w:rsid w:val="000B18A9"/>
    <w:rsid w:val="000B1CD2"/>
    <w:rsid w:val="000B20E2"/>
    <w:rsid w:val="000B32F0"/>
    <w:rsid w:val="000B4AFD"/>
    <w:rsid w:val="000B4D71"/>
    <w:rsid w:val="000B5316"/>
    <w:rsid w:val="000B5460"/>
    <w:rsid w:val="000B7290"/>
    <w:rsid w:val="000B7FD4"/>
    <w:rsid w:val="000C040F"/>
    <w:rsid w:val="000C064B"/>
    <w:rsid w:val="000C1D8F"/>
    <w:rsid w:val="000C2296"/>
    <w:rsid w:val="000C245D"/>
    <w:rsid w:val="000C24E8"/>
    <w:rsid w:val="000C276F"/>
    <w:rsid w:val="000C2D3E"/>
    <w:rsid w:val="000C4451"/>
    <w:rsid w:val="000C4E99"/>
    <w:rsid w:val="000C5848"/>
    <w:rsid w:val="000C69F2"/>
    <w:rsid w:val="000C750D"/>
    <w:rsid w:val="000C7F37"/>
    <w:rsid w:val="000D079E"/>
    <w:rsid w:val="000D1413"/>
    <w:rsid w:val="000D16DC"/>
    <w:rsid w:val="000D189A"/>
    <w:rsid w:val="000D2CFD"/>
    <w:rsid w:val="000D3BBF"/>
    <w:rsid w:val="000D428B"/>
    <w:rsid w:val="000D47D2"/>
    <w:rsid w:val="000D4865"/>
    <w:rsid w:val="000D4A27"/>
    <w:rsid w:val="000D4BAD"/>
    <w:rsid w:val="000D4E28"/>
    <w:rsid w:val="000D5199"/>
    <w:rsid w:val="000D6200"/>
    <w:rsid w:val="000D715E"/>
    <w:rsid w:val="000D7622"/>
    <w:rsid w:val="000D7845"/>
    <w:rsid w:val="000D7E0A"/>
    <w:rsid w:val="000E087C"/>
    <w:rsid w:val="000E09F2"/>
    <w:rsid w:val="000E0BAE"/>
    <w:rsid w:val="000E16BC"/>
    <w:rsid w:val="000E1930"/>
    <w:rsid w:val="000E2651"/>
    <w:rsid w:val="000E2C70"/>
    <w:rsid w:val="000E5B26"/>
    <w:rsid w:val="000E66E6"/>
    <w:rsid w:val="000E75B7"/>
    <w:rsid w:val="000E7B57"/>
    <w:rsid w:val="000F0EA9"/>
    <w:rsid w:val="000F1E94"/>
    <w:rsid w:val="000F219E"/>
    <w:rsid w:val="000F28D2"/>
    <w:rsid w:val="000F295D"/>
    <w:rsid w:val="000F2CC4"/>
    <w:rsid w:val="000F4B04"/>
    <w:rsid w:val="000F4E67"/>
    <w:rsid w:val="000F4FB3"/>
    <w:rsid w:val="000F5CE3"/>
    <w:rsid w:val="000F5D25"/>
    <w:rsid w:val="000F5D98"/>
    <w:rsid w:val="000F6BF8"/>
    <w:rsid w:val="000F6E99"/>
    <w:rsid w:val="000F7BCB"/>
    <w:rsid w:val="000F7CF3"/>
    <w:rsid w:val="00100DC1"/>
    <w:rsid w:val="001013EC"/>
    <w:rsid w:val="00101E3D"/>
    <w:rsid w:val="00101FBC"/>
    <w:rsid w:val="00102362"/>
    <w:rsid w:val="00102C0C"/>
    <w:rsid w:val="00103171"/>
    <w:rsid w:val="0010387D"/>
    <w:rsid w:val="00103E7D"/>
    <w:rsid w:val="00104159"/>
    <w:rsid w:val="001043AB"/>
    <w:rsid w:val="001047AC"/>
    <w:rsid w:val="00104987"/>
    <w:rsid w:val="001052C1"/>
    <w:rsid w:val="00105CDB"/>
    <w:rsid w:val="00106423"/>
    <w:rsid w:val="001069E4"/>
    <w:rsid w:val="00106F16"/>
    <w:rsid w:val="001074E0"/>
    <w:rsid w:val="00107D05"/>
    <w:rsid w:val="00110461"/>
    <w:rsid w:val="00111CDF"/>
    <w:rsid w:val="00111E2D"/>
    <w:rsid w:val="0011201C"/>
    <w:rsid w:val="001125AB"/>
    <w:rsid w:val="001125CE"/>
    <w:rsid w:val="00112EF5"/>
    <w:rsid w:val="001134AD"/>
    <w:rsid w:val="00113900"/>
    <w:rsid w:val="00113BDE"/>
    <w:rsid w:val="001146E8"/>
    <w:rsid w:val="0011478F"/>
    <w:rsid w:val="00114B29"/>
    <w:rsid w:val="0011506C"/>
    <w:rsid w:val="0011606F"/>
    <w:rsid w:val="00116CF6"/>
    <w:rsid w:val="0011709C"/>
    <w:rsid w:val="001170C6"/>
    <w:rsid w:val="001177C4"/>
    <w:rsid w:val="00120E4C"/>
    <w:rsid w:val="0012179C"/>
    <w:rsid w:val="00122EC7"/>
    <w:rsid w:val="001233A5"/>
    <w:rsid w:val="00123DB2"/>
    <w:rsid w:val="00124024"/>
    <w:rsid w:val="00124DA1"/>
    <w:rsid w:val="00124DA3"/>
    <w:rsid w:val="00125624"/>
    <w:rsid w:val="001256B4"/>
    <w:rsid w:val="001257FA"/>
    <w:rsid w:val="0012627B"/>
    <w:rsid w:val="00126758"/>
    <w:rsid w:val="00130421"/>
    <w:rsid w:val="00130874"/>
    <w:rsid w:val="00130897"/>
    <w:rsid w:val="00130EA5"/>
    <w:rsid w:val="001316B5"/>
    <w:rsid w:val="0013196D"/>
    <w:rsid w:val="00131FAB"/>
    <w:rsid w:val="0013218F"/>
    <w:rsid w:val="0013252D"/>
    <w:rsid w:val="001332B6"/>
    <w:rsid w:val="00133BCF"/>
    <w:rsid w:val="00133D4B"/>
    <w:rsid w:val="00134761"/>
    <w:rsid w:val="0013553C"/>
    <w:rsid w:val="00136012"/>
    <w:rsid w:val="00136E24"/>
    <w:rsid w:val="00137C7F"/>
    <w:rsid w:val="001400E1"/>
    <w:rsid w:val="001400EA"/>
    <w:rsid w:val="001401D3"/>
    <w:rsid w:val="001403DC"/>
    <w:rsid w:val="00140B45"/>
    <w:rsid w:val="00140D46"/>
    <w:rsid w:val="00141441"/>
    <w:rsid w:val="001418F7"/>
    <w:rsid w:val="00141CC9"/>
    <w:rsid w:val="00141CD3"/>
    <w:rsid w:val="00142036"/>
    <w:rsid w:val="001422F2"/>
    <w:rsid w:val="001423BD"/>
    <w:rsid w:val="001428B2"/>
    <w:rsid w:val="00143741"/>
    <w:rsid w:val="001439E9"/>
    <w:rsid w:val="0014461E"/>
    <w:rsid w:val="001446B6"/>
    <w:rsid w:val="001447A4"/>
    <w:rsid w:val="001449C6"/>
    <w:rsid w:val="001452F8"/>
    <w:rsid w:val="00145CF7"/>
    <w:rsid w:val="00145E18"/>
    <w:rsid w:val="00146240"/>
    <w:rsid w:val="0014668C"/>
    <w:rsid w:val="00146AFA"/>
    <w:rsid w:val="00146F7E"/>
    <w:rsid w:val="00147C91"/>
    <w:rsid w:val="0015013E"/>
    <w:rsid w:val="001502B3"/>
    <w:rsid w:val="001505EE"/>
    <w:rsid w:val="001509FE"/>
    <w:rsid w:val="00151868"/>
    <w:rsid w:val="00151B15"/>
    <w:rsid w:val="001525CC"/>
    <w:rsid w:val="00152609"/>
    <w:rsid w:val="0015260A"/>
    <w:rsid w:val="001530EA"/>
    <w:rsid w:val="001538DD"/>
    <w:rsid w:val="00153B40"/>
    <w:rsid w:val="00153F23"/>
    <w:rsid w:val="00154D2B"/>
    <w:rsid w:val="00154EF0"/>
    <w:rsid w:val="001552C4"/>
    <w:rsid w:val="00155911"/>
    <w:rsid w:val="001566EC"/>
    <w:rsid w:val="00156CF6"/>
    <w:rsid w:val="00156D7E"/>
    <w:rsid w:val="001575A6"/>
    <w:rsid w:val="0015786A"/>
    <w:rsid w:val="00157A09"/>
    <w:rsid w:val="00157BF9"/>
    <w:rsid w:val="00157E73"/>
    <w:rsid w:val="00160319"/>
    <w:rsid w:val="001604CA"/>
    <w:rsid w:val="00160531"/>
    <w:rsid w:val="001617D2"/>
    <w:rsid w:val="00161A8D"/>
    <w:rsid w:val="00161B5D"/>
    <w:rsid w:val="00162002"/>
    <w:rsid w:val="001625AE"/>
    <w:rsid w:val="00162676"/>
    <w:rsid w:val="001634AE"/>
    <w:rsid w:val="001635BF"/>
    <w:rsid w:val="00163F30"/>
    <w:rsid w:val="0016461D"/>
    <w:rsid w:val="00165FB5"/>
    <w:rsid w:val="00166188"/>
    <w:rsid w:val="0016640C"/>
    <w:rsid w:val="001665B5"/>
    <w:rsid w:val="00166B5A"/>
    <w:rsid w:val="0016707D"/>
    <w:rsid w:val="0016786B"/>
    <w:rsid w:val="00167EC7"/>
    <w:rsid w:val="00167FF9"/>
    <w:rsid w:val="00171CB9"/>
    <w:rsid w:val="001727A2"/>
    <w:rsid w:val="001738A4"/>
    <w:rsid w:val="001739D5"/>
    <w:rsid w:val="00173D7C"/>
    <w:rsid w:val="001741B0"/>
    <w:rsid w:val="0017457B"/>
    <w:rsid w:val="00174CE8"/>
    <w:rsid w:val="00175905"/>
    <w:rsid w:val="0017606B"/>
    <w:rsid w:val="0017638E"/>
    <w:rsid w:val="001763CD"/>
    <w:rsid w:val="0017684B"/>
    <w:rsid w:val="0017707D"/>
    <w:rsid w:val="00177C8F"/>
    <w:rsid w:val="00180528"/>
    <w:rsid w:val="00180D10"/>
    <w:rsid w:val="00180D1B"/>
    <w:rsid w:val="001812A7"/>
    <w:rsid w:val="00181830"/>
    <w:rsid w:val="00181976"/>
    <w:rsid w:val="00181F04"/>
    <w:rsid w:val="00182843"/>
    <w:rsid w:val="00182C07"/>
    <w:rsid w:val="00182D43"/>
    <w:rsid w:val="00182DAE"/>
    <w:rsid w:val="00183032"/>
    <w:rsid w:val="00184005"/>
    <w:rsid w:val="00184724"/>
    <w:rsid w:val="00186290"/>
    <w:rsid w:val="00186339"/>
    <w:rsid w:val="001868D6"/>
    <w:rsid w:val="00186B19"/>
    <w:rsid w:val="00186D4C"/>
    <w:rsid w:val="00186F4F"/>
    <w:rsid w:val="00187467"/>
    <w:rsid w:val="00187AD5"/>
    <w:rsid w:val="001901B5"/>
    <w:rsid w:val="001913CC"/>
    <w:rsid w:val="0019188F"/>
    <w:rsid w:val="00191906"/>
    <w:rsid w:val="0019206E"/>
    <w:rsid w:val="00192606"/>
    <w:rsid w:val="0019293F"/>
    <w:rsid w:val="00193466"/>
    <w:rsid w:val="00193B09"/>
    <w:rsid w:val="00193C7F"/>
    <w:rsid w:val="001942B2"/>
    <w:rsid w:val="00194E13"/>
    <w:rsid w:val="00195080"/>
    <w:rsid w:val="00195F9B"/>
    <w:rsid w:val="00196787"/>
    <w:rsid w:val="00196C4D"/>
    <w:rsid w:val="00197218"/>
    <w:rsid w:val="00197A03"/>
    <w:rsid w:val="00197F0B"/>
    <w:rsid w:val="001A0B3D"/>
    <w:rsid w:val="001A0B8C"/>
    <w:rsid w:val="001A0EA5"/>
    <w:rsid w:val="001A1A63"/>
    <w:rsid w:val="001A1B6B"/>
    <w:rsid w:val="001A261F"/>
    <w:rsid w:val="001A30BC"/>
    <w:rsid w:val="001A39F9"/>
    <w:rsid w:val="001A59F3"/>
    <w:rsid w:val="001A5AF2"/>
    <w:rsid w:val="001A60A0"/>
    <w:rsid w:val="001A71B2"/>
    <w:rsid w:val="001A773D"/>
    <w:rsid w:val="001B0A2D"/>
    <w:rsid w:val="001B15CE"/>
    <w:rsid w:val="001B2C04"/>
    <w:rsid w:val="001B32AB"/>
    <w:rsid w:val="001B3545"/>
    <w:rsid w:val="001B3596"/>
    <w:rsid w:val="001B35F4"/>
    <w:rsid w:val="001B370B"/>
    <w:rsid w:val="001B3729"/>
    <w:rsid w:val="001B3E30"/>
    <w:rsid w:val="001B3F41"/>
    <w:rsid w:val="001B47E4"/>
    <w:rsid w:val="001B47F4"/>
    <w:rsid w:val="001B4F6C"/>
    <w:rsid w:val="001B50B8"/>
    <w:rsid w:val="001B51E9"/>
    <w:rsid w:val="001B6729"/>
    <w:rsid w:val="001B6D6E"/>
    <w:rsid w:val="001B7E42"/>
    <w:rsid w:val="001B7F38"/>
    <w:rsid w:val="001C0FA8"/>
    <w:rsid w:val="001C13AE"/>
    <w:rsid w:val="001C17B4"/>
    <w:rsid w:val="001C2E50"/>
    <w:rsid w:val="001C339F"/>
    <w:rsid w:val="001C372F"/>
    <w:rsid w:val="001C3B70"/>
    <w:rsid w:val="001C3BFE"/>
    <w:rsid w:val="001C44DB"/>
    <w:rsid w:val="001C4580"/>
    <w:rsid w:val="001C4D9A"/>
    <w:rsid w:val="001C4F86"/>
    <w:rsid w:val="001C5A06"/>
    <w:rsid w:val="001C5FDE"/>
    <w:rsid w:val="001C6690"/>
    <w:rsid w:val="001C6ADF"/>
    <w:rsid w:val="001C7B53"/>
    <w:rsid w:val="001D08EC"/>
    <w:rsid w:val="001D16F3"/>
    <w:rsid w:val="001D2AB8"/>
    <w:rsid w:val="001D326E"/>
    <w:rsid w:val="001D4084"/>
    <w:rsid w:val="001D4BBD"/>
    <w:rsid w:val="001D4D96"/>
    <w:rsid w:val="001D564E"/>
    <w:rsid w:val="001D6ACF"/>
    <w:rsid w:val="001E01E7"/>
    <w:rsid w:val="001E0676"/>
    <w:rsid w:val="001E0F90"/>
    <w:rsid w:val="001E138E"/>
    <w:rsid w:val="001E227E"/>
    <w:rsid w:val="001E258E"/>
    <w:rsid w:val="001E379D"/>
    <w:rsid w:val="001E3949"/>
    <w:rsid w:val="001E4B46"/>
    <w:rsid w:val="001E4D6A"/>
    <w:rsid w:val="001E50A9"/>
    <w:rsid w:val="001E50E7"/>
    <w:rsid w:val="001E5318"/>
    <w:rsid w:val="001E55C7"/>
    <w:rsid w:val="001E55E0"/>
    <w:rsid w:val="001E693E"/>
    <w:rsid w:val="001F0813"/>
    <w:rsid w:val="001F0D03"/>
    <w:rsid w:val="001F1037"/>
    <w:rsid w:val="001F1829"/>
    <w:rsid w:val="001F1F30"/>
    <w:rsid w:val="001F2330"/>
    <w:rsid w:val="001F2721"/>
    <w:rsid w:val="001F2E66"/>
    <w:rsid w:val="001F3832"/>
    <w:rsid w:val="001F4F7D"/>
    <w:rsid w:val="001F5389"/>
    <w:rsid w:val="001F5425"/>
    <w:rsid w:val="001F5676"/>
    <w:rsid w:val="001F5F88"/>
    <w:rsid w:val="001F65A0"/>
    <w:rsid w:val="001F65F6"/>
    <w:rsid w:val="001F71F6"/>
    <w:rsid w:val="001F79C5"/>
    <w:rsid w:val="0020050F"/>
    <w:rsid w:val="00200626"/>
    <w:rsid w:val="00200BC6"/>
    <w:rsid w:val="00200DC3"/>
    <w:rsid w:val="00201FF7"/>
    <w:rsid w:val="0020227C"/>
    <w:rsid w:val="00202504"/>
    <w:rsid w:val="00205D21"/>
    <w:rsid w:val="00206300"/>
    <w:rsid w:val="00206FA9"/>
    <w:rsid w:val="002079B6"/>
    <w:rsid w:val="00210453"/>
    <w:rsid w:val="00210AA8"/>
    <w:rsid w:val="0021147F"/>
    <w:rsid w:val="0021263C"/>
    <w:rsid w:val="00213409"/>
    <w:rsid w:val="0021380D"/>
    <w:rsid w:val="00214314"/>
    <w:rsid w:val="002146FC"/>
    <w:rsid w:val="002147BD"/>
    <w:rsid w:val="00214F00"/>
    <w:rsid w:val="00215F1F"/>
    <w:rsid w:val="0021667E"/>
    <w:rsid w:val="002166EE"/>
    <w:rsid w:val="00216A2B"/>
    <w:rsid w:val="002172B4"/>
    <w:rsid w:val="00217CF6"/>
    <w:rsid w:val="00220BC6"/>
    <w:rsid w:val="002210D8"/>
    <w:rsid w:val="00222901"/>
    <w:rsid w:val="00222AA8"/>
    <w:rsid w:val="0022308D"/>
    <w:rsid w:val="00223B57"/>
    <w:rsid w:val="00224075"/>
    <w:rsid w:val="0022459D"/>
    <w:rsid w:val="00225C16"/>
    <w:rsid w:val="00225DFC"/>
    <w:rsid w:val="002263BD"/>
    <w:rsid w:val="002263E5"/>
    <w:rsid w:val="002272ED"/>
    <w:rsid w:val="0022730C"/>
    <w:rsid w:val="00227580"/>
    <w:rsid w:val="00227E0C"/>
    <w:rsid w:val="00230B45"/>
    <w:rsid w:val="00231308"/>
    <w:rsid w:val="002314F4"/>
    <w:rsid w:val="00231687"/>
    <w:rsid w:val="002327D5"/>
    <w:rsid w:val="00233218"/>
    <w:rsid w:val="002335A4"/>
    <w:rsid w:val="002337B5"/>
    <w:rsid w:val="00233A42"/>
    <w:rsid w:val="00233A78"/>
    <w:rsid w:val="002347DE"/>
    <w:rsid w:val="00234AF6"/>
    <w:rsid w:val="00234F66"/>
    <w:rsid w:val="00235177"/>
    <w:rsid w:val="002359CB"/>
    <w:rsid w:val="00235D90"/>
    <w:rsid w:val="00236884"/>
    <w:rsid w:val="00236D0D"/>
    <w:rsid w:val="00236FDE"/>
    <w:rsid w:val="0023744D"/>
    <w:rsid w:val="00240035"/>
    <w:rsid w:val="00240179"/>
    <w:rsid w:val="00240680"/>
    <w:rsid w:val="002407C2"/>
    <w:rsid w:val="002410D6"/>
    <w:rsid w:val="00241469"/>
    <w:rsid w:val="00241617"/>
    <w:rsid w:val="002425B0"/>
    <w:rsid w:val="002430A7"/>
    <w:rsid w:val="00243CA8"/>
    <w:rsid w:val="00243E15"/>
    <w:rsid w:val="0024497D"/>
    <w:rsid w:val="00244A7B"/>
    <w:rsid w:val="00244BF9"/>
    <w:rsid w:val="00245240"/>
    <w:rsid w:val="0024611C"/>
    <w:rsid w:val="002463C4"/>
    <w:rsid w:val="002469EA"/>
    <w:rsid w:val="00246A56"/>
    <w:rsid w:val="00246CD6"/>
    <w:rsid w:val="002506EA"/>
    <w:rsid w:val="0025093F"/>
    <w:rsid w:val="00250A36"/>
    <w:rsid w:val="00251C16"/>
    <w:rsid w:val="00251DF6"/>
    <w:rsid w:val="00252374"/>
    <w:rsid w:val="00252C7E"/>
    <w:rsid w:val="0025303D"/>
    <w:rsid w:val="00254EE1"/>
    <w:rsid w:val="0025522B"/>
    <w:rsid w:val="00255F72"/>
    <w:rsid w:val="00255FFD"/>
    <w:rsid w:val="00256239"/>
    <w:rsid w:val="0025648B"/>
    <w:rsid w:val="00256BAF"/>
    <w:rsid w:val="00256DC0"/>
    <w:rsid w:val="00257746"/>
    <w:rsid w:val="0026148D"/>
    <w:rsid w:val="00261D50"/>
    <w:rsid w:val="0026223F"/>
    <w:rsid w:val="00262524"/>
    <w:rsid w:val="00262768"/>
    <w:rsid w:val="00263580"/>
    <w:rsid w:val="00263CA1"/>
    <w:rsid w:val="00264144"/>
    <w:rsid w:val="0026416B"/>
    <w:rsid w:val="00264F02"/>
    <w:rsid w:val="00264F38"/>
    <w:rsid w:val="00265449"/>
    <w:rsid w:val="00265452"/>
    <w:rsid w:val="0026586B"/>
    <w:rsid w:val="00266F53"/>
    <w:rsid w:val="00267C0A"/>
    <w:rsid w:val="00270B8D"/>
    <w:rsid w:val="00270CA0"/>
    <w:rsid w:val="0027150D"/>
    <w:rsid w:val="00271F1C"/>
    <w:rsid w:val="00271F64"/>
    <w:rsid w:val="0027203B"/>
    <w:rsid w:val="002728B9"/>
    <w:rsid w:val="00272C55"/>
    <w:rsid w:val="00272C62"/>
    <w:rsid w:val="00272DF6"/>
    <w:rsid w:val="002732ED"/>
    <w:rsid w:val="00274246"/>
    <w:rsid w:val="002743B2"/>
    <w:rsid w:val="00274819"/>
    <w:rsid w:val="00274899"/>
    <w:rsid w:val="00274DD2"/>
    <w:rsid w:val="00274E51"/>
    <w:rsid w:val="00274F10"/>
    <w:rsid w:val="00274F48"/>
    <w:rsid w:val="00274F6B"/>
    <w:rsid w:val="00275D0F"/>
    <w:rsid w:val="00275D14"/>
    <w:rsid w:val="002766A1"/>
    <w:rsid w:val="00276709"/>
    <w:rsid w:val="002767EE"/>
    <w:rsid w:val="00276960"/>
    <w:rsid w:val="00276D55"/>
    <w:rsid w:val="00280244"/>
    <w:rsid w:val="002811C5"/>
    <w:rsid w:val="00281535"/>
    <w:rsid w:val="00282576"/>
    <w:rsid w:val="00282879"/>
    <w:rsid w:val="002832AF"/>
    <w:rsid w:val="00283FA7"/>
    <w:rsid w:val="00283FD4"/>
    <w:rsid w:val="00284E8F"/>
    <w:rsid w:val="00285583"/>
    <w:rsid w:val="0028656B"/>
    <w:rsid w:val="002867FB"/>
    <w:rsid w:val="00286DA3"/>
    <w:rsid w:val="00287052"/>
    <w:rsid w:val="002875A4"/>
    <w:rsid w:val="0028777B"/>
    <w:rsid w:val="0028785C"/>
    <w:rsid w:val="002878B4"/>
    <w:rsid w:val="0029043E"/>
    <w:rsid w:val="00291008"/>
    <w:rsid w:val="00291B2E"/>
    <w:rsid w:val="00291ED6"/>
    <w:rsid w:val="00292781"/>
    <w:rsid w:val="0029283A"/>
    <w:rsid w:val="00292E4B"/>
    <w:rsid w:val="00292EB8"/>
    <w:rsid w:val="002940D2"/>
    <w:rsid w:val="00294177"/>
    <w:rsid w:val="002950F4"/>
    <w:rsid w:val="00295337"/>
    <w:rsid w:val="00295A99"/>
    <w:rsid w:val="0029623D"/>
    <w:rsid w:val="0029678F"/>
    <w:rsid w:val="00296D51"/>
    <w:rsid w:val="002978B3"/>
    <w:rsid w:val="00297B92"/>
    <w:rsid w:val="00297F3F"/>
    <w:rsid w:val="00297F6F"/>
    <w:rsid w:val="002A0624"/>
    <w:rsid w:val="002A07EB"/>
    <w:rsid w:val="002A0BC5"/>
    <w:rsid w:val="002A0CE5"/>
    <w:rsid w:val="002A0DB2"/>
    <w:rsid w:val="002A0E74"/>
    <w:rsid w:val="002A16C7"/>
    <w:rsid w:val="002A1EE1"/>
    <w:rsid w:val="002A219C"/>
    <w:rsid w:val="002A255C"/>
    <w:rsid w:val="002A3526"/>
    <w:rsid w:val="002A3861"/>
    <w:rsid w:val="002A3E42"/>
    <w:rsid w:val="002A3F1B"/>
    <w:rsid w:val="002A44D3"/>
    <w:rsid w:val="002A5B3C"/>
    <w:rsid w:val="002A6EBA"/>
    <w:rsid w:val="002A715E"/>
    <w:rsid w:val="002A71AA"/>
    <w:rsid w:val="002A7B69"/>
    <w:rsid w:val="002A7F93"/>
    <w:rsid w:val="002B060A"/>
    <w:rsid w:val="002B0777"/>
    <w:rsid w:val="002B08F9"/>
    <w:rsid w:val="002B09A7"/>
    <w:rsid w:val="002B1D6B"/>
    <w:rsid w:val="002B28FB"/>
    <w:rsid w:val="002B320A"/>
    <w:rsid w:val="002B36AD"/>
    <w:rsid w:val="002B3A1D"/>
    <w:rsid w:val="002B3B73"/>
    <w:rsid w:val="002B3F2B"/>
    <w:rsid w:val="002B4817"/>
    <w:rsid w:val="002B4A57"/>
    <w:rsid w:val="002B6682"/>
    <w:rsid w:val="002B703C"/>
    <w:rsid w:val="002C012F"/>
    <w:rsid w:val="002C0B22"/>
    <w:rsid w:val="002C112A"/>
    <w:rsid w:val="002C16D2"/>
    <w:rsid w:val="002C1825"/>
    <w:rsid w:val="002C18F9"/>
    <w:rsid w:val="002C1A27"/>
    <w:rsid w:val="002C1B85"/>
    <w:rsid w:val="002C20F0"/>
    <w:rsid w:val="002C20F7"/>
    <w:rsid w:val="002C23AD"/>
    <w:rsid w:val="002C2DCF"/>
    <w:rsid w:val="002C2FA1"/>
    <w:rsid w:val="002C30D4"/>
    <w:rsid w:val="002C30E8"/>
    <w:rsid w:val="002C321E"/>
    <w:rsid w:val="002C36FB"/>
    <w:rsid w:val="002C395F"/>
    <w:rsid w:val="002C3F09"/>
    <w:rsid w:val="002C5FAC"/>
    <w:rsid w:val="002C6382"/>
    <w:rsid w:val="002C63B5"/>
    <w:rsid w:val="002C6C89"/>
    <w:rsid w:val="002D1366"/>
    <w:rsid w:val="002D195D"/>
    <w:rsid w:val="002D1E20"/>
    <w:rsid w:val="002D2004"/>
    <w:rsid w:val="002D20BD"/>
    <w:rsid w:val="002D2B6D"/>
    <w:rsid w:val="002D3D49"/>
    <w:rsid w:val="002D421E"/>
    <w:rsid w:val="002D4416"/>
    <w:rsid w:val="002D4C24"/>
    <w:rsid w:val="002D4E9D"/>
    <w:rsid w:val="002D50FB"/>
    <w:rsid w:val="002D5B74"/>
    <w:rsid w:val="002D67BB"/>
    <w:rsid w:val="002D7447"/>
    <w:rsid w:val="002E1132"/>
    <w:rsid w:val="002E1386"/>
    <w:rsid w:val="002E34EA"/>
    <w:rsid w:val="002E3693"/>
    <w:rsid w:val="002E36F2"/>
    <w:rsid w:val="002E4633"/>
    <w:rsid w:val="002E5047"/>
    <w:rsid w:val="002E53CF"/>
    <w:rsid w:val="002E5735"/>
    <w:rsid w:val="002E64DC"/>
    <w:rsid w:val="002E6D59"/>
    <w:rsid w:val="002E703C"/>
    <w:rsid w:val="002E70D8"/>
    <w:rsid w:val="002E77C5"/>
    <w:rsid w:val="002E7BF3"/>
    <w:rsid w:val="002F0276"/>
    <w:rsid w:val="002F071A"/>
    <w:rsid w:val="002F0D16"/>
    <w:rsid w:val="002F0D48"/>
    <w:rsid w:val="002F0E97"/>
    <w:rsid w:val="002F2B81"/>
    <w:rsid w:val="002F44E7"/>
    <w:rsid w:val="002F5DC0"/>
    <w:rsid w:val="002F75E9"/>
    <w:rsid w:val="00300291"/>
    <w:rsid w:val="00302107"/>
    <w:rsid w:val="0030259D"/>
    <w:rsid w:val="0030271F"/>
    <w:rsid w:val="00302894"/>
    <w:rsid w:val="003028C4"/>
    <w:rsid w:val="00302AAD"/>
    <w:rsid w:val="00302B9A"/>
    <w:rsid w:val="00302EA3"/>
    <w:rsid w:val="003037B1"/>
    <w:rsid w:val="00304565"/>
    <w:rsid w:val="00304751"/>
    <w:rsid w:val="00304B6A"/>
    <w:rsid w:val="0030564F"/>
    <w:rsid w:val="00305D2A"/>
    <w:rsid w:val="00305DB7"/>
    <w:rsid w:val="003067DE"/>
    <w:rsid w:val="00306EA5"/>
    <w:rsid w:val="003079D6"/>
    <w:rsid w:val="00310F64"/>
    <w:rsid w:val="00311107"/>
    <w:rsid w:val="00311701"/>
    <w:rsid w:val="0031195F"/>
    <w:rsid w:val="00312DDE"/>
    <w:rsid w:val="0031355E"/>
    <w:rsid w:val="00313C27"/>
    <w:rsid w:val="00313D3B"/>
    <w:rsid w:val="0031476E"/>
    <w:rsid w:val="00314D89"/>
    <w:rsid w:val="00315718"/>
    <w:rsid w:val="003161A2"/>
    <w:rsid w:val="00316FDA"/>
    <w:rsid w:val="003173FE"/>
    <w:rsid w:val="00317681"/>
    <w:rsid w:val="00317FA9"/>
    <w:rsid w:val="00320302"/>
    <w:rsid w:val="00320A33"/>
    <w:rsid w:val="00320B01"/>
    <w:rsid w:val="00320EE7"/>
    <w:rsid w:val="003210DF"/>
    <w:rsid w:val="003215DC"/>
    <w:rsid w:val="0032187C"/>
    <w:rsid w:val="00321929"/>
    <w:rsid w:val="00321A7C"/>
    <w:rsid w:val="00321FF1"/>
    <w:rsid w:val="00322774"/>
    <w:rsid w:val="0032338A"/>
    <w:rsid w:val="0032364F"/>
    <w:rsid w:val="00323818"/>
    <w:rsid w:val="00323D9C"/>
    <w:rsid w:val="003241FE"/>
    <w:rsid w:val="0032435E"/>
    <w:rsid w:val="003243C1"/>
    <w:rsid w:val="00324409"/>
    <w:rsid w:val="00325D9A"/>
    <w:rsid w:val="00326B68"/>
    <w:rsid w:val="00327A60"/>
    <w:rsid w:val="00327D71"/>
    <w:rsid w:val="00330E3A"/>
    <w:rsid w:val="003313C8"/>
    <w:rsid w:val="003315BD"/>
    <w:rsid w:val="0033164D"/>
    <w:rsid w:val="00331D32"/>
    <w:rsid w:val="00332911"/>
    <w:rsid w:val="00332948"/>
    <w:rsid w:val="00332D27"/>
    <w:rsid w:val="00332D74"/>
    <w:rsid w:val="00332DBE"/>
    <w:rsid w:val="003338FA"/>
    <w:rsid w:val="00333EAC"/>
    <w:rsid w:val="003345F8"/>
    <w:rsid w:val="00334C66"/>
    <w:rsid w:val="00335376"/>
    <w:rsid w:val="003358EE"/>
    <w:rsid w:val="00335BE2"/>
    <w:rsid w:val="00336070"/>
    <w:rsid w:val="00336580"/>
    <w:rsid w:val="00336A35"/>
    <w:rsid w:val="00336B2F"/>
    <w:rsid w:val="00337290"/>
    <w:rsid w:val="00337311"/>
    <w:rsid w:val="00337372"/>
    <w:rsid w:val="0033737F"/>
    <w:rsid w:val="00337576"/>
    <w:rsid w:val="003404C7"/>
    <w:rsid w:val="00340721"/>
    <w:rsid w:val="00341518"/>
    <w:rsid w:val="00341836"/>
    <w:rsid w:val="00341B7F"/>
    <w:rsid w:val="00342179"/>
    <w:rsid w:val="0034223B"/>
    <w:rsid w:val="00342745"/>
    <w:rsid w:val="00342988"/>
    <w:rsid w:val="00342B97"/>
    <w:rsid w:val="00343FB0"/>
    <w:rsid w:val="00344321"/>
    <w:rsid w:val="003449D0"/>
    <w:rsid w:val="00346457"/>
    <w:rsid w:val="00346D99"/>
    <w:rsid w:val="00351929"/>
    <w:rsid w:val="00351C6B"/>
    <w:rsid w:val="003520AD"/>
    <w:rsid w:val="0035210B"/>
    <w:rsid w:val="003525DA"/>
    <w:rsid w:val="00353581"/>
    <w:rsid w:val="00353E15"/>
    <w:rsid w:val="0035444B"/>
    <w:rsid w:val="00354487"/>
    <w:rsid w:val="00356258"/>
    <w:rsid w:val="00356263"/>
    <w:rsid w:val="00356413"/>
    <w:rsid w:val="00356573"/>
    <w:rsid w:val="00356E4D"/>
    <w:rsid w:val="00357089"/>
    <w:rsid w:val="0035738C"/>
    <w:rsid w:val="00357539"/>
    <w:rsid w:val="00357CEC"/>
    <w:rsid w:val="00357EAC"/>
    <w:rsid w:val="00360241"/>
    <w:rsid w:val="00360F0F"/>
    <w:rsid w:val="00361105"/>
    <w:rsid w:val="00361B29"/>
    <w:rsid w:val="00362B57"/>
    <w:rsid w:val="00362C79"/>
    <w:rsid w:val="00362FBB"/>
    <w:rsid w:val="00363315"/>
    <w:rsid w:val="00363E4E"/>
    <w:rsid w:val="0036493E"/>
    <w:rsid w:val="003655FC"/>
    <w:rsid w:val="0036571A"/>
    <w:rsid w:val="00365B77"/>
    <w:rsid w:val="00365F99"/>
    <w:rsid w:val="0036650A"/>
    <w:rsid w:val="0036659C"/>
    <w:rsid w:val="0036679B"/>
    <w:rsid w:val="00366DFD"/>
    <w:rsid w:val="00370417"/>
    <w:rsid w:val="0037096A"/>
    <w:rsid w:val="0037150A"/>
    <w:rsid w:val="00371F94"/>
    <w:rsid w:val="0037203B"/>
    <w:rsid w:val="003721ED"/>
    <w:rsid w:val="00372413"/>
    <w:rsid w:val="0037255F"/>
    <w:rsid w:val="003728C9"/>
    <w:rsid w:val="00372C6B"/>
    <w:rsid w:val="00372EAF"/>
    <w:rsid w:val="00372F54"/>
    <w:rsid w:val="00373C45"/>
    <w:rsid w:val="003744D8"/>
    <w:rsid w:val="003747B4"/>
    <w:rsid w:val="00374829"/>
    <w:rsid w:val="003759B6"/>
    <w:rsid w:val="00375AEF"/>
    <w:rsid w:val="00375C0F"/>
    <w:rsid w:val="00375FE2"/>
    <w:rsid w:val="003761D4"/>
    <w:rsid w:val="0037655E"/>
    <w:rsid w:val="00377137"/>
    <w:rsid w:val="00380666"/>
    <w:rsid w:val="00380848"/>
    <w:rsid w:val="0038271A"/>
    <w:rsid w:val="0038367A"/>
    <w:rsid w:val="00383B85"/>
    <w:rsid w:val="00383F53"/>
    <w:rsid w:val="00384036"/>
    <w:rsid w:val="003842E5"/>
    <w:rsid w:val="00384508"/>
    <w:rsid w:val="00384A6A"/>
    <w:rsid w:val="00385817"/>
    <w:rsid w:val="00386237"/>
    <w:rsid w:val="00386722"/>
    <w:rsid w:val="00386FB2"/>
    <w:rsid w:val="003874CA"/>
    <w:rsid w:val="003876E2"/>
    <w:rsid w:val="00387DFB"/>
    <w:rsid w:val="003904A4"/>
    <w:rsid w:val="00391049"/>
    <w:rsid w:val="00391671"/>
    <w:rsid w:val="00391738"/>
    <w:rsid w:val="003929F8"/>
    <w:rsid w:val="003937E8"/>
    <w:rsid w:val="00393FE2"/>
    <w:rsid w:val="003947FB"/>
    <w:rsid w:val="00394ADC"/>
    <w:rsid w:val="00394DFE"/>
    <w:rsid w:val="00395E28"/>
    <w:rsid w:val="00396103"/>
    <w:rsid w:val="00397314"/>
    <w:rsid w:val="00397627"/>
    <w:rsid w:val="0039772C"/>
    <w:rsid w:val="00397E84"/>
    <w:rsid w:val="003A0252"/>
    <w:rsid w:val="003A04ED"/>
    <w:rsid w:val="003A0798"/>
    <w:rsid w:val="003A0DF4"/>
    <w:rsid w:val="003A1252"/>
    <w:rsid w:val="003A1A14"/>
    <w:rsid w:val="003A21A4"/>
    <w:rsid w:val="003A26A7"/>
    <w:rsid w:val="003A405D"/>
    <w:rsid w:val="003A4675"/>
    <w:rsid w:val="003A4B67"/>
    <w:rsid w:val="003A4D22"/>
    <w:rsid w:val="003A580E"/>
    <w:rsid w:val="003A5987"/>
    <w:rsid w:val="003A6227"/>
    <w:rsid w:val="003A63DD"/>
    <w:rsid w:val="003A7017"/>
    <w:rsid w:val="003B08BC"/>
    <w:rsid w:val="003B1215"/>
    <w:rsid w:val="003B12E6"/>
    <w:rsid w:val="003B1662"/>
    <w:rsid w:val="003B221A"/>
    <w:rsid w:val="003B2898"/>
    <w:rsid w:val="003B2B10"/>
    <w:rsid w:val="003B3A48"/>
    <w:rsid w:val="003B3D4D"/>
    <w:rsid w:val="003B3EF4"/>
    <w:rsid w:val="003B4184"/>
    <w:rsid w:val="003B4A39"/>
    <w:rsid w:val="003B581C"/>
    <w:rsid w:val="003B5DDA"/>
    <w:rsid w:val="003B60B0"/>
    <w:rsid w:val="003B6270"/>
    <w:rsid w:val="003B64F5"/>
    <w:rsid w:val="003B6A12"/>
    <w:rsid w:val="003B7867"/>
    <w:rsid w:val="003B792D"/>
    <w:rsid w:val="003B7CC4"/>
    <w:rsid w:val="003C0C9B"/>
    <w:rsid w:val="003C0DEF"/>
    <w:rsid w:val="003C17FB"/>
    <w:rsid w:val="003C1C8C"/>
    <w:rsid w:val="003C294E"/>
    <w:rsid w:val="003C29EE"/>
    <w:rsid w:val="003C2CD6"/>
    <w:rsid w:val="003C3929"/>
    <w:rsid w:val="003C39D1"/>
    <w:rsid w:val="003C403F"/>
    <w:rsid w:val="003C5548"/>
    <w:rsid w:val="003C5A5B"/>
    <w:rsid w:val="003C6349"/>
    <w:rsid w:val="003C6527"/>
    <w:rsid w:val="003C671C"/>
    <w:rsid w:val="003C6EAE"/>
    <w:rsid w:val="003C77F0"/>
    <w:rsid w:val="003D0A11"/>
    <w:rsid w:val="003D0BE2"/>
    <w:rsid w:val="003D0C67"/>
    <w:rsid w:val="003D0D78"/>
    <w:rsid w:val="003D0E63"/>
    <w:rsid w:val="003D0EAB"/>
    <w:rsid w:val="003D11BE"/>
    <w:rsid w:val="003D315A"/>
    <w:rsid w:val="003D3585"/>
    <w:rsid w:val="003D36D8"/>
    <w:rsid w:val="003D39B8"/>
    <w:rsid w:val="003D3B56"/>
    <w:rsid w:val="003D3E16"/>
    <w:rsid w:val="003D4601"/>
    <w:rsid w:val="003D46FB"/>
    <w:rsid w:val="003D4E71"/>
    <w:rsid w:val="003D53AA"/>
    <w:rsid w:val="003D5756"/>
    <w:rsid w:val="003D5B9F"/>
    <w:rsid w:val="003D6403"/>
    <w:rsid w:val="003D6E5F"/>
    <w:rsid w:val="003D6ECE"/>
    <w:rsid w:val="003D7657"/>
    <w:rsid w:val="003D7C40"/>
    <w:rsid w:val="003D7C7C"/>
    <w:rsid w:val="003D7D2B"/>
    <w:rsid w:val="003D7DB3"/>
    <w:rsid w:val="003E029D"/>
    <w:rsid w:val="003E0FFD"/>
    <w:rsid w:val="003E1972"/>
    <w:rsid w:val="003E2D9B"/>
    <w:rsid w:val="003E2FBD"/>
    <w:rsid w:val="003E330A"/>
    <w:rsid w:val="003E452C"/>
    <w:rsid w:val="003E57F8"/>
    <w:rsid w:val="003E5E57"/>
    <w:rsid w:val="003E5F12"/>
    <w:rsid w:val="003E5F60"/>
    <w:rsid w:val="003E6A4C"/>
    <w:rsid w:val="003E6AE5"/>
    <w:rsid w:val="003E71A2"/>
    <w:rsid w:val="003E73F5"/>
    <w:rsid w:val="003E7AC9"/>
    <w:rsid w:val="003E7F5F"/>
    <w:rsid w:val="003F0907"/>
    <w:rsid w:val="003F0AA5"/>
    <w:rsid w:val="003F0F4E"/>
    <w:rsid w:val="003F19BD"/>
    <w:rsid w:val="003F2153"/>
    <w:rsid w:val="003F2636"/>
    <w:rsid w:val="003F2A90"/>
    <w:rsid w:val="003F2D7F"/>
    <w:rsid w:val="003F39B1"/>
    <w:rsid w:val="003F48C2"/>
    <w:rsid w:val="003F4C60"/>
    <w:rsid w:val="003F50D4"/>
    <w:rsid w:val="003F550E"/>
    <w:rsid w:val="003F58E3"/>
    <w:rsid w:val="003F5EF4"/>
    <w:rsid w:val="003F6308"/>
    <w:rsid w:val="003F6EBB"/>
    <w:rsid w:val="003F78F4"/>
    <w:rsid w:val="0040001C"/>
    <w:rsid w:val="00400DF2"/>
    <w:rsid w:val="00401DBC"/>
    <w:rsid w:val="004025C3"/>
    <w:rsid w:val="00402722"/>
    <w:rsid w:val="00402878"/>
    <w:rsid w:val="00402CC9"/>
    <w:rsid w:val="00402FCF"/>
    <w:rsid w:val="00403540"/>
    <w:rsid w:val="00403559"/>
    <w:rsid w:val="00403A80"/>
    <w:rsid w:val="00403C5D"/>
    <w:rsid w:val="00404043"/>
    <w:rsid w:val="00404957"/>
    <w:rsid w:val="00404B80"/>
    <w:rsid w:val="0040605D"/>
    <w:rsid w:val="0040639E"/>
    <w:rsid w:val="0040666E"/>
    <w:rsid w:val="004067A2"/>
    <w:rsid w:val="00406DBC"/>
    <w:rsid w:val="00407369"/>
    <w:rsid w:val="004074E6"/>
    <w:rsid w:val="004075FA"/>
    <w:rsid w:val="004076B4"/>
    <w:rsid w:val="00407878"/>
    <w:rsid w:val="004078A6"/>
    <w:rsid w:val="00407B93"/>
    <w:rsid w:val="00410099"/>
    <w:rsid w:val="00410CE5"/>
    <w:rsid w:val="004119A8"/>
    <w:rsid w:val="004132E9"/>
    <w:rsid w:val="004134D6"/>
    <w:rsid w:val="00413887"/>
    <w:rsid w:val="00414688"/>
    <w:rsid w:val="004148C9"/>
    <w:rsid w:val="00414B97"/>
    <w:rsid w:val="00414D77"/>
    <w:rsid w:val="00414F03"/>
    <w:rsid w:val="0041597F"/>
    <w:rsid w:val="004159D2"/>
    <w:rsid w:val="00415C5E"/>
    <w:rsid w:val="00416855"/>
    <w:rsid w:val="00416C0F"/>
    <w:rsid w:val="00416FA4"/>
    <w:rsid w:val="004175FB"/>
    <w:rsid w:val="004178D1"/>
    <w:rsid w:val="00420096"/>
    <w:rsid w:val="0042058D"/>
    <w:rsid w:val="00420D09"/>
    <w:rsid w:val="00421183"/>
    <w:rsid w:val="00421884"/>
    <w:rsid w:val="00421CEA"/>
    <w:rsid w:val="004222FE"/>
    <w:rsid w:val="00422759"/>
    <w:rsid w:val="004232B7"/>
    <w:rsid w:val="0042356E"/>
    <w:rsid w:val="00423E2E"/>
    <w:rsid w:val="00424E7A"/>
    <w:rsid w:val="00424F38"/>
    <w:rsid w:val="0042520D"/>
    <w:rsid w:val="004257F5"/>
    <w:rsid w:val="004261A9"/>
    <w:rsid w:val="00426243"/>
    <w:rsid w:val="004278BC"/>
    <w:rsid w:val="004278EC"/>
    <w:rsid w:val="0042791B"/>
    <w:rsid w:val="00427A07"/>
    <w:rsid w:val="004300AE"/>
    <w:rsid w:val="00430C7E"/>
    <w:rsid w:val="004314E5"/>
    <w:rsid w:val="004316F3"/>
    <w:rsid w:val="00431ECB"/>
    <w:rsid w:val="0043220B"/>
    <w:rsid w:val="00432B49"/>
    <w:rsid w:val="00433A68"/>
    <w:rsid w:val="00433BE6"/>
    <w:rsid w:val="00434323"/>
    <w:rsid w:val="004343C2"/>
    <w:rsid w:val="00434E69"/>
    <w:rsid w:val="0043532B"/>
    <w:rsid w:val="00436587"/>
    <w:rsid w:val="00436C1A"/>
    <w:rsid w:val="00436EEB"/>
    <w:rsid w:val="00437717"/>
    <w:rsid w:val="0044053B"/>
    <w:rsid w:val="00440B13"/>
    <w:rsid w:val="00440D6A"/>
    <w:rsid w:val="00441B87"/>
    <w:rsid w:val="00441D41"/>
    <w:rsid w:val="00441F0C"/>
    <w:rsid w:val="0044236C"/>
    <w:rsid w:val="00442567"/>
    <w:rsid w:val="004448E3"/>
    <w:rsid w:val="004460B4"/>
    <w:rsid w:val="004463D3"/>
    <w:rsid w:val="00446608"/>
    <w:rsid w:val="004466B1"/>
    <w:rsid w:val="00446911"/>
    <w:rsid w:val="00446FC7"/>
    <w:rsid w:val="00447386"/>
    <w:rsid w:val="004474D6"/>
    <w:rsid w:val="00447558"/>
    <w:rsid w:val="00450ACE"/>
    <w:rsid w:val="00451DD2"/>
    <w:rsid w:val="00451F65"/>
    <w:rsid w:val="004521DC"/>
    <w:rsid w:val="00452273"/>
    <w:rsid w:val="004535D4"/>
    <w:rsid w:val="00453675"/>
    <w:rsid w:val="00453A28"/>
    <w:rsid w:val="00453BF3"/>
    <w:rsid w:val="004547E8"/>
    <w:rsid w:val="00454A71"/>
    <w:rsid w:val="0045570E"/>
    <w:rsid w:val="00455FAE"/>
    <w:rsid w:val="004563DE"/>
    <w:rsid w:val="0045661B"/>
    <w:rsid w:val="004567C6"/>
    <w:rsid w:val="00456FBA"/>
    <w:rsid w:val="004570AF"/>
    <w:rsid w:val="00457AA3"/>
    <w:rsid w:val="004603E4"/>
    <w:rsid w:val="00461D33"/>
    <w:rsid w:val="00462604"/>
    <w:rsid w:val="00462E53"/>
    <w:rsid w:val="004634F2"/>
    <w:rsid w:val="004652C3"/>
    <w:rsid w:val="00465430"/>
    <w:rsid w:val="00465E68"/>
    <w:rsid w:val="00465ED0"/>
    <w:rsid w:val="00466E16"/>
    <w:rsid w:val="00466EBB"/>
    <w:rsid w:val="0046749B"/>
    <w:rsid w:val="004677D7"/>
    <w:rsid w:val="004679FF"/>
    <w:rsid w:val="00467AC2"/>
    <w:rsid w:val="00467BEA"/>
    <w:rsid w:val="00467D30"/>
    <w:rsid w:val="00470204"/>
    <w:rsid w:val="00470C39"/>
    <w:rsid w:val="00471495"/>
    <w:rsid w:val="00471556"/>
    <w:rsid w:val="00471CC0"/>
    <w:rsid w:val="00471E7D"/>
    <w:rsid w:val="004731F9"/>
    <w:rsid w:val="004737D4"/>
    <w:rsid w:val="00473ECC"/>
    <w:rsid w:val="00474528"/>
    <w:rsid w:val="00474794"/>
    <w:rsid w:val="00474AC1"/>
    <w:rsid w:val="00475556"/>
    <w:rsid w:val="00475640"/>
    <w:rsid w:val="00475DD9"/>
    <w:rsid w:val="00476AF3"/>
    <w:rsid w:val="00476DEA"/>
    <w:rsid w:val="00477411"/>
    <w:rsid w:val="00480415"/>
    <w:rsid w:val="00481F8C"/>
    <w:rsid w:val="00482A6F"/>
    <w:rsid w:val="00482D31"/>
    <w:rsid w:val="00483978"/>
    <w:rsid w:val="0048439E"/>
    <w:rsid w:val="00484B49"/>
    <w:rsid w:val="00485878"/>
    <w:rsid w:val="0048655A"/>
    <w:rsid w:val="004871C9"/>
    <w:rsid w:val="004874DF"/>
    <w:rsid w:val="004877FD"/>
    <w:rsid w:val="00487C79"/>
    <w:rsid w:val="0049029C"/>
    <w:rsid w:val="004936C6"/>
    <w:rsid w:val="0049403A"/>
    <w:rsid w:val="00494219"/>
    <w:rsid w:val="00494986"/>
    <w:rsid w:val="004949A2"/>
    <w:rsid w:val="004949BF"/>
    <w:rsid w:val="00494A42"/>
    <w:rsid w:val="00494C29"/>
    <w:rsid w:val="00494D0D"/>
    <w:rsid w:val="0049501E"/>
    <w:rsid w:val="00495E31"/>
    <w:rsid w:val="004964C3"/>
    <w:rsid w:val="00496559"/>
    <w:rsid w:val="00496ACA"/>
    <w:rsid w:val="00496B5D"/>
    <w:rsid w:val="00496EA9"/>
    <w:rsid w:val="00497131"/>
    <w:rsid w:val="0049767F"/>
    <w:rsid w:val="004A01D8"/>
    <w:rsid w:val="004A0883"/>
    <w:rsid w:val="004A0956"/>
    <w:rsid w:val="004A0C59"/>
    <w:rsid w:val="004A0F0F"/>
    <w:rsid w:val="004A14B3"/>
    <w:rsid w:val="004A1845"/>
    <w:rsid w:val="004A1D5F"/>
    <w:rsid w:val="004A21F9"/>
    <w:rsid w:val="004A2BEB"/>
    <w:rsid w:val="004A363D"/>
    <w:rsid w:val="004A3ED1"/>
    <w:rsid w:val="004A4738"/>
    <w:rsid w:val="004A4EE9"/>
    <w:rsid w:val="004A5143"/>
    <w:rsid w:val="004A51A6"/>
    <w:rsid w:val="004A5998"/>
    <w:rsid w:val="004A5B1E"/>
    <w:rsid w:val="004A606F"/>
    <w:rsid w:val="004A6510"/>
    <w:rsid w:val="004A66EF"/>
    <w:rsid w:val="004A6ACD"/>
    <w:rsid w:val="004A6CF7"/>
    <w:rsid w:val="004A6DE8"/>
    <w:rsid w:val="004A723F"/>
    <w:rsid w:val="004A7376"/>
    <w:rsid w:val="004A7617"/>
    <w:rsid w:val="004B027F"/>
    <w:rsid w:val="004B042A"/>
    <w:rsid w:val="004B07EC"/>
    <w:rsid w:val="004B0AB8"/>
    <w:rsid w:val="004B0B58"/>
    <w:rsid w:val="004B0E4C"/>
    <w:rsid w:val="004B1516"/>
    <w:rsid w:val="004B1DE4"/>
    <w:rsid w:val="004B263D"/>
    <w:rsid w:val="004B29DF"/>
    <w:rsid w:val="004B3607"/>
    <w:rsid w:val="004B3707"/>
    <w:rsid w:val="004B37BB"/>
    <w:rsid w:val="004B3A82"/>
    <w:rsid w:val="004B3FFD"/>
    <w:rsid w:val="004B45E5"/>
    <w:rsid w:val="004B4FED"/>
    <w:rsid w:val="004B5007"/>
    <w:rsid w:val="004B51D0"/>
    <w:rsid w:val="004B64CC"/>
    <w:rsid w:val="004B664E"/>
    <w:rsid w:val="004B7419"/>
    <w:rsid w:val="004C1442"/>
    <w:rsid w:val="004C18AE"/>
    <w:rsid w:val="004C223D"/>
    <w:rsid w:val="004C250A"/>
    <w:rsid w:val="004C2664"/>
    <w:rsid w:val="004C28A1"/>
    <w:rsid w:val="004C3972"/>
    <w:rsid w:val="004C3C4C"/>
    <w:rsid w:val="004C412E"/>
    <w:rsid w:val="004C496D"/>
    <w:rsid w:val="004C4D27"/>
    <w:rsid w:val="004C50A2"/>
    <w:rsid w:val="004C5747"/>
    <w:rsid w:val="004C73D6"/>
    <w:rsid w:val="004C754F"/>
    <w:rsid w:val="004C7ABB"/>
    <w:rsid w:val="004C7AE7"/>
    <w:rsid w:val="004D0741"/>
    <w:rsid w:val="004D111E"/>
    <w:rsid w:val="004D1356"/>
    <w:rsid w:val="004D1391"/>
    <w:rsid w:val="004D143E"/>
    <w:rsid w:val="004D20D8"/>
    <w:rsid w:val="004D2242"/>
    <w:rsid w:val="004D2840"/>
    <w:rsid w:val="004D2C81"/>
    <w:rsid w:val="004D3355"/>
    <w:rsid w:val="004D3CED"/>
    <w:rsid w:val="004D3F44"/>
    <w:rsid w:val="004D400E"/>
    <w:rsid w:val="004D4244"/>
    <w:rsid w:val="004D4477"/>
    <w:rsid w:val="004D4B83"/>
    <w:rsid w:val="004D5066"/>
    <w:rsid w:val="004D5370"/>
    <w:rsid w:val="004D539D"/>
    <w:rsid w:val="004D6914"/>
    <w:rsid w:val="004D6A82"/>
    <w:rsid w:val="004D73C6"/>
    <w:rsid w:val="004D7641"/>
    <w:rsid w:val="004D770F"/>
    <w:rsid w:val="004E052E"/>
    <w:rsid w:val="004E061F"/>
    <w:rsid w:val="004E0B1E"/>
    <w:rsid w:val="004E113E"/>
    <w:rsid w:val="004E240B"/>
    <w:rsid w:val="004E26EE"/>
    <w:rsid w:val="004E2ECC"/>
    <w:rsid w:val="004E329D"/>
    <w:rsid w:val="004E3894"/>
    <w:rsid w:val="004E4ECE"/>
    <w:rsid w:val="004E5120"/>
    <w:rsid w:val="004E5300"/>
    <w:rsid w:val="004E57C7"/>
    <w:rsid w:val="004E62C2"/>
    <w:rsid w:val="004E6F31"/>
    <w:rsid w:val="004E7610"/>
    <w:rsid w:val="004F04D6"/>
    <w:rsid w:val="004F099C"/>
    <w:rsid w:val="004F1350"/>
    <w:rsid w:val="004F1D15"/>
    <w:rsid w:val="004F1E05"/>
    <w:rsid w:val="004F255F"/>
    <w:rsid w:val="004F259F"/>
    <w:rsid w:val="004F2A3B"/>
    <w:rsid w:val="004F44D8"/>
    <w:rsid w:val="004F4940"/>
    <w:rsid w:val="004F4E86"/>
    <w:rsid w:val="004F514F"/>
    <w:rsid w:val="004F528E"/>
    <w:rsid w:val="004F5916"/>
    <w:rsid w:val="004F5FDE"/>
    <w:rsid w:val="004F6617"/>
    <w:rsid w:val="004F710D"/>
    <w:rsid w:val="004F7F48"/>
    <w:rsid w:val="005000B4"/>
    <w:rsid w:val="005026BE"/>
    <w:rsid w:val="00503EBD"/>
    <w:rsid w:val="00504269"/>
    <w:rsid w:val="0050481B"/>
    <w:rsid w:val="00504C7A"/>
    <w:rsid w:val="005050C1"/>
    <w:rsid w:val="00505824"/>
    <w:rsid w:val="00505F09"/>
    <w:rsid w:val="0050753E"/>
    <w:rsid w:val="0050780E"/>
    <w:rsid w:val="0050789D"/>
    <w:rsid w:val="00507B77"/>
    <w:rsid w:val="005117B6"/>
    <w:rsid w:val="00511916"/>
    <w:rsid w:val="00512A94"/>
    <w:rsid w:val="0051388A"/>
    <w:rsid w:val="005143B5"/>
    <w:rsid w:val="005147D0"/>
    <w:rsid w:val="00514E1C"/>
    <w:rsid w:val="0051502A"/>
    <w:rsid w:val="00515A79"/>
    <w:rsid w:val="00515AFE"/>
    <w:rsid w:val="0051620F"/>
    <w:rsid w:val="005163A2"/>
    <w:rsid w:val="00516B87"/>
    <w:rsid w:val="00516DC6"/>
    <w:rsid w:val="00516F7E"/>
    <w:rsid w:val="00517022"/>
    <w:rsid w:val="00520372"/>
    <w:rsid w:val="00520CF7"/>
    <w:rsid w:val="005210A0"/>
    <w:rsid w:val="0052116F"/>
    <w:rsid w:val="005218AE"/>
    <w:rsid w:val="00521F73"/>
    <w:rsid w:val="0052202C"/>
    <w:rsid w:val="00522625"/>
    <w:rsid w:val="00522C57"/>
    <w:rsid w:val="00522DCE"/>
    <w:rsid w:val="0052320B"/>
    <w:rsid w:val="00523326"/>
    <w:rsid w:val="0052419F"/>
    <w:rsid w:val="00524A08"/>
    <w:rsid w:val="00524E36"/>
    <w:rsid w:val="005252E7"/>
    <w:rsid w:val="00525A13"/>
    <w:rsid w:val="0052641E"/>
    <w:rsid w:val="00526865"/>
    <w:rsid w:val="005275AF"/>
    <w:rsid w:val="00527E4D"/>
    <w:rsid w:val="005303F7"/>
    <w:rsid w:val="00530687"/>
    <w:rsid w:val="00531796"/>
    <w:rsid w:val="00531C10"/>
    <w:rsid w:val="00531C3C"/>
    <w:rsid w:val="00531C67"/>
    <w:rsid w:val="005328B9"/>
    <w:rsid w:val="0053305E"/>
    <w:rsid w:val="00533327"/>
    <w:rsid w:val="00533AF9"/>
    <w:rsid w:val="00535DEA"/>
    <w:rsid w:val="00536089"/>
    <w:rsid w:val="005361A4"/>
    <w:rsid w:val="00536F15"/>
    <w:rsid w:val="00537B6D"/>
    <w:rsid w:val="00537F6A"/>
    <w:rsid w:val="00540047"/>
    <w:rsid w:val="005404F3"/>
    <w:rsid w:val="00541916"/>
    <w:rsid w:val="00541CFE"/>
    <w:rsid w:val="00541EF7"/>
    <w:rsid w:val="0054210B"/>
    <w:rsid w:val="005432EC"/>
    <w:rsid w:val="00544538"/>
    <w:rsid w:val="0054490E"/>
    <w:rsid w:val="00544B88"/>
    <w:rsid w:val="00545000"/>
    <w:rsid w:val="00545400"/>
    <w:rsid w:val="00545794"/>
    <w:rsid w:val="0054597F"/>
    <w:rsid w:val="00545D93"/>
    <w:rsid w:val="00545ECB"/>
    <w:rsid w:val="005460BA"/>
    <w:rsid w:val="005467EB"/>
    <w:rsid w:val="005468A9"/>
    <w:rsid w:val="00546F4A"/>
    <w:rsid w:val="0055144E"/>
    <w:rsid w:val="0055150F"/>
    <w:rsid w:val="0055288B"/>
    <w:rsid w:val="0055297F"/>
    <w:rsid w:val="00552BF5"/>
    <w:rsid w:val="00552EF5"/>
    <w:rsid w:val="005537E2"/>
    <w:rsid w:val="00553803"/>
    <w:rsid w:val="005538B0"/>
    <w:rsid w:val="00553ADD"/>
    <w:rsid w:val="00553C0F"/>
    <w:rsid w:val="00554748"/>
    <w:rsid w:val="00555552"/>
    <w:rsid w:val="0055590E"/>
    <w:rsid w:val="005560BF"/>
    <w:rsid w:val="00556155"/>
    <w:rsid w:val="00556328"/>
    <w:rsid w:val="0055657C"/>
    <w:rsid w:val="0055734F"/>
    <w:rsid w:val="005576BA"/>
    <w:rsid w:val="00557B51"/>
    <w:rsid w:val="0056105C"/>
    <w:rsid w:val="00561375"/>
    <w:rsid w:val="005617F4"/>
    <w:rsid w:val="00563AF0"/>
    <w:rsid w:val="00563D49"/>
    <w:rsid w:val="00564A70"/>
    <w:rsid w:val="00565299"/>
    <w:rsid w:val="005658ED"/>
    <w:rsid w:val="00565D6B"/>
    <w:rsid w:val="0056639C"/>
    <w:rsid w:val="0056687A"/>
    <w:rsid w:val="005668D5"/>
    <w:rsid w:val="00570549"/>
    <w:rsid w:val="00570E43"/>
    <w:rsid w:val="00570FEF"/>
    <w:rsid w:val="00571485"/>
    <w:rsid w:val="0057153A"/>
    <w:rsid w:val="00572491"/>
    <w:rsid w:val="005725E3"/>
    <w:rsid w:val="0057263E"/>
    <w:rsid w:val="00572BF7"/>
    <w:rsid w:val="0057308E"/>
    <w:rsid w:val="00574CCE"/>
    <w:rsid w:val="00574F2D"/>
    <w:rsid w:val="0057519B"/>
    <w:rsid w:val="00576136"/>
    <w:rsid w:val="00576161"/>
    <w:rsid w:val="00576251"/>
    <w:rsid w:val="00577015"/>
    <w:rsid w:val="00577025"/>
    <w:rsid w:val="00577189"/>
    <w:rsid w:val="00577911"/>
    <w:rsid w:val="0058133E"/>
    <w:rsid w:val="005821D5"/>
    <w:rsid w:val="00582614"/>
    <w:rsid w:val="005829B3"/>
    <w:rsid w:val="005830CB"/>
    <w:rsid w:val="00583C11"/>
    <w:rsid w:val="00583C90"/>
    <w:rsid w:val="00583CB2"/>
    <w:rsid w:val="0058425D"/>
    <w:rsid w:val="00584523"/>
    <w:rsid w:val="00584A37"/>
    <w:rsid w:val="0058531F"/>
    <w:rsid w:val="005854F0"/>
    <w:rsid w:val="005855EF"/>
    <w:rsid w:val="00585CE7"/>
    <w:rsid w:val="00586066"/>
    <w:rsid w:val="005864F5"/>
    <w:rsid w:val="00586A44"/>
    <w:rsid w:val="00586C75"/>
    <w:rsid w:val="00587452"/>
    <w:rsid w:val="005879EC"/>
    <w:rsid w:val="00590738"/>
    <w:rsid w:val="005909D1"/>
    <w:rsid w:val="00590A46"/>
    <w:rsid w:val="00591115"/>
    <w:rsid w:val="00591AA8"/>
    <w:rsid w:val="00593027"/>
    <w:rsid w:val="005937E8"/>
    <w:rsid w:val="00594222"/>
    <w:rsid w:val="0059429F"/>
    <w:rsid w:val="005943E1"/>
    <w:rsid w:val="005945E9"/>
    <w:rsid w:val="005945EE"/>
    <w:rsid w:val="00594668"/>
    <w:rsid w:val="00594B0E"/>
    <w:rsid w:val="00594D7C"/>
    <w:rsid w:val="00595270"/>
    <w:rsid w:val="005957BB"/>
    <w:rsid w:val="00595933"/>
    <w:rsid w:val="00596945"/>
    <w:rsid w:val="005969AC"/>
    <w:rsid w:val="00596F24"/>
    <w:rsid w:val="00597B03"/>
    <w:rsid w:val="00597CFB"/>
    <w:rsid w:val="00597DC5"/>
    <w:rsid w:val="005A0136"/>
    <w:rsid w:val="005A02B2"/>
    <w:rsid w:val="005A056D"/>
    <w:rsid w:val="005A0B40"/>
    <w:rsid w:val="005A15D2"/>
    <w:rsid w:val="005A1CD9"/>
    <w:rsid w:val="005A2262"/>
    <w:rsid w:val="005A2F51"/>
    <w:rsid w:val="005A3AED"/>
    <w:rsid w:val="005A3D88"/>
    <w:rsid w:val="005A3F72"/>
    <w:rsid w:val="005A4D78"/>
    <w:rsid w:val="005A4F34"/>
    <w:rsid w:val="005A51C7"/>
    <w:rsid w:val="005A64CB"/>
    <w:rsid w:val="005A65FC"/>
    <w:rsid w:val="005A6718"/>
    <w:rsid w:val="005A6A01"/>
    <w:rsid w:val="005A6C7B"/>
    <w:rsid w:val="005A749D"/>
    <w:rsid w:val="005A782C"/>
    <w:rsid w:val="005B0256"/>
    <w:rsid w:val="005B02FA"/>
    <w:rsid w:val="005B03FB"/>
    <w:rsid w:val="005B0C3E"/>
    <w:rsid w:val="005B0E4B"/>
    <w:rsid w:val="005B18C0"/>
    <w:rsid w:val="005B1A58"/>
    <w:rsid w:val="005B202B"/>
    <w:rsid w:val="005B260B"/>
    <w:rsid w:val="005B363B"/>
    <w:rsid w:val="005B36D1"/>
    <w:rsid w:val="005B3FA0"/>
    <w:rsid w:val="005B4156"/>
    <w:rsid w:val="005B4F89"/>
    <w:rsid w:val="005B5153"/>
    <w:rsid w:val="005B69AF"/>
    <w:rsid w:val="005B6ADA"/>
    <w:rsid w:val="005B6B4A"/>
    <w:rsid w:val="005B6DC7"/>
    <w:rsid w:val="005B73A2"/>
    <w:rsid w:val="005B746A"/>
    <w:rsid w:val="005C0407"/>
    <w:rsid w:val="005C18F1"/>
    <w:rsid w:val="005C20B5"/>
    <w:rsid w:val="005C2303"/>
    <w:rsid w:val="005C2C22"/>
    <w:rsid w:val="005C2FDE"/>
    <w:rsid w:val="005C3E9B"/>
    <w:rsid w:val="005C43CA"/>
    <w:rsid w:val="005C509A"/>
    <w:rsid w:val="005C5467"/>
    <w:rsid w:val="005C580E"/>
    <w:rsid w:val="005C5897"/>
    <w:rsid w:val="005C5D47"/>
    <w:rsid w:val="005C627A"/>
    <w:rsid w:val="005C6F90"/>
    <w:rsid w:val="005C74F2"/>
    <w:rsid w:val="005C7AA4"/>
    <w:rsid w:val="005C7D64"/>
    <w:rsid w:val="005C7EE7"/>
    <w:rsid w:val="005C7F68"/>
    <w:rsid w:val="005D0ECA"/>
    <w:rsid w:val="005D16D3"/>
    <w:rsid w:val="005D17BE"/>
    <w:rsid w:val="005D17D3"/>
    <w:rsid w:val="005D21C6"/>
    <w:rsid w:val="005D28A1"/>
    <w:rsid w:val="005D342C"/>
    <w:rsid w:val="005D3D14"/>
    <w:rsid w:val="005D4893"/>
    <w:rsid w:val="005D5142"/>
    <w:rsid w:val="005D66D5"/>
    <w:rsid w:val="005D6CEC"/>
    <w:rsid w:val="005D70AC"/>
    <w:rsid w:val="005D7626"/>
    <w:rsid w:val="005D7EE3"/>
    <w:rsid w:val="005E0199"/>
    <w:rsid w:val="005E0B7A"/>
    <w:rsid w:val="005E0C8A"/>
    <w:rsid w:val="005E0CD0"/>
    <w:rsid w:val="005E163D"/>
    <w:rsid w:val="005E248B"/>
    <w:rsid w:val="005E2887"/>
    <w:rsid w:val="005E2EF7"/>
    <w:rsid w:val="005E2FD5"/>
    <w:rsid w:val="005E380D"/>
    <w:rsid w:val="005E410E"/>
    <w:rsid w:val="005E4120"/>
    <w:rsid w:val="005E6372"/>
    <w:rsid w:val="005E7070"/>
    <w:rsid w:val="005E7162"/>
    <w:rsid w:val="005E740E"/>
    <w:rsid w:val="005E74E4"/>
    <w:rsid w:val="005E78DE"/>
    <w:rsid w:val="005E7F4A"/>
    <w:rsid w:val="005F0454"/>
    <w:rsid w:val="005F1053"/>
    <w:rsid w:val="005F135A"/>
    <w:rsid w:val="005F146A"/>
    <w:rsid w:val="005F184D"/>
    <w:rsid w:val="005F2CA4"/>
    <w:rsid w:val="005F2DB1"/>
    <w:rsid w:val="005F2E0E"/>
    <w:rsid w:val="005F2F16"/>
    <w:rsid w:val="005F3525"/>
    <w:rsid w:val="005F37D7"/>
    <w:rsid w:val="005F3B3C"/>
    <w:rsid w:val="005F4206"/>
    <w:rsid w:val="005F4257"/>
    <w:rsid w:val="005F44F0"/>
    <w:rsid w:val="005F4620"/>
    <w:rsid w:val="005F4749"/>
    <w:rsid w:val="005F649F"/>
    <w:rsid w:val="005F664F"/>
    <w:rsid w:val="005F710C"/>
    <w:rsid w:val="005F71EF"/>
    <w:rsid w:val="00600AED"/>
    <w:rsid w:val="0060121D"/>
    <w:rsid w:val="00601B71"/>
    <w:rsid w:val="00602010"/>
    <w:rsid w:val="006027FB"/>
    <w:rsid w:val="0060281F"/>
    <w:rsid w:val="00602E03"/>
    <w:rsid w:val="00602F1D"/>
    <w:rsid w:val="00603618"/>
    <w:rsid w:val="00603E91"/>
    <w:rsid w:val="0060543C"/>
    <w:rsid w:val="00605E22"/>
    <w:rsid w:val="00605FA7"/>
    <w:rsid w:val="00605FBE"/>
    <w:rsid w:val="00606476"/>
    <w:rsid w:val="0060660F"/>
    <w:rsid w:val="00606B2E"/>
    <w:rsid w:val="00607D74"/>
    <w:rsid w:val="00610231"/>
    <w:rsid w:val="0061088B"/>
    <w:rsid w:val="0061089B"/>
    <w:rsid w:val="00610967"/>
    <w:rsid w:val="0061112F"/>
    <w:rsid w:val="00611271"/>
    <w:rsid w:val="0061261D"/>
    <w:rsid w:val="0061347E"/>
    <w:rsid w:val="00613786"/>
    <w:rsid w:val="006141FE"/>
    <w:rsid w:val="006150A2"/>
    <w:rsid w:val="006156E9"/>
    <w:rsid w:val="00615940"/>
    <w:rsid w:val="006166A7"/>
    <w:rsid w:val="006169F2"/>
    <w:rsid w:val="00617041"/>
    <w:rsid w:val="006204E5"/>
    <w:rsid w:val="00620A7A"/>
    <w:rsid w:val="006219AA"/>
    <w:rsid w:val="006219E5"/>
    <w:rsid w:val="00621A35"/>
    <w:rsid w:val="00621AD0"/>
    <w:rsid w:val="00621B76"/>
    <w:rsid w:val="00621CFF"/>
    <w:rsid w:val="00621DB9"/>
    <w:rsid w:val="006222B4"/>
    <w:rsid w:val="006223AD"/>
    <w:rsid w:val="0062296D"/>
    <w:rsid w:val="00623DBE"/>
    <w:rsid w:val="006245D1"/>
    <w:rsid w:val="0062517B"/>
    <w:rsid w:val="006253AB"/>
    <w:rsid w:val="00625909"/>
    <w:rsid w:val="00627422"/>
    <w:rsid w:val="00630701"/>
    <w:rsid w:val="00630DA5"/>
    <w:rsid w:val="006313E4"/>
    <w:rsid w:val="00631C2C"/>
    <w:rsid w:val="00631EA9"/>
    <w:rsid w:val="006335B3"/>
    <w:rsid w:val="00633A49"/>
    <w:rsid w:val="00633A62"/>
    <w:rsid w:val="00633B34"/>
    <w:rsid w:val="0063408C"/>
    <w:rsid w:val="006345D7"/>
    <w:rsid w:val="006364C1"/>
    <w:rsid w:val="00636B20"/>
    <w:rsid w:val="00636C05"/>
    <w:rsid w:val="00636E0F"/>
    <w:rsid w:val="0063745F"/>
    <w:rsid w:val="0063756C"/>
    <w:rsid w:val="00637A08"/>
    <w:rsid w:val="00640736"/>
    <w:rsid w:val="00640D66"/>
    <w:rsid w:val="00641043"/>
    <w:rsid w:val="006412FC"/>
    <w:rsid w:val="006413D2"/>
    <w:rsid w:val="00641AEE"/>
    <w:rsid w:val="00642014"/>
    <w:rsid w:val="00642225"/>
    <w:rsid w:val="006428FB"/>
    <w:rsid w:val="006436CE"/>
    <w:rsid w:val="006436DE"/>
    <w:rsid w:val="006438F9"/>
    <w:rsid w:val="00643A73"/>
    <w:rsid w:val="00643D0E"/>
    <w:rsid w:val="00643EE5"/>
    <w:rsid w:val="00644259"/>
    <w:rsid w:val="006448EF"/>
    <w:rsid w:val="00645202"/>
    <w:rsid w:val="0064548C"/>
    <w:rsid w:val="00645694"/>
    <w:rsid w:val="00645696"/>
    <w:rsid w:val="00645CF3"/>
    <w:rsid w:val="00646391"/>
    <w:rsid w:val="00646416"/>
    <w:rsid w:val="0064688C"/>
    <w:rsid w:val="006471E5"/>
    <w:rsid w:val="006479FC"/>
    <w:rsid w:val="00647F77"/>
    <w:rsid w:val="00650FB3"/>
    <w:rsid w:val="00651474"/>
    <w:rsid w:val="00651DC9"/>
    <w:rsid w:val="00651E08"/>
    <w:rsid w:val="006529A5"/>
    <w:rsid w:val="006529D2"/>
    <w:rsid w:val="00652AB8"/>
    <w:rsid w:val="00652FCA"/>
    <w:rsid w:val="006534EF"/>
    <w:rsid w:val="006537C8"/>
    <w:rsid w:val="00654698"/>
    <w:rsid w:val="00654FDE"/>
    <w:rsid w:val="00655075"/>
    <w:rsid w:val="006555CA"/>
    <w:rsid w:val="00657303"/>
    <w:rsid w:val="00657367"/>
    <w:rsid w:val="006577F0"/>
    <w:rsid w:val="006602C2"/>
    <w:rsid w:val="00660B53"/>
    <w:rsid w:val="00661907"/>
    <w:rsid w:val="00662AAD"/>
    <w:rsid w:val="00662C5D"/>
    <w:rsid w:val="00662CE7"/>
    <w:rsid w:val="00662F18"/>
    <w:rsid w:val="006636F4"/>
    <w:rsid w:val="006645D3"/>
    <w:rsid w:val="00664A2B"/>
    <w:rsid w:val="00664D1A"/>
    <w:rsid w:val="00664EF6"/>
    <w:rsid w:val="00665773"/>
    <w:rsid w:val="006658F0"/>
    <w:rsid w:val="00665D09"/>
    <w:rsid w:val="00666603"/>
    <w:rsid w:val="006676CF"/>
    <w:rsid w:val="006709C2"/>
    <w:rsid w:val="00670F4A"/>
    <w:rsid w:val="006714F6"/>
    <w:rsid w:val="00672CFE"/>
    <w:rsid w:val="0067318C"/>
    <w:rsid w:val="0067318F"/>
    <w:rsid w:val="0067457E"/>
    <w:rsid w:val="00674A44"/>
    <w:rsid w:val="006751F1"/>
    <w:rsid w:val="006762FF"/>
    <w:rsid w:val="00677125"/>
    <w:rsid w:val="006773D6"/>
    <w:rsid w:val="006779A8"/>
    <w:rsid w:val="00677BEF"/>
    <w:rsid w:val="00677CBB"/>
    <w:rsid w:val="00677EA1"/>
    <w:rsid w:val="0068005D"/>
    <w:rsid w:val="00680952"/>
    <w:rsid w:val="00680C88"/>
    <w:rsid w:val="00680DF5"/>
    <w:rsid w:val="00680E31"/>
    <w:rsid w:val="0068269C"/>
    <w:rsid w:val="0068284D"/>
    <w:rsid w:val="00682996"/>
    <w:rsid w:val="00682B81"/>
    <w:rsid w:val="00683338"/>
    <w:rsid w:val="00683A2D"/>
    <w:rsid w:val="00683F7B"/>
    <w:rsid w:val="00684264"/>
    <w:rsid w:val="006849C7"/>
    <w:rsid w:val="00685909"/>
    <w:rsid w:val="00685B2D"/>
    <w:rsid w:val="00685C65"/>
    <w:rsid w:val="00685DFE"/>
    <w:rsid w:val="00685E7E"/>
    <w:rsid w:val="006866BB"/>
    <w:rsid w:val="00686B5D"/>
    <w:rsid w:val="00686B60"/>
    <w:rsid w:val="00686ED4"/>
    <w:rsid w:val="00687049"/>
    <w:rsid w:val="00687371"/>
    <w:rsid w:val="00687840"/>
    <w:rsid w:val="00687B5D"/>
    <w:rsid w:val="00690129"/>
    <w:rsid w:val="00690636"/>
    <w:rsid w:val="006920BE"/>
    <w:rsid w:val="00692D16"/>
    <w:rsid w:val="00692FFB"/>
    <w:rsid w:val="0069363E"/>
    <w:rsid w:val="006937A6"/>
    <w:rsid w:val="00693D47"/>
    <w:rsid w:val="00694617"/>
    <w:rsid w:val="006947A8"/>
    <w:rsid w:val="0069563A"/>
    <w:rsid w:val="00696F12"/>
    <w:rsid w:val="00696F43"/>
    <w:rsid w:val="0069750B"/>
    <w:rsid w:val="00697784"/>
    <w:rsid w:val="006A0A91"/>
    <w:rsid w:val="006A0B90"/>
    <w:rsid w:val="006A1B90"/>
    <w:rsid w:val="006A242D"/>
    <w:rsid w:val="006A29AE"/>
    <w:rsid w:val="006A2F2B"/>
    <w:rsid w:val="006A32E3"/>
    <w:rsid w:val="006A3A75"/>
    <w:rsid w:val="006A3CDC"/>
    <w:rsid w:val="006A4AE3"/>
    <w:rsid w:val="006A4C5D"/>
    <w:rsid w:val="006A5E2F"/>
    <w:rsid w:val="006A64BB"/>
    <w:rsid w:val="006A69A1"/>
    <w:rsid w:val="006A6B31"/>
    <w:rsid w:val="006A71CF"/>
    <w:rsid w:val="006A75BA"/>
    <w:rsid w:val="006A7FEC"/>
    <w:rsid w:val="006A7FFA"/>
    <w:rsid w:val="006B0855"/>
    <w:rsid w:val="006B0A18"/>
    <w:rsid w:val="006B15A7"/>
    <w:rsid w:val="006B21B5"/>
    <w:rsid w:val="006B286D"/>
    <w:rsid w:val="006B3C2D"/>
    <w:rsid w:val="006B3C3F"/>
    <w:rsid w:val="006B3CC7"/>
    <w:rsid w:val="006B49F9"/>
    <w:rsid w:val="006B5E11"/>
    <w:rsid w:val="006B6A13"/>
    <w:rsid w:val="006B6B77"/>
    <w:rsid w:val="006B6DDD"/>
    <w:rsid w:val="006B6FA9"/>
    <w:rsid w:val="006B7192"/>
    <w:rsid w:val="006C0205"/>
    <w:rsid w:val="006C0325"/>
    <w:rsid w:val="006C136B"/>
    <w:rsid w:val="006C1D8A"/>
    <w:rsid w:val="006C1F62"/>
    <w:rsid w:val="006C1FBE"/>
    <w:rsid w:val="006C2942"/>
    <w:rsid w:val="006C2A7C"/>
    <w:rsid w:val="006C3BC1"/>
    <w:rsid w:val="006C481F"/>
    <w:rsid w:val="006C4E21"/>
    <w:rsid w:val="006C5681"/>
    <w:rsid w:val="006C57DE"/>
    <w:rsid w:val="006C6426"/>
    <w:rsid w:val="006C6F03"/>
    <w:rsid w:val="006C75D3"/>
    <w:rsid w:val="006D2E0D"/>
    <w:rsid w:val="006D42FD"/>
    <w:rsid w:val="006D455D"/>
    <w:rsid w:val="006D5072"/>
    <w:rsid w:val="006D588A"/>
    <w:rsid w:val="006D6180"/>
    <w:rsid w:val="006D6595"/>
    <w:rsid w:val="006D66AF"/>
    <w:rsid w:val="006D6EB9"/>
    <w:rsid w:val="006D729D"/>
    <w:rsid w:val="006D72D3"/>
    <w:rsid w:val="006D741C"/>
    <w:rsid w:val="006D7CF3"/>
    <w:rsid w:val="006D7D07"/>
    <w:rsid w:val="006E094C"/>
    <w:rsid w:val="006E1462"/>
    <w:rsid w:val="006E2ABF"/>
    <w:rsid w:val="006E37F7"/>
    <w:rsid w:val="006E3A67"/>
    <w:rsid w:val="006E5775"/>
    <w:rsid w:val="006E5D66"/>
    <w:rsid w:val="006E6174"/>
    <w:rsid w:val="006E742C"/>
    <w:rsid w:val="006E74D2"/>
    <w:rsid w:val="006E7B1D"/>
    <w:rsid w:val="006E7C0A"/>
    <w:rsid w:val="006F0235"/>
    <w:rsid w:val="006F0C49"/>
    <w:rsid w:val="006F13C3"/>
    <w:rsid w:val="006F215E"/>
    <w:rsid w:val="006F2777"/>
    <w:rsid w:val="006F2CC5"/>
    <w:rsid w:val="006F2D9A"/>
    <w:rsid w:val="006F2E76"/>
    <w:rsid w:val="006F3B7E"/>
    <w:rsid w:val="006F3CAB"/>
    <w:rsid w:val="006F3F23"/>
    <w:rsid w:val="006F429A"/>
    <w:rsid w:val="006F63AC"/>
    <w:rsid w:val="006F6CF0"/>
    <w:rsid w:val="006F7AF7"/>
    <w:rsid w:val="0070004D"/>
    <w:rsid w:val="007002D6"/>
    <w:rsid w:val="0070030B"/>
    <w:rsid w:val="007016AB"/>
    <w:rsid w:val="007018FA"/>
    <w:rsid w:val="00701AF3"/>
    <w:rsid w:val="00701D1F"/>
    <w:rsid w:val="00702F93"/>
    <w:rsid w:val="00703579"/>
    <w:rsid w:val="00703949"/>
    <w:rsid w:val="00703C5A"/>
    <w:rsid w:val="007046ED"/>
    <w:rsid w:val="00704F8A"/>
    <w:rsid w:val="007051C9"/>
    <w:rsid w:val="007055BF"/>
    <w:rsid w:val="0070571D"/>
    <w:rsid w:val="007059C2"/>
    <w:rsid w:val="00705A41"/>
    <w:rsid w:val="00705C37"/>
    <w:rsid w:val="00705DBC"/>
    <w:rsid w:val="00705ED6"/>
    <w:rsid w:val="00706D1A"/>
    <w:rsid w:val="007072B7"/>
    <w:rsid w:val="00707486"/>
    <w:rsid w:val="00707638"/>
    <w:rsid w:val="00707BDD"/>
    <w:rsid w:val="00710C6F"/>
    <w:rsid w:val="00711149"/>
    <w:rsid w:val="00711808"/>
    <w:rsid w:val="0071180D"/>
    <w:rsid w:val="00711FC5"/>
    <w:rsid w:val="0071250C"/>
    <w:rsid w:val="00712C50"/>
    <w:rsid w:val="00712E45"/>
    <w:rsid w:val="00712E6F"/>
    <w:rsid w:val="00713FE2"/>
    <w:rsid w:val="00714165"/>
    <w:rsid w:val="00714601"/>
    <w:rsid w:val="007146B9"/>
    <w:rsid w:val="00715570"/>
    <w:rsid w:val="007166B6"/>
    <w:rsid w:val="00716797"/>
    <w:rsid w:val="0071699E"/>
    <w:rsid w:val="00716D0E"/>
    <w:rsid w:val="00717AD9"/>
    <w:rsid w:val="007204D5"/>
    <w:rsid w:val="007215F8"/>
    <w:rsid w:val="00721E9A"/>
    <w:rsid w:val="007231D0"/>
    <w:rsid w:val="00723299"/>
    <w:rsid w:val="0072342D"/>
    <w:rsid w:val="00724172"/>
    <w:rsid w:val="007247DA"/>
    <w:rsid w:val="00724918"/>
    <w:rsid w:val="00724E95"/>
    <w:rsid w:val="007251DE"/>
    <w:rsid w:val="0072659E"/>
    <w:rsid w:val="00726B58"/>
    <w:rsid w:val="00726B8C"/>
    <w:rsid w:val="00726E79"/>
    <w:rsid w:val="00726F68"/>
    <w:rsid w:val="00726FFC"/>
    <w:rsid w:val="007274F5"/>
    <w:rsid w:val="00727B6D"/>
    <w:rsid w:val="007307C0"/>
    <w:rsid w:val="00730A5D"/>
    <w:rsid w:val="00731106"/>
    <w:rsid w:val="007315F5"/>
    <w:rsid w:val="007316D8"/>
    <w:rsid w:val="00731716"/>
    <w:rsid w:val="007325F1"/>
    <w:rsid w:val="007328E9"/>
    <w:rsid w:val="00733BA2"/>
    <w:rsid w:val="00733C35"/>
    <w:rsid w:val="00734254"/>
    <w:rsid w:val="007347F1"/>
    <w:rsid w:val="00734BDF"/>
    <w:rsid w:val="00734D4D"/>
    <w:rsid w:val="007350CD"/>
    <w:rsid w:val="007355F9"/>
    <w:rsid w:val="00735D9A"/>
    <w:rsid w:val="00736DC0"/>
    <w:rsid w:val="007371C1"/>
    <w:rsid w:val="00737527"/>
    <w:rsid w:val="00737B36"/>
    <w:rsid w:val="00737BAA"/>
    <w:rsid w:val="00737EBE"/>
    <w:rsid w:val="007412BD"/>
    <w:rsid w:val="0074158E"/>
    <w:rsid w:val="0074182E"/>
    <w:rsid w:val="007427F5"/>
    <w:rsid w:val="007427FB"/>
    <w:rsid w:val="00742CBF"/>
    <w:rsid w:val="00743457"/>
    <w:rsid w:val="00743C9C"/>
    <w:rsid w:val="007440EF"/>
    <w:rsid w:val="00744E47"/>
    <w:rsid w:val="00744F38"/>
    <w:rsid w:val="00745A2C"/>
    <w:rsid w:val="00746050"/>
    <w:rsid w:val="00746192"/>
    <w:rsid w:val="00746752"/>
    <w:rsid w:val="00746BAF"/>
    <w:rsid w:val="00746DA6"/>
    <w:rsid w:val="00747059"/>
    <w:rsid w:val="00747466"/>
    <w:rsid w:val="00750727"/>
    <w:rsid w:val="00751A57"/>
    <w:rsid w:val="00751F8E"/>
    <w:rsid w:val="007529D2"/>
    <w:rsid w:val="00753113"/>
    <w:rsid w:val="00753144"/>
    <w:rsid w:val="007534D9"/>
    <w:rsid w:val="00753522"/>
    <w:rsid w:val="00754399"/>
    <w:rsid w:val="00754FE5"/>
    <w:rsid w:val="00755573"/>
    <w:rsid w:val="00755769"/>
    <w:rsid w:val="00755E7F"/>
    <w:rsid w:val="00756086"/>
    <w:rsid w:val="0075684F"/>
    <w:rsid w:val="007568F6"/>
    <w:rsid w:val="0076093E"/>
    <w:rsid w:val="00760BBD"/>
    <w:rsid w:val="007645E7"/>
    <w:rsid w:val="007649C2"/>
    <w:rsid w:val="00764E03"/>
    <w:rsid w:val="00765077"/>
    <w:rsid w:val="007650DF"/>
    <w:rsid w:val="007657C1"/>
    <w:rsid w:val="00766C8E"/>
    <w:rsid w:val="00767067"/>
    <w:rsid w:val="00767F6A"/>
    <w:rsid w:val="00770BED"/>
    <w:rsid w:val="00770C7C"/>
    <w:rsid w:val="0077107E"/>
    <w:rsid w:val="00771223"/>
    <w:rsid w:val="007715F8"/>
    <w:rsid w:val="00772BB5"/>
    <w:rsid w:val="00772DA5"/>
    <w:rsid w:val="007738A8"/>
    <w:rsid w:val="007746F3"/>
    <w:rsid w:val="0077563B"/>
    <w:rsid w:val="00775D13"/>
    <w:rsid w:val="00776A4B"/>
    <w:rsid w:val="0077715C"/>
    <w:rsid w:val="00777A94"/>
    <w:rsid w:val="00780441"/>
    <w:rsid w:val="007805CD"/>
    <w:rsid w:val="00780B89"/>
    <w:rsid w:val="007814EF"/>
    <w:rsid w:val="007824A9"/>
    <w:rsid w:val="0078334E"/>
    <w:rsid w:val="00783958"/>
    <w:rsid w:val="00784003"/>
    <w:rsid w:val="00784746"/>
    <w:rsid w:val="00784D6C"/>
    <w:rsid w:val="00785151"/>
    <w:rsid w:val="007859C4"/>
    <w:rsid w:val="00785C03"/>
    <w:rsid w:val="00786846"/>
    <w:rsid w:val="00786DD1"/>
    <w:rsid w:val="0078714B"/>
    <w:rsid w:val="0078723E"/>
    <w:rsid w:val="00787270"/>
    <w:rsid w:val="0078740C"/>
    <w:rsid w:val="0078778F"/>
    <w:rsid w:val="007877EB"/>
    <w:rsid w:val="00787815"/>
    <w:rsid w:val="00787E60"/>
    <w:rsid w:val="007900E6"/>
    <w:rsid w:val="007901F2"/>
    <w:rsid w:val="0079037A"/>
    <w:rsid w:val="00791194"/>
    <w:rsid w:val="00791206"/>
    <w:rsid w:val="00792628"/>
    <w:rsid w:val="00792A63"/>
    <w:rsid w:val="00792BF7"/>
    <w:rsid w:val="00792C41"/>
    <w:rsid w:val="007935F6"/>
    <w:rsid w:val="007939BD"/>
    <w:rsid w:val="00794048"/>
    <w:rsid w:val="00794408"/>
    <w:rsid w:val="00794689"/>
    <w:rsid w:val="00794B87"/>
    <w:rsid w:val="00794FB4"/>
    <w:rsid w:val="007953F1"/>
    <w:rsid w:val="00795465"/>
    <w:rsid w:val="00795A0E"/>
    <w:rsid w:val="007960EA"/>
    <w:rsid w:val="007961BA"/>
    <w:rsid w:val="007964CD"/>
    <w:rsid w:val="007969F0"/>
    <w:rsid w:val="00796C62"/>
    <w:rsid w:val="00796F20"/>
    <w:rsid w:val="007970E3"/>
    <w:rsid w:val="00797D5D"/>
    <w:rsid w:val="007A0048"/>
    <w:rsid w:val="007A01E6"/>
    <w:rsid w:val="007A02CA"/>
    <w:rsid w:val="007A161A"/>
    <w:rsid w:val="007A1E07"/>
    <w:rsid w:val="007A214B"/>
    <w:rsid w:val="007A293B"/>
    <w:rsid w:val="007A2CF1"/>
    <w:rsid w:val="007A34B3"/>
    <w:rsid w:val="007A3EE3"/>
    <w:rsid w:val="007A721D"/>
    <w:rsid w:val="007A759F"/>
    <w:rsid w:val="007A7C4B"/>
    <w:rsid w:val="007A7FB8"/>
    <w:rsid w:val="007B048D"/>
    <w:rsid w:val="007B04EA"/>
    <w:rsid w:val="007B08B1"/>
    <w:rsid w:val="007B0BE2"/>
    <w:rsid w:val="007B1152"/>
    <w:rsid w:val="007B1A56"/>
    <w:rsid w:val="007B2642"/>
    <w:rsid w:val="007B2D08"/>
    <w:rsid w:val="007B3D9F"/>
    <w:rsid w:val="007B4081"/>
    <w:rsid w:val="007B4EF6"/>
    <w:rsid w:val="007B5ACF"/>
    <w:rsid w:val="007B6349"/>
    <w:rsid w:val="007B6A63"/>
    <w:rsid w:val="007B6D90"/>
    <w:rsid w:val="007B717B"/>
    <w:rsid w:val="007B71E4"/>
    <w:rsid w:val="007B72A6"/>
    <w:rsid w:val="007B738D"/>
    <w:rsid w:val="007B7BF0"/>
    <w:rsid w:val="007B7E4A"/>
    <w:rsid w:val="007B7EFE"/>
    <w:rsid w:val="007C0C92"/>
    <w:rsid w:val="007C0D2B"/>
    <w:rsid w:val="007C0ECC"/>
    <w:rsid w:val="007C1405"/>
    <w:rsid w:val="007C154A"/>
    <w:rsid w:val="007C1A37"/>
    <w:rsid w:val="007C434B"/>
    <w:rsid w:val="007C4383"/>
    <w:rsid w:val="007C49F3"/>
    <w:rsid w:val="007C4B9A"/>
    <w:rsid w:val="007C58DD"/>
    <w:rsid w:val="007C5D18"/>
    <w:rsid w:val="007C5DA3"/>
    <w:rsid w:val="007C6311"/>
    <w:rsid w:val="007C6C77"/>
    <w:rsid w:val="007C6FF1"/>
    <w:rsid w:val="007C7723"/>
    <w:rsid w:val="007C7857"/>
    <w:rsid w:val="007D00B8"/>
    <w:rsid w:val="007D3B54"/>
    <w:rsid w:val="007D3C74"/>
    <w:rsid w:val="007D3FFC"/>
    <w:rsid w:val="007D4035"/>
    <w:rsid w:val="007D46E4"/>
    <w:rsid w:val="007D579C"/>
    <w:rsid w:val="007D6722"/>
    <w:rsid w:val="007D6996"/>
    <w:rsid w:val="007D6B6B"/>
    <w:rsid w:val="007D6C0E"/>
    <w:rsid w:val="007D6D4F"/>
    <w:rsid w:val="007E0243"/>
    <w:rsid w:val="007E085F"/>
    <w:rsid w:val="007E093D"/>
    <w:rsid w:val="007E0EED"/>
    <w:rsid w:val="007E11B0"/>
    <w:rsid w:val="007E1D84"/>
    <w:rsid w:val="007E22C5"/>
    <w:rsid w:val="007E26D1"/>
    <w:rsid w:val="007E276B"/>
    <w:rsid w:val="007E32BB"/>
    <w:rsid w:val="007E3443"/>
    <w:rsid w:val="007E3EB5"/>
    <w:rsid w:val="007E417A"/>
    <w:rsid w:val="007E4633"/>
    <w:rsid w:val="007E4961"/>
    <w:rsid w:val="007E4D55"/>
    <w:rsid w:val="007E55AD"/>
    <w:rsid w:val="007E60F6"/>
    <w:rsid w:val="007E6243"/>
    <w:rsid w:val="007E7383"/>
    <w:rsid w:val="007F030E"/>
    <w:rsid w:val="007F05B3"/>
    <w:rsid w:val="007F10BC"/>
    <w:rsid w:val="007F1956"/>
    <w:rsid w:val="007F2393"/>
    <w:rsid w:val="007F2DA6"/>
    <w:rsid w:val="007F3292"/>
    <w:rsid w:val="007F3365"/>
    <w:rsid w:val="007F373C"/>
    <w:rsid w:val="007F38D9"/>
    <w:rsid w:val="007F3C11"/>
    <w:rsid w:val="007F3CE2"/>
    <w:rsid w:val="007F46FE"/>
    <w:rsid w:val="007F4CDD"/>
    <w:rsid w:val="007F5778"/>
    <w:rsid w:val="007F5EF3"/>
    <w:rsid w:val="007F5F08"/>
    <w:rsid w:val="007F661A"/>
    <w:rsid w:val="007F6BE5"/>
    <w:rsid w:val="007F7529"/>
    <w:rsid w:val="007F7897"/>
    <w:rsid w:val="008004A8"/>
    <w:rsid w:val="0080109A"/>
    <w:rsid w:val="0080192E"/>
    <w:rsid w:val="008021B1"/>
    <w:rsid w:val="00802AE1"/>
    <w:rsid w:val="008030B6"/>
    <w:rsid w:val="0080375E"/>
    <w:rsid w:val="0080393F"/>
    <w:rsid w:val="00803C26"/>
    <w:rsid w:val="00803CF7"/>
    <w:rsid w:val="00803D84"/>
    <w:rsid w:val="00805029"/>
    <w:rsid w:val="00805511"/>
    <w:rsid w:val="008065AD"/>
    <w:rsid w:val="0080682A"/>
    <w:rsid w:val="00806F2F"/>
    <w:rsid w:val="00806F78"/>
    <w:rsid w:val="00807A97"/>
    <w:rsid w:val="00807B10"/>
    <w:rsid w:val="00810933"/>
    <w:rsid w:val="00813834"/>
    <w:rsid w:val="0081385B"/>
    <w:rsid w:val="00813F70"/>
    <w:rsid w:val="008141FF"/>
    <w:rsid w:val="00814342"/>
    <w:rsid w:val="00815432"/>
    <w:rsid w:val="00815569"/>
    <w:rsid w:val="00815CDC"/>
    <w:rsid w:val="00815D96"/>
    <w:rsid w:val="00816672"/>
    <w:rsid w:val="008206B7"/>
    <w:rsid w:val="00820729"/>
    <w:rsid w:val="00821F02"/>
    <w:rsid w:val="00822FDB"/>
    <w:rsid w:val="00823225"/>
    <w:rsid w:val="008235A3"/>
    <w:rsid w:val="0082370E"/>
    <w:rsid w:val="00824A26"/>
    <w:rsid w:val="00824F0B"/>
    <w:rsid w:val="008258AD"/>
    <w:rsid w:val="00825B44"/>
    <w:rsid w:val="0082619D"/>
    <w:rsid w:val="008263F7"/>
    <w:rsid w:val="00826A7F"/>
    <w:rsid w:val="0082714F"/>
    <w:rsid w:val="0082753F"/>
    <w:rsid w:val="008276FE"/>
    <w:rsid w:val="00827A5D"/>
    <w:rsid w:val="00827C75"/>
    <w:rsid w:val="00827DE5"/>
    <w:rsid w:val="00827EE0"/>
    <w:rsid w:val="00832A5C"/>
    <w:rsid w:val="00832A7D"/>
    <w:rsid w:val="0083323C"/>
    <w:rsid w:val="00834C7D"/>
    <w:rsid w:val="00835654"/>
    <w:rsid w:val="008371B7"/>
    <w:rsid w:val="00840008"/>
    <w:rsid w:val="00840175"/>
    <w:rsid w:val="00840475"/>
    <w:rsid w:val="008407C9"/>
    <w:rsid w:val="008418A5"/>
    <w:rsid w:val="00842814"/>
    <w:rsid w:val="0084377C"/>
    <w:rsid w:val="00843855"/>
    <w:rsid w:val="0084428E"/>
    <w:rsid w:val="008444B3"/>
    <w:rsid w:val="00845A99"/>
    <w:rsid w:val="00845AD8"/>
    <w:rsid w:val="00845F31"/>
    <w:rsid w:val="00846F1E"/>
    <w:rsid w:val="008474A4"/>
    <w:rsid w:val="008477B9"/>
    <w:rsid w:val="00847910"/>
    <w:rsid w:val="00847951"/>
    <w:rsid w:val="008479F3"/>
    <w:rsid w:val="00847B79"/>
    <w:rsid w:val="00850CF9"/>
    <w:rsid w:val="008515E8"/>
    <w:rsid w:val="0085191B"/>
    <w:rsid w:val="00852266"/>
    <w:rsid w:val="00852450"/>
    <w:rsid w:val="00852E73"/>
    <w:rsid w:val="008533F9"/>
    <w:rsid w:val="00853FEF"/>
    <w:rsid w:val="0085413E"/>
    <w:rsid w:val="00854181"/>
    <w:rsid w:val="00854597"/>
    <w:rsid w:val="00854F2C"/>
    <w:rsid w:val="00855006"/>
    <w:rsid w:val="008554BA"/>
    <w:rsid w:val="00855E26"/>
    <w:rsid w:val="00856A07"/>
    <w:rsid w:val="00857AF9"/>
    <w:rsid w:val="00857BB3"/>
    <w:rsid w:val="00860B70"/>
    <w:rsid w:val="00860BE1"/>
    <w:rsid w:val="008611FD"/>
    <w:rsid w:val="00861BF4"/>
    <w:rsid w:val="0086321A"/>
    <w:rsid w:val="00863288"/>
    <w:rsid w:val="008639AC"/>
    <w:rsid w:val="00865197"/>
    <w:rsid w:val="008656C2"/>
    <w:rsid w:val="008670A1"/>
    <w:rsid w:val="008676E9"/>
    <w:rsid w:val="008677D9"/>
    <w:rsid w:val="008679F7"/>
    <w:rsid w:val="00870660"/>
    <w:rsid w:val="00870963"/>
    <w:rsid w:val="00870F98"/>
    <w:rsid w:val="008710B7"/>
    <w:rsid w:val="00871485"/>
    <w:rsid w:val="00872D0D"/>
    <w:rsid w:val="0087301B"/>
    <w:rsid w:val="008730F8"/>
    <w:rsid w:val="0087537E"/>
    <w:rsid w:val="0087596B"/>
    <w:rsid w:val="008759E1"/>
    <w:rsid w:val="00875A14"/>
    <w:rsid w:val="00875ACA"/>
    <w:rsid w:val="00876BA4"/>
    <w:rsid w:val="00876C66"/>
    <w:rsid w:val="0087764D"/>
    <w:rsid w:val="008779EA"/>
    <w:rsid w:val="00877E72"/>
    <w:rsid w:val="00880575"/>
    <w:rsid w:val="00881105"/>
    <w:rsid w:val="008815A5"/>
    <w:rsid w:val="00881868"/>
    <w:rsid w:val="00881F7A"/>
    <w:rsid w:val="0088212E"/>
    <w:rsid w:val="00883E76"/>
    <w:rsid w:val="00884507"/>
    <w:rsid w:val="00884CAF"/>
    <w:rsid w:val="00885E96"/>
    <w:rsid w:val="008867B5"/>
    <w:rsid w:val="00887E66"/>
    <w:rsid w:val="00890050"/>
    <w:rsid w:val="00890C14"/>
    <w:rsid w:val="00891373"/>
    <w:rsid w:val="0089143E"/>
    <w:rsid w:val="00891619"/>
    <w:rsid w:val="00891F29"/>
    <w:rsid w:val="0089257C"/>
    <w:rsid w:val="00892A60"/>
    <w:rsid w:val="00892FF7"/>
    <w:rsid w:val="00893599"/>
    <w:rsid w:val="0089359C"/>
    <w:rsid w:val="0089400A"/>
    <w:rsid w:val="00894357"/>
    <w:rsid w:val="00894396"/>
    <w:rsid w:val="0089460C"/>
    <w:rsid w:val="0089558A"/>
    <w:rsid w:val="00895985"/>
    <w:rsid w:val="008965FF"/>
    <w:rsid w:val="0089669A"/>
    <w:rsid w:val="00896C6D"/>
    <w:rsid w:val="008970E6"/>
    <w:rsid w:val="008974B5"/>
    <w:rsid w:val="00897732"/>
    <w:rsid w:val="00897A7B"/>
    <w:rsid w:val="008A046D"/>
    <w:rsid w:val="008A05A3"/>
    <w:rsid w:val="008A0689"/>
    <w:rsid w:val="008A13CC"/>
    <w:rsid w:val="008A1540"/>
    <w:rsid w:val="008A1688"/>
    <w:rsid w:val="008A19D9"/>
    <w:rsid w:val="008A222D"/>
    <w:rsid w:val="008A2ABE"/>
    <w:rsid w:val="008A2ADF"/>
    <w:rsid w:val="008A37E8"/>
    <w:rsid w:val="008A3EBB"/>
    <w:rsid w:val="008A4C08"/>
    <w:rsid w:val="008A4D76"/>
    <w:rsid w:val="008A5459"/>
    <w:rsid w:val="008A58B0"/>
    <w:rsid w:val="008A6B37"/>
    <w:rsid w:val="008A70A7"/>
    <w:rsid w:val="008A7930"/>
    <w:rsid w:val="008B0008"/>
    <w:rsid w:val="008B0800"/>
    <w:rsid w:val="008B1A82"/>
    <w:rsid w:val="008B1D6A"/>
    <w:rsid w:val="008B1E37"/>
    <w:rsid w:val="008B265D"/>
    <w:rsid w:val="008B2B7E"/>
    <w:rsid w:val="008B329C"/>
    <w:rsid w:val="008B3571"/>
    <w:rsid w:val="008B3D0B"/>
    <w:rsid w:val="008B4692"/>
    <w:rsid w:val="008B46FB"/>
    <w:rsid w:val="008B502A"/>
    <w:rsid w:val="008B56A5"/>
    <w:rsid w:val="008B5ADD"/>
    <w:rsid w:val="008B6156"/>
    <w:rsid w:val="008B6396"/>
    <w:rsid w:val="008B6402"/>
    <w:rsid w:val="008B65EE"/>
    <w:rsid w:val="008B6EC4"/>
    <w:rsid w:val="008B738F"/>
    <w:rsid w:val="008B7A78"/>
    <w:rsid w:val="008B7C69"/>
    <w:rsid w:val="008C020F"/>
    <w:rsid w:val="008C0739"/>
    <w:rsid w:val="008C0861"/>
    <w:rsid w:val="008C0ACB"/>
    <w:rsid w:val="008C10B1"/>
    <w:rsid w:val="008C12BA"/>
    <w:rsid w:val="008C19EE"/>
    <w:rsid w:val="008C2D1B"/>
    <w:rsid w:val="008C317F"/>
    <w:rsid w:val="008C3933"/>
    <w:rsid w:val="008C423E"/>
    <w:rsid w:val="008C4867"/>
    <w:rsid w:val="008C4F41"/>
    <w:rsid w:val="008C5DCD"/>
    <w:rsid w:val="008C7384"/>
    <w:rsid w:val="008C7C8E"/>
    <w:rsid w:val="008C7D93"/>
    <w:rsid w:val="008C7EA8"/>
    <w:rsid w:val="008C7FFE"/>
    <w:rsid w:val="008D0CAF"/>
    <w:rsid w:val="008D209D"/>
    <w:rsid w:val="008D20BA"/>
    <w:rsid w:val="008D21A5"/>
    <w:rsid w:val="008D2256"/>
    <w:rsid w:val="008D2632"/>
    <w:rsid w:val="008D2BD3"/>
    <w:rsid w:val="008D3525"/>
    <w:rsid w:val="008D35DB"/>
    <w:rsid w:val="008D367C"/>
    <w:rsid w:val="008D3A6F"/>
    <w:rsid w:val="008D3BB3"/>
    <w:rsid w:val="008D3BF3"/>
    <w:rsid w:val="008D3F2D"/>
    <w:rsid w:val="008D4433"/>
    <w:rsid w:val="008D4AFD"/>
    <w:rsid w:val="008D4C50"/>
    <w:rsid w:val="008D4E66"/>
    <w:rsid w:val="008D4E9E"/>
    <w:rsid w:val="008D50E9"/>
    <w:rsid w:val="008D525E"/>
    <w:rsid w:val="008D56C9"/>
    <w:rsid w:val="008D63BC"/>
    <w:rsid w:val="008D69FE"/>
    <w:rsid w:val="008D6ADD"/>
    <w:rsid w:val="008D6FC3"/>
    <w:rsid w:val="008D775B"/>
    <w:rsid w:val="008D7930"/>
    <w:rsid w:val="008D7F70"/>
    <w:rsid w:val="008D7F79"/>
    <w:rsid w:val="008E1069"/>
    <w:rsid w:val="008E1659"/>
    <w:rsid w:val="008E2477"/>
    <w:rsid w:val="008E356F"/>
    <w:rsid w:val="008E4368"/>
    <w:rsid w:val="008E471A"/>
    <w:rsid w:val="008E4CC5"/>
    <w:rsid w:val="008E4CFE"/>
    <w:rsid w:val="008E5418"/>
    <w:rsid w:val="008E6124"/>
    <w:rsid w:val="008E6BA1"/>
    <w:rsid w:val="008E70AB"/>
    <w:rsid w:val="008E7695"/>
    <w:rsid w:val="008E7A06"/>
    <w:rsid w:val="008F02B5"/>
    <w:rsid w:val="008F05BE"/>
    <w:rsid w:val="008F1B1D"/>
    <w:rsid w:val="008F1BDC"/>
    <w:rsid w:val="008F218E"/>
    <w:rsid w:val="008F242C"/>
    <w:rsid w:val="008F26C0"/>
    <w:rsid w:val="008F27AE"/>
    <w:rsid w:val="008F28B4"/>
    <w:rsid w:val="008F2AFB"/>
    <w:rsid w:val="008F3357"/>
    <w:rsid w:val="008F3602"/>
    <w:rsid w:val="008F3E81"/>
    <w:rsid w:val="008F418B"/>
    <w:rsid w:val="008F51FD"/>
    <w:rsid w:val="008F5319"/>
    <w:rsid w:val="008F5AE8"/>
    <w:rsid w:val="008F5B24"/>
    <w:rsid w:val="008F5BE0"/>
    <w:rsid w:val="008F6811"/>
    <w:rsid w:val="008F7907"/>
    <w:rsid w:val="008F7D0A"/>
    <w:rsid w:val="00900162"/>
    <w:rsid w:val="009012FB"/>
    <w:rsid w:val="0090139A"/>
    <w:rsid w:val="00901711"/>
    <w:rsid w:val="00901A83"/>
    <w:rsid w:val="00901FA9"/>
    <w:rsid w:val="00902150"/>
    <w:rsid w:val="00902FF2"/>
    <w:rsid w:val="00903506"/>
    <w:rsid w:val="00903755"/>
    <w:rsid w:val="009043BA"/>
    <w:rsid w:val="009046CC"/>
    <w:rsid w:val="00904F8A"/>
    <w:rsid w:val="00905201"/>
    <w:rsid w:val="009055CF"/>
    <w:rsid w:val="009059F8"/>
    <w:rsid w:val="00905DB2"/>
    <w:rsid w:val="0090611F"/>
    <w:rsid w:val="00906159"/>
    <w:rsid w:val="009070DC"/>
    <w:rsid w:val="009073AB"/>
    <w:rsid w:val="009077E0"/>
    <w:rsid w:val="00907ECC"/>
    <w:rsid w:val="00910D6A"/>
    <w:rsid w:val="00911128"/>
    <w:rsid w:val="00911654"/>
    <w:rsid w:val="00911DE4"/>
    <w:rsid w:val="009128ED"/>
    <w:rsid w:val="00912A04"/>
    <w:rsid w:val="0091373F"/>
    <w:rsid w:val="00913F8E"/>
    <w:rsid w:val="009140BF"/>
    <w:rsid w:val="0091531D"/>
    <w:rsid w:val="0091595B"/>
    <w:rsid w:val="0091657B"/>
    <w:rsid w:val="009167C1"/>
    <w:rsid w:val="00916C36"/>
    <w:rsid w:val="009177E6"/>
    <w:rsid w:val="0091784C"/>
    <w:rsid w:val="009208C1"/>
    <w:rsid w:val="009218FB"/>
    <w:rsid w:val="009219E9"/>
    <w:rsid w:val="00921CB2"/>
    <w:rsid w:val="009226AD"/>
    <w:rsid w:val="00922A03"/>
    <w:rsid w:val="00922B57"/>
    <w:rsid w:val="0092346D"/>
    <w:rsid w:val="00923678"/>
    <w:rsid w:val="009237B9"/>
    <w:rsid w:val="009246A2"/>
    <w:rsid w:val="0092529A"/>
    <w:rsid w:val="00925CCE"/>
    <w:rsid w:val="0092674C"/>
    <w:rsid w:val="009269A1"/>
    <w:rsid w:val="00926BA0"/>
    <w:rsid w:val="00927A31"/>
    <w:rsid w:val="00927BEF"/>
    <w:rsid w:val="0093011D"/>
    <w:rsid w:val="009306D3"/>
    <w:rsid w:val="00930EFA"/>
    <w:rsid w:val="009310EE"/>
    <w:rsid w:val="00932BD5"/>
    <w:rsid w:val="0093369F"/>
    <w:rsid w:val="00934D4C"/>
    <w:rsid w:val="00934F03"/>
    <w:rsid w:val="0093509E"/>
    <w:rsid w:val="009353F1"/>
    <w:rsid w:val="009354E0"/>
    <w:rsid w:val="00935DF2"/>
    <w:rsid w:val="00935E4B"/>
    <w:rsid w:val="00935EC1"/>
    <w:rsid w:val="00937669"/>
    <w:rsid w:val="00937835"/>
    <w:rsid w:val="009407FB"/>
    <w:rsid w:val="009408C8"/>
    <w:rsid w:val="0094114F"/>
    <w:rsid w:val="00941B52"/>
    <w:rsid w:val="0094223E"/>
    <w:rsid w:val="009422C4"/>
    <w:rsid w:val="009430D8"/>
    <w:rsid w:val="00943D9D"/>
    <w:rsid w:val="00943FD6"/>
    <w:rsid w:val="0094440A"/>
    <w:rsid w:val="00944CDC"/>
    <w:rsid w:val="00945A6E"/>
    <w:rsid w:val="009460CB"/>
    <w:rsid w:val="00946488"/>
    <w:rsid w:val="009469B8"/>
    <w:rsid w:val="00946A8D"/>
    <w:rsid w:val="00947496"/>
    <w:rsid w:val="00947EF5"/>
    <w:rsid w:val="009500B2"/>
    <w:rsid w:val="009508E0"/>
    <w:rsid w:val="00951038"/>
    <w:rsid w:val="00952834"/>
    <w:rsid w:val="0095338A"/>
    <w:rsid w:val="009545B1"/>
    <w:rsid w:val="00955A62"/>
    <w:rsid w:val="00956440"/>
    <w:rsid w:val="009567E2"/>
    <w:rsid w:val="00956EE1"/>
    <w:rsid w:val="00956F7C"/>
    <w:rsid w:val="0096161A"/>
    <w:rsid w:val="0096196A"/>
    <w:rsid w:val="00961E90"/>
    <w:rsid w:val="00961F90"/>
    <w:rsid w:val="009621FE"/>
    <w:rsid w:val="00963381"/>
    <w:rsid w:val="0096479A"/>
    <w:rsid w:val="0096482F"/>
    <w:rsid w:val="0096519C"/>
    <w:rsid w:val="00967B80"/>
    <w:rsid w:val="009705B4"/>
    <w:rsid w:val="00970EFD"/>
    <w:rsid w:val="00971061"/>
    <w:rsid w:val="009712DF"/>
    <w:rsid w:val="00971A39"/>
    <w:rsid w:val="00971C40"/>
    <w:rsid w:val="0097256A"/>
    <w:rsid w:val="00972876"/>
    <w:rsid w:val="00973D50"/>
    <w:rsid w:val="00973DEC"/>
    <w:rsid w:val="009742D0"/>
    <w:rsid w:val="00974C31"/>
    <w:rsid w:val="00974D54"/>
    <w:rsid w:val="00975758"/>
    <w:rsid w:val="00975948"/>
    <w:rsid w:val="00976483"/>
    <w:rsid w:val="0097746C"/>
    <w:rsid w:val="00980059"/>
    <w:rsid w:val="009805E4"/>
    <w:rsid w:val="009817FD"/>
    <w:rsid w:val="0098183F"/>
    <w:rsid w:val="00981FA0"/>
    <w:rsid w:val="0098253D"/>
    <w:rsid w:val="00983664"/>
    <w:rsid w:val="00983B36"/>
    <w:rsid w:val="00983BB8"/>
    <w:rsid w:val="009858BD"/>
    <w:rsid w:val="00985AEC"/>
    <w:rsid w:val="00986AD0"/>
    <w:rsid w:val="00986D1C"/>
    <w:rsid w:val="00986E61"/>
    <w:rsid w:val="00986F16"/>
    <w:rsid w:val="00987DE7"/>
    <w:rsid w:val="00987F13"/>
    <w:rsid w:val="00987FFD"/>
    <w:rsid w:val="0099014C"/>
    <w:rsid w:val="0099079B"/>
    <w:rsid w:val="00990E13"/>
    <w:rsid w:val="00991417"/>
    <w:rsid w:val="009914D4"/>
    <w:rsid w:val="00991B96"/>
    <w:rsid w:val="00991CC1"/>
    <w:rsid w:val="00993012"/>
    <w:rsid w:val="009931C3"/>
    <w:rsid w:val="0099357F"/>
    <w:rsid w:val="0099365C"/>
    <w:rsid w:val="00994550"/>
    <w:rsid w:val="00994D2A"/>
    <w:rsid w:val="00995296"/>
    <w:rsid w:val="009963BB"/>
    <w:rsid w:val="00996FE5"/>
    <w:rsid w:val="00997094"/>
    <w:rsid w:val="009A06A7"/>
    <w:rsid w:val="009A0805"/>
    <w:rsid w:val="009A0ABC"/>
    <w:rsid w:val="009A0D53"/>
    <w:rsid w:val="009A2623"/>
    <w:rsid w:val="009A294E"/>
    <w:rsid w:val="009A3ADE"/>
    <w:rsid w:val="009A45F6"/>
    <w:rsid w:val="009A4CE6"/>
    <w:rsid w:val="009B0509"/>
    <w:rsid w:val="009B2397"/>
    <w:rsid w:val="009B26D9"/>
    <w:rsid w:val="009B27FC"/>
    <w:rsid w:val="009B2F37"/>
    <w:rsid w:val="009B2FA7"/>
    <w:rsid w:val="009B3432"/>
    <w:rsid w:val="009B3443"/>
    <w:rsid w:val="009B3508"/>
    <w:rsid w:val="009B3B23"/>
    <w:rsid w:val="009B3E20"/>
    <w:rsid w:val="009B4274"/>
    <w:rsid w:val="009B445E"/>
    <w:rsid w:val="009B4F75"/>
    <w:rsid w:val="009B5168"/>
    <w:rsid w:val="009B5D1A"/>
    <w:rsid w:val="009B5F55"/>
    <w:rsid w:val="009B621D"/>
    <w:rsid w:val="009B71C0"/>
    <w:rsid w:val="009B7776"/>
    <w:rsid w:val="009B7AFA"/>
    <w:rsid w:val="009C0467"/>
    <w:rsid w:val="009C061B"/>
    <w:rsid w:val="009C06E7"/>
    <w:rsid w:val="009C1129"/>
    <w:rsid w:val="009C16BF"/>
    <w:rsid w:val="009C173E"/>
    <w:rsid w:val="009C2C48"/>
    <w:rsid w:val="009C3BAC"/>
    <w:rsid w:val="009C3EA9"/>
    <w:rsid w:val="009C432C"/>
    <w:rsid w:val="009C5543"/>
    <w:rsid w:val="009C558E"/>
    <w:rsid w:val="009C5B61"/>
    <w:rsid w:val="009C6309"/>
    <w:rsid w:val="009C66AF"/>
    <w:rsid w:val="009C6868"/>
    <w:rsid w:val="009C7437"/>
    <w:rsid w:val="009C7E93"/>
    <w:rsid w:val="009D0719"/>
    <w:rsid w:val="009D0AE2"/>
    <w:rsid w:val="009D0BD7"/>
    <w:rsid w:val="009D0CB0"/>
    <w:rsid w:val="009D0E73"/>
    <w:rsid w:val="009D0EB2"/>
    <w:rsid w:val="009D1F73"/>
    <w:rsid w:val="009D2466"/>
    <w:rsid w:val="009D2C60"/>
    <w:rsid w:val="009D2E1F"/>
    <w:rsid w:val="009D35FD"/>
    <w:rsid w:val="009D3B00"/>
    <w:rsid w:val="009D42A6"/>
    <w:rsid w:val="009D45B0"/>
    <w:rsid w:val="009D6A38"/>
    <w:rsid w:val="009E029D"/>
    <w:rsid w:val="009E09BF"/>
    <w:rsid w:val="009E0E5B"/>
    <w:rsid w:val="009E1522"/>
    <w:rsid w:val="009E1B85"/>
    <w:rsid w:val="009E26BC"/>
    <w:rsid w:val="009E3564"/>
    <w:rsid w:val="009E393D"/>
    <w:rsid w:val="009E3C1F"/>
    <w:rsid w:val="009E4136"/>
    <w:rsid w:val="009E4641"/>
    <w:rsid w:val="009E4E02"/>
    <w:rsid w:val="009E606A"/>
    <w:rsid w:val="009E6856"/>
    <w:rsid w:val="009E6962"/>
    <w:rsid w:val="009E7087"/>
    <w:rsid w:val="009E7209"/>
    <w:rsid w:val="009E768C"/>
    <w:rsid w:val="009E78BF"/>
    <w:rsid w:val="009E7DE4"/>
    <w:rsid w:val="009F02CB"/>
    <w:rsid w:val="009F05DF"/>
    <w:rsid w:val="009F0A4C"/>
    <w:rsid w:val="009F1EA4"/>
    <w:rsid w:val="009F234A"/>
    <w:rsid w:val="009F2D5C"/>
    <w:rsid w:val="009F351D"/>
    <w:rsid w:val="009F369B"/>
    <w:rsid w:val="009F3830"/>
    <w:rsid w:val="009F5340"/>
    <w:rsid w:val="009F56D2"/>
    <w:rsid w:val="009F5AC9"/>
    <w:rsid w:val="009F6256"/>
    <w:rsid w:val="009F7045"/>
    <w:rsid w:val="009F73B2"/>
    <w:rsid w:val="00A00948"/>
    <w:rsid w:val="00A00A3D"/>
    <w:rsid w:val="00A01502"/>
    <w:rsid w:val="00A029D9"/>
    <w:rsid w:val="00A044BA"/>
    <w:rsid w:val="00A059B1"/>
    <w:rsid w:val="00A05EF6"/>
    <w:rsid w:val="00A06863"/>
    <w:rsid w:val="00A06A9B"/>
    <w:rsid w:val="00A0725B"/>
    <w:rsid w:val="00A07D9B"/>
    <w:rsid w:val="00A07DA7"/>
    <w:rsid w:val="00A10577"/>
    <w:rsid w:val="00A10BED"/>
    <w:rsid w:val="00A10C23"/>
    <w:rsid w:val="00A10DB1"/>
    <w:rsid w:val="00A10FE6"/>
    <w:rsid w:val="00A110A2"/>
    <w:rsid w:val="00A116FF"/>
    <w:rsid w:val="00A121F4"/>
    <w:rsid w:val="00A12391"/>
    <w:rsid w:val="00A12698"/>
    <w:rsid w:val="00A136C3"/>
    <w:rsid w:val="00A13A0D"/>
    <w:rsid w:val="00A1461B"/>
    <w:rsid w:val="00A14713"/>
    <w:rsid w:val="00A15378"/>
    <w:rsid w:val="00A15823"/>
    <w:rsid w:val="00A15A5E"/>
    <w:rsid w:val="00A15B0D"/>
    <w:rsid w:val="00A16606"/>
    <w:rsid w:val="00A17374"/>
    <w:rsid w:val="00A17517"/>
    <w:rsid w:val="00A176C7"/>
    <w:rsid w:val="00A206A8"/>
    <w:rsid w:val="00A2154A"/>
    <w:rsid w:val="00A217E8"/>
    <w:rsid w:val="00A21E29"/>
    <w:rsid w:val="00A2272B"/>
    <w:rsid w:val="00A22D9D"/>
    <w:rsid w:val="00A23342"/>
    <w:rsid w:val="00A23744"/>
    <w:rsid w:val="00A238AE"/>
    <w:rsid w:val="00A24542"/>
    <w:rsid w:val="00A2488E"/>
    <w:rsid w:val="00A24AB0"/>
    <w:rsid w:val="00A24C52"/>
    <w:rsid w:val="00A25B1B"/>
    <w:rsid w:val="00A264FD"/>
    <w:rsid w:val="00A267E8"/>
    <w:rsid w:val="00A26C5C"/>
    <w:rsid w:val="00A2722D"/>
    <w:rsid w:val="00A30036"/>
    <w:rsid w:val="00A30984"/>
    <w:rsid w:val="00A30B98"/>
    <w:rsid w:val="00A32CE6"/>
    <w:rsid w:val="00A33A9E"/>
    <w:rsid w:val="00A33C9E"/>
    <w:rsid w:val="00A36622"/>
    <w:rsid w:val="00A367B6"/>
    <w:rsid w:val="00A36BBA"/>
    <w:rsid w:val="00A36FEF"/>
    <w:rsid w:val="00A3723B"/>
    <w:rsid w:val="00A37476"/>
    <w:rsid w:val="00A406E5"/>
    <w:rsid w:val="00A4088B"/>
    <w:rsid w:val="00A40D2D"/>
    <w:rsid w:val="00A40F59"/>
    <w:rsid w:val="00A41174"/>
    <w:rsid w:val="00A41384"/>
    <w:rsid w:val="00A419A7"/>
    <w:rsid w:val="00A41E6E"/>
    <w:rsid w:val="00A42233"/>
    <w:rsid w:val="00A42954"/>
    <w:rsid w:val="00A431CC"/>
    <w:rsid w:val="00A43DFA"/>
    <w:rsid w:val="00A44692"/>
    <w:rsid w:val="00A44721"/>
    <w:rsid w:val="00A47281"/>
    <w:rsid w:val="00A503C0"/>
    <w:rsid w:val="00A50497"/>
    <w:rsid w:val="00A50837"/>
    <w:rsid w:val="00A50846"/>
    <w:rsid w:val="00A50EA2"/>
    <w:rsid w:val="00A50EC8"/>
    <w:rsid w:val="00A517B1"/>
    <w:rsid w:val="00A51971"/>
    <w:rsid w:val="00A5222E"/>
    <w:rsid w:val="00A52426"/>
    <w:rsid w:val="00A52542"/>
    <w:rsid w:val="00A532A8"/>
    <w:rsid w:val="00A53C00"/>
    <w:rsid w:val="00A53C9E"/>
    <w:rsid w:val="00A53D4D"/>
    <w:rsid w:val="00A54587"/>
    <w:rsid w:val="00A546CE"/>
    <w:rsid w:val="00A55694"/>
    <w:rsid w:val="00A567D7"/>
    <w:rsid w:val="00A5783C"/>
    <w:rsid w:val="00A5788E"/>
    <w:rsid w:val="00A60A28"/>
    <w:rsid w:val="00A6162B"/>
    <w:rsid w:val="00A61961"/>
    <w:rsid w:val="00A61F73"/>
    <w:rsid w:val="00A62645"/>
    <w:rsid w:val="00A630AF"/>
    <w:rsid w:val="00A632A2"/>
    <w:rsid w:val="00A63BE1"/>
    <w:rsid w:val="00A652ED"/>
    <w:rsid w:val="00A6593F"/>
    <w:rsid w:val="00A65C97"/>
    <w:rsid w:val="00A660AB"/>
    <w:rsid w:val="00A66355"/>
    <w:rsid w:val="00A66E46"/>
    <w:rsid w:val="00A66F1D"/>
    <w:rsid w:val="00A67C5A"/>
    <w:rsid w:val="00A70364"/>
    <w:rsid w:val="00A71A8F"/>
    <w:rsid w:val="00A723DC"/>
    <w:rsid w:val="00A72F0B"/>
    <w:rsid w:val="00A733D7"/>
    <w:rsid w:val="00A73D88"/>
    <w:rsid w:val="00A73DFF"/>
    <w:rsid w:val="00A746EF"/>
    <w:rsid w:val="00A747D1"/>
    <w:rsid w:val="00A749D0"/>
    <w:rsid w:val="00A74FC8"/>
    <w:rsid w:val="00A75ADF"/>
    <w:rsid w:val="00A75D00"/>
    <w:rsid w:val="00A75FDF"/>
    <w:rsid w:val="00A77E65"/>
    <w:rsid w:val="00A77F83"/>
    <w:rsid w:val="00A81011"/>
    <w:rsid w:val="00A824FE"/>
    <w:rsid w:val="00A84734"/>
    <w:rsid w:val="00A84AD9"/>
    <w:rsid w:val="00A84ED6"/>
    <w:rsid w:val="00A8578F"/>
    <w:rsid w:val="00A857F2"/>
    <w:rsid w:val="00A8597D"/>
    <w:rsid w:val="00A86A41"/>
    <w:rsid w:val="00A90955"/>
    <w:rsid w:val="00A91287"/>
    <w:rsid w:val="00A91E34"/>
    <w:rsid w:val="00A93760"/>
    <w:rsid w:val="00A93F5F"/>
    <w:rsid w:val="00A9450D"/>
    <w:rsid w:val="00A953D3"/>
    <w:rsid w:val="00A95DF0"/>
    <w:rsid w:val="00A96DB8"/>
    <w:rsid w:val="00A970D1"/>
    <w:rsid w:val="00AA04D3"/>
    <w:rsid w:val="00AA1B4A"/>
    <w:rsid w:val="00AA1DC9"/>
    <w:rsid w:val="00AA22AA"/>
    <w:rsid w:val="00AA2589"/>
    <w:rsid w:val="00AA2673"/>
    <w:rsid w:val="00AA2F98"/>
    <w:rsid w:val="00AA3344"/>
    <w:rsid w:val="00AA3563"/>
    <w:rsid w:val="00AA367F"/>
    <w:rsid w:val="00AA3908"/>
    <w:rsid w:val="00AA3E49"/>
    <w:rsid w:val="00AA40A6"/>
    <w:rsid w:val="00AA465B"/>
    <w:rsid w:val="00AA4848"/>
    <w:rsid w:val="00AA4A71"/>
    <w:rsid w:val="00AA6340"/>
    <w:rsid w:val="00AA683B"/>
    <w:rsid w:val="00AA7439"/>
    <w:rsid w:val="00AA7512"/>
    <w:rsid w:val="00AA79EC"/>
    <w:rsid w:val="00AB0141"/>
    <w:rsid w:val="00AB24E8"/>
    <w:rsid w:val="00AB44D1"/>
    <w:rsid w:val="00AB47E4"/>
    <w:rsid w:val="00AB4A0A"/>
    <w:rsid w:val="00AB542D"/>
    <w:rsid w:val="00AB5AAE"/>
    <w:rsid w:val="00AB6CA7"/>
    <w:rsid w:val="00AB70BF"/>
    <w:rsid w:val="00AB7F4F"/>
    <w:rsid w:val="00AC0146"/>
    <w:rsid w:val="00AC0616"/>
    <w:rsid w:val="00AC06F8"/>
    <w:rsid w:val="00AC1186"/>
    <w:rsid w:val="00AC1376"/>
    <w:rsid w:val="00AC214F"/>
    <w:rsid w:val="00AC3938"/>
    <w:rsid w:val="00AC3FCF"/>
    <w:rsid w:val="00AC43B8"/>
    <w:rsid w:val="00AC479B"/>
    <w:rsid w:val="00AC514F"/>
    <w:rsid w:val="00AC5777"/>
    <w:rsid w:val="00AC63F1"/>
    <w:rsid w:val="00AC66DA"/>
    <w:rsid w:val="00AC6DDB"/>
    <w:rsid w:val="00AC7EFE"/>
    <w:rsid w:val="00AD09A8"/>
    <w:rsid w:val="00AD105C"/>
    <w:rsid w:val="00AD137B"/>
    <w:rsid w:val="00AD3C70"/>
    <w:rsid w:val="00AD58BF"/>
    <w:rsid w:val="00AD5ACE"/>
    <w:rsid w:val="00AD69D9"/>
    <w:rsid w:val="00AD6EE8"/>
    <w:rsid w:val="00AD79BB"/>
    <w:rsid w:val="00AE05DA"/>
    <w:rsid w:val="00AE0A69"/>
    <w:rsid w:val="00AE0D9C"/>
    <w:rsid w:val="00AE10F3"/>
    <w:rsid w:val="00AE1DCF"/>
    <w:rsid w:val="00AE1E97"/>
    <w:rsid w:val="00AE24FF"/>
    <w:rsid w:val="00AE2AFE"/>
    <w:rsid w:val="00AE2B3B"/>
    <w:rsid w:val="00AE2F35"/>
    <w:rsid w:val="00AE30EB"/>
    <w:rsid w:val="00AE3284"/>
    <w:rsid w:val="00AE358E"/>
    <w:rsid w:val="00AE367F"/>
    <w:rsid w:val="00AE4701"/>
    <w:rsid w:val="00AE49B0"/>
    <w:rsid w:val="00AE4F5F"/>
    <w:rsid w:val="00AE5870"/>
    <w:rsid w:val="00AE59C5"/>
    <w:rsid w:val="00AE5EEF"/>
    <w:rsid w:val="00AE686E"/>
    <w:rsid w:val="00AE7561"/>
    <w:rsid w:val="00AF09DD"/>
    <w:rsid w:val="00AF13A0"/>
    <w:rsid w:val="00AF15A8"/>
    <w:rsid w:val="00AF1DE7"/>
    <w:rsid w:val="00AF20FD"/>
    <w:rsid w:val="00AF2418"/>
    <w:rsid w:val="00AF24B1"/>
    <w:rsid w:val="00AF2FB1"/>
    <w:rsid w:val="00AF2FB3"/>
    <w:rsid w:val="00AF374E"/>
    <w:rsid w:val="00AF429E"/>
    <w:rsid w:val="00AF43AD"/>
    <w:rsid w:val="00AF4B8F"/>
    <w:rsid w:val="00AF4D38"/>
    <w:rsid w:val="00AF5809"/>
    <w:rsid w:val="00AF5A6F"/>
    <w:rsid w:val="00AF5C6B"/>
    <w:rsid w:val="00AF5DCF"/>
    <w:rsid w:val="00AF6E4C"/>
    <w:rsid w:val="00B0046B"/>
    <w:rsid w:val="00B008EF"/>
    <w:rsid w:val="00B00AD2"/>
    <w:rsid w:val="00B00F4A"/>
    <w:rsid w:val="00B01024"/>
    <w:rsid w:val="00B01A88"/>
    <w:rsid w:val="00B01AE5"/>
    <w:rsid w:val="00B01B67"/>
    <w:rsid w:val="00B01DD1"/>
    <w:rsid w:val="00B01F08"/>
    <w:rsid w:val="00B02C46"/>
    <w:rsid w:val="00B049EA"/>
    <w:rsid w:val="00B04A82"/>
    <w:rsid w:val="00B04C6F"/>
    <w:rsid w:val="00B04F65"/>
    <w:rsid w:val="00B05048"/>
    <w:rsid w:val="00B055B6"/>
    <w:rsid w:val="00B0698A"/>
    <w:rsid w:val="00B06C54"/>
    <w:rsid w:val="00B06CBF"/>
    <w:rsid w:val="00B078D5"/>
    <w:rsid w:val="00B07970"/>
    <w:rsid w:val="00B07AA4"/>
    <w:rsid w:val="00B07D6C"/>
    <w:rsid w:val="00B11E74"/>
    <w:rsid w:val="00B121B9"/>
    <w:rsid w:val="00B12BFB"/>
    <w:rsid w:val="00B134B2"/>
    <w:rsid w:val="00B134FD"/>
    <w:rsid w:val="00B1355B"/>
    <w:rsid w:val="00B135B2"/>
    <w:rsid w:val="00B13C77"/>
    <w:rsid w:val="00B14176"/>
    <w:rsid w:val="00B15801"/>
    <w:rsid w:val="00B15CE3"/>
    <w:rsid w:val="00B17667"/>
    <w:rsid w:val="00B177FB"/>
    <w:rsid w:val="00B1785F"/>
    <w:rsid w:val="00B20B24"/>
    <w:rsid w:val="00B20C27"/>
    <w:rsid w:val="00B2111C"/>
    <w:rsid w:val="00B21B98"/>
    <w:rsid w:val="00B220F1"/>
    <w:rsid w:val="00B22540"/>
    <w:rsid w:val="00B23395"/>
    <w:rsid w:val="00B23640"/>
    <w:rsid w:val="00B23BAF"/>
    <w:rsid w:val="00B23F27"/>
    <w:rsid w:val="00B2415B"/>
    <w:rsid w:val="00B24946"/>
    <w:rsid w:val="00B25947"/>
    <w:rsid w:val="00B27D81"/>
    <w:rsid w:val="00B302E3"/>
    <w:rsid w:val="00B311BB"/>
    <w:rsid w:val="00B3173E"/>
    <w:rsid w:val="00B31B03"/>
    <w:rsid w:val="00B3237F"/>
    <w:rsid w:val="00B325FE"/>
    <w:rsid w:val="00B327DC"/>
    <w:rsid w:val="00B32AAE"/>
    <w:rsid w:val="00B334F7"/>
    <w:rsid w:val="00B338BA"/>
    <w:rsid w:val="00B34350"/>
    <w:rsid w:val="00B351C8"/>
    <w:rsid w:val="00B35688"/>
    <w:rsid w:val="00B359FB"/>
    <w:rsid w:val="00B35ABE"/>
    <w:rsid w:val="00B35C00"/>
    <w:rsid w:val="00B36013"/>
    <w:rsid w:val="00B36672"/>
    <w:rsid w:val="00B36BB9"/>
    <w:rsid w:val="00B37DB0"/>
    <w:rsid w:val="00B40A0C"/>
    <w:rsid w:val="00B416B2"/>
    <w:rsid w:val="00B426A0"/>
    <w:rsid w:val="00B42DBF"/>
    <w:rsid w:val="00B42FCC"/>
    <w:rsid w:val="00B44ADF"/>
    <w:rsid w:val="00B44D19"/>
    <w:rsid w:val="00B44FDE"/>
    <w:rsid w:val="00B457E1"/>
    <w:rsid w:val="00B46364"/>
    <w:rsid w:val="00B46EB6"/>
    <w:rsid w:val="00B47398"/>
    <w:rsid w:val="00B502E0"/>
    <w:rsid w:val="00B50D92"/>
    <w:rsid w:val="00B50FC1"/>
    <w:rsid w:val="00B51085"/>
    <w:rsid w:val="00B51822"/>
    <w:rsid w:val="00B51EC8"/>
    <w:rsid w:val="00B52633"/>
    <w:rsid w:val="00B5288F"/>
    <w:rsid w:val="00B52FB9"/>
    <w:rsid w:val="00B5378A"/>
    <w:rsid w:val="00B53E82"/>
    <w:rsid w:val="00B5469B"/>
    <w:rsid w:val="00B54A15"/>
    <w:rsid w:val="00B553B4"/>
    <w:rsid w:val="00B556F3"/>
    <w:rsid w:val="00B55D10"/>
    <w:rsid w:val="00B576C9"/>
    <w:rsid w:val="00B57D4F"/>
    <w:rsid w:val="00B609C5"/>
    <w:rsid w:val="00B60B44"/>
    <w:rsid w:val="00B610D3"/>
    <w:rsid w:val="00B612AC"/>
    <w:rsid w:val="00B61F72"/>
    <w:rsid w:val="00B626CC"/>
    <w:rsid w:val="00B626D0"/>
    <w:rsid w:val="00B628D6"/>
    <w:rsid w:val="00B6372D"/>
    <w:rsid w:val="00B640C2"/>
    <w:rsid w:val="00B64110"/>
    <w:rsid w:val="00B642D6"/>
    <w:rsid w:val="00B64BFB"/>
    <w:rsid w:val="00B64D10"/>
    <w:rsid w:val="00B64E90"/>
    <w:rsid w:val="00B65411"/>
    <w:rsid w:val="00B6587B"/>
    <w:rsid w:val="00B66112"/>
    <w:rsid w:val="00B666AB"/>
    <w:rsid w:val="00B66CCD"/>
    <w:rsid w:val="00B66FD8"/>
    <w:rsid w:val="00B66FE8"/>
    <w:rsid w:val="00B672FD"/>
    <w:rsid w:val="00B67828"/>
    <w:rsid w:val="00B70B5A"/>
    <w:rsid w:val="00B70EB3"/>
    <w:rsid w:val="00B7118B"/>
    <w:rsid w:val="00B7152A"/>
    <w:rsid w:val="00B7235E"/>
    <w:rsid w:val="00B72843"/>
    <w:rsid w:val="00B729FD"/>
    <w:rsid w:val="00B72B18"/>
    <w:rsid w:val="00B72DFE"/>
    <w:rsid w:val="00B731AF"/>
    <w:rsid w:val="00B732D6"/>
    <w:rsid w:val="00B7344F"/>
    <w:rsid w:val="00B735F5"/>
    <w:rsid w:val="00B7380F"/>
    <w:rsid w:val="00B741D8"/>
    <w:rsid w:val="00B75C6A"/>
    <w:rsid w:val="00B75D0A"/>
    <w:rsid w:val="00B75E5F"/>
    <w:rsid w:val="00B76624"/>
    <w:rsid w:val="00B76664"/>
    <w:rsid w:val="00B76914"/>
    <w:rsid w:val="00B76C2A"/>
    <w:rsid w:val="00B76CE3"/>
    <w:rsid w:val="00B76FF4"/>
    <w:rsid w:val="00B7716F"/>
    <w:rsid w:val="00B77E2E"/>
    <w:rsid w:val="00B806AB"/>
    <w:rsid w:val="00B8089C"/>
    <w:rsid w:val="00B80C14"/>
    <w:rsid w:val="00B80CDF"/>
    <w:rsid w:val="00B82159"/>
    <w:rsid w:val="00B822D6"/>
    <w:rsid w:val="00B82C91"/>
    <w:rsid w:val="00B8321D"/>
    <w:rsid w:val="00B834D7"/>
    <w:rsid w:val="00B83C3D"/>
    <w:rsid w:val="00B84026"/>
    <w:rsid w:val="00B846D9"/>
    <w:rsid w:val="00B847EF"/>
    <w:rsid w:val="00B84B2E"/>
    <w:rsid w:val="00B84D1B"/>
    <w:rsid w:val="00B85E7D"/>
    <w:rsid w:val="00B86106"/>
    <w:rsid w:val="00B86A3D"/>
    <w:rsid w:val="00B86DD1"/>
    <w:rsid w:val="00B87462"/>
    <w:rsid w:val="00B87501"/>
    <w:rsid w:val="00B87BB9"/>
    <w:rsid w:val="00B87C7B"/>
    <w:rsid w:val="00B87DF1"/>
    <w:rsid w:val="00B90648"/>
    <w:rsid w:val="00B90930"/>
    <w:rsid w:val="00B90B8F"/>
    <w:rsid w:val="00B90E74"/>
    <w:rsid w:val="00B914C1"/>
    <w:rsid w:val="00B91E69"/>
    <w:rsid w:val="00B927C4"/>
    <w:rsid w:val="00B931E5"/>
    <w:rsid w:val="00B93D34"/>
    <w:rsid w:val="00B93E59"/>
    <w:rsid w:val="00B94072"/>
    <w:rsid w:val="00B94F26"/>
    <w:rsid w:val="00B958D6"/>
    <w:rsid w:val="00BA007F"/>
    <w:rsid w:val="00BA0D05"/>
    <w:rsid w:val="00BA1A17"/>
    <w:rsid w:val="00BA1C41"/>
    <w:rsid w:val="00BA22A6"/>
    <w:rsid w:val="00BA2417"/>
    <w:rsid w:val="00BA2594"/>
    <w:rsid w:val="00BA264A"/>
    <w:rsid w:val="00BA2B37"/>
    <w:rsid w:val="00BA31C7"/>
    <w:rsid w:val="00BA3C65"/>
    <w:rsid w:val="00BA4C74"/>
    <w:rsid w:val="00BA4D4D"/>
    <w:rsid w:val="00BA5014"/>
    <w:rsid w:val="00BA51E9"/>
    <w:rsid w:val="00BA614B"/>
    <w:rsid w:val="00BA6432"/>
    <w:rsid w:val="00BA7101"/>
    <w:rsid w:val="00BA7556"/>
    <w:rsid w:val="00BA76D4"/>
    <w:rsid w:val="00BA7EF0"/>
    <w:rsid w:val="00BA7EFD"/>
    <w:rsid w:val="00BB0A1E"/>
    <w:rsid w:val="00BB0C18"/>
    <w:rsid w:val="00BB19CC"/>
    <w:rsid w:val="00BB22B0"/>
    <w:rsid w:val="00BB2349"/>
    <w:rsid w:val="00BB3A43"/>
    <w:rsid w:val="00BB3D42"/>
    <w:rsid w:val="00BB4140"/>
    <w:rsid w:val="00BB445A"/>
    <w:rsid w:val="00BB460C"/>
    <w:rsid w:val="00BB481C"/>
    <w:rsid w:val="00BB49B4"/>
    <w:rsid w:val="00BB5D54"/>
    <w:rsid w:val="00BB7124"/>
    <w:rsid w:val="00BB758F"/>
    <w:rsid w:val="00BC01E7"/>
    <w:rsid w:val="00BC0294"/>
    <w:rsid w:val="00BC0C1B"/>
    <w:rsid w:val="00BC0E00"/>
    <w:rsid w:val="00BC0E50"/>
    <w:rsid w:val="00BC1CAA"/>
    <w:rsid w:val="00BC2317"/>
    <w:rsid w:val="00BC2D10"/>
    <w:rsid w:val="00BC2DB0"/>
    <w:rsid w:val="00BC34E5"/>
    <w:rsid w:val="00BC36BC"/>
    <w:rsid w:val="00BC4521"/>
    <w:rsid w:val="00BC4DC4"/>
    <w:rsid w:val="00BC4DD9"/>
    <w:rsid w:val="00BC5476"/>
    <w:rsid w:val="00BC5800"/>
    <w:rsid w:val="00BC5D4D"/>
    <w:rsid w:val="00BC6459"/>
    <w:rsid w:val="00BC6654"/>
    <w:rsid w:val="00BC70FA"/>
    <w:rsid w:val="00BC7875"/>
    <w:rsid w:val="00BC7CEB"/>
    <w:rsid w:val="00BD0A47"/>
    <w:rsid w:val="00BD10E4"/>
    <w:rsid w:val="00BD12C4"/>
    <w:rsid w:val="00BD1FA5"/>
    <w:rsid w:val="00BD206B"/>
    <w:rsid w:val="00BD3A84"/>
    <w:rsid w:val="00BD3F96"/>
    <w:rsid w:val="00BD4263"/>
    <w:rsid w:val="00BD49F1"/>
    <w:rsid w:val="00BD4E5D"/>
    <w:rsid w:val="00BD5C56"/>
    <w:rsid w:val="00BD5D64"/>
    <w:rsid w:val="00BD6C41"/>
    <w:rsid w:val="00BD6C48"/>
    <w:rsid w:val="00BD6CD3"/>
    <w:rsid w:val="00BD711F"/>
    <w:rsid w:val="00BD738F"/>
    <w:rsid w:val="00BD7822"/>
    <w:rsid w:val="00BE03DE"/>
    <w:rsid w:val="00BE04FE"/>
    <w:rsid w:val="00BE083B"/>
    <w:rsid w:val="00BE103B"/>
    <w:rsid w:val="00BE1605"/>
    <w:rsid w:val="00BE189D"/>
    <w:rsid w:val="00BE26C0"/>
    <w:rsid w:val="00BE2A7F"/>
    <w:rsid w:val="00BE2C27"/>
    <w:rsid w:val="00BE330D"/>
    <w:rsid w:val="00BE3A9B"/>
    <w:rsid w:val="00BE46AB"/>
    <w:rsid w:val="00BE4747"/>
    <w:rsid w:val="00BE4D9A"/>
    <w:rsid w:val="00BE75F8"/>
    <w:rsid w:val="00BE7806"/>
    <w:rsid w:val="00BF0032"/>
    <w:rsid w:val="00BF0BF0"/>
    <w:rsid w:val="00BF16D0"/>
    <w:rsid w:val="00BF18C0"/>
    <w:rsid w:val="00BF326B"/>
    <w:rsid w:val="00BF3812"/>
    <w:rsid w:val="00BF3BAC"/>
    <w:rsid w:val="00BF3C86"/>
    <w:rsid w:val="00BF4D3B"/>
    <w:rsid w:val="00BF53A7"/>
    <w:rsid w:val="00BF5C5D"/>
    <w:rsid w:val="00BF62D7"/>
    <w:rsid w:val="00BF695D"/>
    <w:rsid w:val="00BF6AD4"/>
    <w:rsid w:val="00C00073"/>
    <w:rsid w:val="00C00544"/>
    <w:rsid w:val="00C006CA"/>
    <w:rsid w:val="00C01691"/>
    <w:rsid w:val="00C01A2D"/>
    <w:rsid w:val="00C01A4B"/>
    <w:rsid w:val="00C022EC"/>
    <w:rsid w:val="00C024BD"/>
    <w:rsid w:val="00C02ACB"/>
    <w:rsid w:val="00C02C29"/>
    <w:rsid w:val="00C03859"/>
    <w:rsid w:val="00C04BD1"/>
    <w:rsid w:val="00C052B2"/>
    <w:rsid w:val="00C05329"/>
    <w:rsid w:val="00C06476"/>
    <w:rsid w:val="00C07571"/>
    <w:rsid w:val="00C0793A"/>
    <w:rsid w:val="00C07C12"/>
    <w:rsid w:val="00C10571"/>
    <w:rsid w:val="00C10CDC"/>
    <w:rsid w:val="00C10EE8"/>
    <w:rsid w:val="00C1199D"/>
    <w:rsid w:val="00C11BC4"/>
    <w:rsid w:val="00C12647"/>
    <w:rsid w:val="00C12D00"/>
    <w:rsid w:val="00C13001"/>
    <w:rsid w:val="00C138C8"/>
    <w:rsid w:val="00C13B40"/>
    <w:rsid w:val="00C13CA5"/>
    <w:rsid w:val="00C14264"/>
    <w:rsid w:val="00C14533"/>
    <w:rsid w:val="00C147DF"/>
    <w:rsid w:val="00C14BF1"/>
    <w:rsid w:val="00C152C8"/>
    <w:rsid w:val="00C1532C"/>
    <w:rsid w:val="00C15A10"/>
    <w:rsid w:val="00C15FBF"/>
    <w:rsid w:val="00C1644A"/>
    <w:rsid w:val="00C166B2"/>
    <w:rsid w:val="00C16AE3"/>
    <w:rsid w:val="00C16F48"/>
    <w:rsid w:val="00C20201"/>
    <w:rsid w:val="00C20D40"/>
    <w:rsid w:val="00C20F0B"/>
    <w:rsid w:val="00C2195F"/>
    <w:rsid w:val="00C224DF"/>
    <w:rsid w:val="00C22D33"/>
    <w:rsid w:val="00C2311C"/>
    <w:rsid w:val="00C2349E"/>
    <w:rsid w:val="00C249B5"/>
    <w:rsid w:val="00C24C5F"/>
    <w:rsid w:val="00C256E7"/>
    <w:rsid w:val="00C2597F"/>
    <w:rsid w:val="00C25D27"/>
    <w:rsid w:val="00C268B8"/>
    <w:rsid w:val="00C268DF"/>
    <w:rsid w:val="00C3140F"/>
    <w:rsid w:val="00C31BC2"/>
    <w:rsid w:val="00C3264C"/>
    <w:rsid w:val="00C352FC"/>
    <w:rsid w:val="00C3590F"/>
    <w:rsid w:val="00C36374"/>
    <w:rsid w:val="00C365ED"/>
    <w:rsid w:val="00C36A17"/>
    <w:rsid w:val="00C37225"/>
    <w:rsid w:val="00C377C5"/>
    <w:rsid w:val="00C37ED9"/>
    <w:rsid w:val="00C40087"/>
    <w:rsid w:val="00C405D4"/>
    <w:rsid w:val="00C41D80"/>
    <w:rsid w:val="00C42557"/>
    <w:rsid w:val="00C42F56"/>
    <w:rsid w:val="00C43054"/>
    <w:rsid w:val="00C4363F"/>
    <w:rsid w:val="00C43C3E"/>
    <w:rsid w:val="00C44339"/>
    <w:rsid w:val="00C44578"/>
    <w:rsid w:val="00C446FE"/>
    <w:rsid w:val="00C471D1"/>
    <w:rsid w:val="00C4752F"/>
    <w:rsid w:val="00C47F54"/>
    <w:rsid w:val="00C5039F"/>
    <w:rsid w:val="00C5054E"/>
    <w:rsid w:val="00C51565"/>
    <w:rsid w:val="00C5180F"/>
    <w:rsid w:val="00C51A1B"/>
    <w:rsid w:val="00C51BC9"/>
    <w:rsid w:val="00C51CEF"/>
    <w:rsid w:val="00C51D83"/>
    <w:rsid w:val="00C51DC6"/>
    <w:rsid w:val="00C52602"/>
    <w:rsid w:val="00C539B9"/>
    <w:rsid w:val="00C53B1A"/>
    <w:rsid w:val="00C54126"/>
    <w:rsid w:val="00C54421"/>
    <w:rsid w:val="00C546B6"/>
    <w:rsid w:val="00C54976"/>
    <w:rsid w:val="00C54DCF"/>
    <w:rsid w:val="00C55088"/>
    <w:rsid w:val="00C558BA"/>
    <w:rsid w:val="00C55AE1"/>
    <w:rsid w:val="00C56CDF"/>
    <w:rsid w:val="00C56F3C"/>
    <w:rsid w:val="00C57DB1"/>
    <w:rsid w:val="00C6061E"/>
    <w:rsid w:val="00C60BFC"/>
    <w:rsid w:val="00C60E68"/>
    <w:rsid w:val="00C612E2"/>
    <w:rsid w:val="00C63399"/>
    <w:rsid w:val="00C63DFD"/>
    <w:rsid w:val="00C63FEC"/>
    <w:rsid w:val="00C64300"/>
    <w:rsid w:val="00C66D7B"/>
    <w:rsid w:val="00C67767"/>
    <w:rsid w:val="00C67E8E"/>
    <w:rsid w:val="00C67E91"/>
    <w:rsid w:val="00C70396"/>
    <w:rsid w:val="00C70C25"/>
    <w:rsid w:val="00C70EF2"/>
    <w:rsid w:val="00C71430"/>
    <w:rsid w:val="00C71BD4"/>
    <w:rsid w:val="00C730EB"/>
    <w:rsid w:val="00C738FB"/>
    <w:rsid w:val="00C73A95"/>
    <w:rsid w:val="00C75098"/>
    <w:rsid w:val="00C75210"/>
    <w:rsid w:val="00C7594D"/>
    <w:rsid w:val="00C75CA8"/>
    <w:rsid w:val="00C77EE9"/>
    <w:rsid w:val="00C80605"/>
    <w:rsid w:val="00C80D2E"/>
    <w:rsid w:val="00C81780"/>
    <w:rsid w:val="00C82377"/>
    <w:rsid w:val="00C823FF"/>
    <w:rsid w:val="00C8261F"/>
    <w:rsid w:val="00C831AF"/>
    <w:rsid w:val="00C83741"/>
    <w:rsid w:val="00C83859"/>
    <w:rsid w:val="00C83D23"/>
    <w:rsid w:val="00C84454"/>
    <w:rsid w:val="00C85335"/>
    <w:rsid w:val="00C85912"/>
    <w:rsid w:val="00C8638F"/>
    <w:rsid w:val="00C86CEE"/>
    <w:rsid w:val="00C8735D"/>
    <w:rsid w:val="00C90344"/>
    <w:rsid w:val="00C90D2A"/>
    <w:rsid w:val="00C90EE1"/>
    <w:rsid w:val="00C91756"/>
    <w:rsid w:val="00C92D28"/>
    <w:rsid w:val="00C935C8"/>
    <w:rsid w:val="00C93DBA"/>
    <w:rsid w:val="00C9427A"/>
    <w:rsid w:val="00C942D9"/>
    <w:rsid w:val="00C94D5E"/>
    <w:rsid w:val="00C960D3"/>
    <w:rsid w:val="00C964AA"/>
    <w:rsid w:val="00C966BF"/>
    <w:rsid w:val="00C976C4"/>
    <w:rsid w:val="00C97C44"/>
    <w:rsid w:val="00CA0A11"/>
    <w:rsid w:val="00CA0B00"/>
    <w:rsid w:val="00CA0E5F"/>
    <w:rsid w:val="00CA1017"/>
    <w:rsid w:val="00CA11C7"/>
    <w:rsid w:val="00CA196F"/>
    <w:rsid w:val="00CA1AFE"/>
    <w:rsid w:val="00CA1B53"/>
    <w:rsid w:val="00CA3565"/>
    <w:rsid w:val="00CA3634"/>
    <w:rsid w:val="00CA4166"/>
    <w:rsid w:val="00CA440F"/>
    <w:rsid w:val="00CA53A3"/>
    <w:rsid w:val="00CA58D4"/>
    <w:rsid w:val="00CA61CA"/>
    <w:rsid w:val="00CA6565"/>
    <w:rsid w:val="00CA74A8"/>
    <w:rsid w:val="00CA7638"/>
    <w:rsid w:val="00CB00B1"/>
    <w:rsid w:val="00CB02B6"/>
    <w:rsid w:val="00CB1B28"/>
    <w:rsid w:val="00CB1B7A"/>
    <w:rsid w:val="00CB1C6E"/>
    <w:rsid w:val="00CB2537"/>
    <w:rsid w:val="00CB28B1"/>
    <w:rsid w:val="00CB290E"/>
    <w:rsid w:val="00CB2E44"/>
    <w:rsid w:val="00CB3E93"/>
    <w:rsid w:val="00CB482F"/>
    <w:rsid w:val="00CB50F8"/>
    <w:rsid w:val="00CB5837"/>
    <w:rsid w:val="00CB58DF"/>
    <w:rsid w:val="00CB5DF6"/>
    <w:rsid w:val="00CB7281"/>
    <w:rsid w:val="00CB79D5"/>
    <w:rsid w:val="00CB7F27"/>
    <w:rsid w:val="00CC052C"/>
    <w:rsid w:val="00CC0937"/>
    <w:rsid w:val="00CC0B6C"/>
    <w:rsid w:val="00CC0C39"/>
    <w:rsid w:val="00CC106E"/>
    <w:rsid w:val="00CC18BB"/>
    <w:rsid w:val="00CC1ABB"/>
    <w:rsid w:val="00CC1B37"/>
    <w:rsid w:val="00CC1B8D"/>
    <w:rsid w:val="00CC24CC"/>
    <w:rsid w:val="00CC4F28"/>
    <w:rsid w:val="00CC616E"/>
    <w:rsid w:val="00CC650E"/>
    <w:rsid w:val="00CC655E"/>
    <w:rsid w:val="00CC672F"/>
    <w:rsid w:val="00CC6BF4"/>
    <w:rsid w:val="00CC7523"/>
    <w:rsid w:val="00CC7C44"/>
    <w:rsid w:val="00CC7E52"/>
    <w:rsid w:val="00CD0092"/>
    <w:rsid w:val="00CD0867"/>
    <w:rsid w:val="00CD08D5"/>
    <w:rsid w:val="00CD09B8"/>
    <w:rsid w:val="00CD0C9D"/>
    <w:rsid w:val="00CD0D3D"/>
    <w:rsid w:val="00CD12C9"/>
    <w:rsid w:val="00CD1F76"/>
    <w:rsid w:val="00CD2885"/>
    <w:rsid w:val="00CD384F"/>
    <w:rsid w:val="00CD3F89"/>
    <w:rsid w:val="00CD4776"/>
    <w:rsid w:val="00CD4874"/>
    <w:rsid w:val="00CD4A25"/>
    <w:rsid w:val="00CD4C97"/>
    <w:rsid w:val="00CD5103"/>
    <w:rsid w:val="00CD6065"/>
    <w:rsid w:val="00CD6103"/>
    <w:rsid w:val="00CD6629"/>
    <w:rsid w:val="00CD6867"/>
    <w:rsid w:val="00CD7A15"/>
    <w:rsid w:val="00CE021A"/>
    <w:rsid w:val="00CE05A5"/>
    <w:rsid w:val="00CE1928"/>
    <w:rsid w:val="00CE1D44"/>
    <w:rsid w:val="00CE1E3A"/>
    <w:rsid w:val="00CE1F79"/>
    <w:rsid w:val="00CE260F"/>
    <w:rsid w:val="00CE26E9"/>
    <w:rsid w:val="00CE2832"/>
    <w:rsid w:val="00CE2BF1"/>
    <w:rsid w:val="00CE454A"/>
    <w:rsid w:val="00CE4C0E"/>
    <w:rsid w:val="00CE4C80"/>
    <w:rsid w:val="00CE537A"/>
    <w:rsid w:val="00CE62F4"/>
    <w:rsid w:val="00CE7973"/>
    <w:rsid w:val="00CF08C9"/>
    <w:rsid w:val="00CF09EE"/>
    <w:rsid w:val="00CF11BA"/>
    <w:rsid w:val="00CF1272"/>
    <w:rsid w:val="00CF2D20"/>
    <w:rsid w:val="00CF372B"/>
    <w:rsid w:val="00CF3FA6"/>
    <w:rsid w:val="00CF4105"/>
    <w:rsid w:val="00CF4140"/>
    <w:rsid w:val="00CF4763"/>
    <w:rsid w:val="00CF4EE7"/>
    <w:rsid w:val="00CF5502"/>
    <w:rsid w:val="00CF5763"/>
    <w:rsid w:val="00CF58C4"/>
    <w:rsid w:val="00CF5B1D"/>
    <w:rsid w:val="00CF6186"/>
    <w:rsid w:val="00CF7041"/>
    <w:rsid w:val="00CF7099"/>
    <w:rsid w:val="00CF7353"/>
    <w:rsid w:val="00CF76AA"/>
    <w:rsid w:val="00CF7AF6"/>
    <w:rsid w:val="00D00706"/>
    <w:rsid w:val="00D01186"/>
    <w:rsid w:val="00D014AE"/>
    <w:rsid w:val="00D01634"/>
    <w:rsid w:val="00D02189"/>
    <w:rsid w:val="00D02446"/>
    <w:rsid w:val="00D032FB"/>
    <w:rsid w:val="00D05066"/>
    <w:rsid w:val="00D05771"/>
    <w:rsid w:val="00D05795"/>
    <w:rsid w:val="00D06379"/>
    <w:rsid w:val="00D06966"/>
    <w:rsid w:val="00D07082"/>
    <w:rsid w:val="00D07C9E"/>
    <w:rsid w:val="00D101BB"/>
    <w:rsid w:val="00D10CCD"/>
    <w:rsid w:val="00D11449"/>
    <w:rsid w:val="00D11F5B"/>
    <w:rsid w:val="00D129EC"/>
    <w:rsid w:val="00D130D7"/>
    <w:rsid w:val="00D15BA4"/>
    <w:rsid w:val="00D15EE6"/>
    <w:rsid w:val="00D16823"/>
    <w:rsid w:val="00D20497"/>
    <w:rsid w:val="00D20BC2"/>
    <w:rsid w:val="00D20BE2"/>
    <w:rsid w:val="00D20D5A"/>
    <w:rsid w:val="00D2121D"/>
    <w:rsid w:val="00D21FF2"/>
    <w:rsid w:val="00D2211E"/>
    <w:rsid w:val="00D22461"/>
    <w:rsid w:val="00D22FE3"/>
    <w:rsid w:val="00D23C13"/>
    <w:rsid w:val="00D24229"/>
    <w:rsid w:val="00D252A9"/>
    <w:rsid w:val="00D25ADF"/>
    <w:rsid w:val="00D25CB3"/>
    <w:rsid w:val="00D26227"/>
    <w:rsid w:val="00D266C5"/>
    <w:rsid w:val="00D27586"/>
    <w:rsid w:val="00D275D3"/>
    <w:rsid w:val="00D301DB"/>
    <w:rsid w:val="00D31069"/>
    <w:rsid w:val="00D32088"/>
    <w:rsid w:val="00D3237C"/>
    <w:rsid w:val="00D32472"/>
    <w:rsid w:val="00D326F2"/>
    <w:rsid w:val="00D32E49"/>
    <w:rsid w:val="00D3373A"/>
    <w:rsid w:val="00D339CA"/>
    <w:rsid w:val="00D33B05"/>
    <w:rsid w:val="00D33FE1"/>
    <w:rsid w:val="00D34505"/>
    <w:rsid w:val="00D35243"/>
    <w:rsid w:val="00D3656F"/>
    <w:rsid w:val="00D3689C"/>
    <w:rsid w:val="00D372E3"/>
    <w:rsid w:val="00D377B5"/>
    <w:rsid w:val="00D409FB"/>
    <w:rsid w:val="00D4125A"/>
    <w:rsid w:val="00D41544"/>
    <w:rsid w:val="00D415FF"/>
    <w:rsid w:val="00D41E9E"/>
    <w:rsid w:val="00D428FD"/>
    <w:rsid w:val="00D43206"/>
    <w:rsid w:val="00D434A5"/>
    <w:rsid w:val="00D43F51"/>
    <w:rsid w:val="00D44646"/>
    <w:rsid w:val="00D447BE"/>
    <w:rsid w:val="00D44ABE"/>
    <w:rsid w:val="00D45F3F"/>
    <w:rsid w:val="00D4648C"/>
    <w:rsid w:val="00D46939"/>
    <w:rsid w:val="00D47E01"/>
    <w:rsid w:val="00D500D6"/>
    <w:rsid w:val="00D50738"/>
    <w:rsid w:val="00D5096E"/>
    <w:rsid w:val="00D52190"/>
    <w:rsid w:val="00D525C2"/>
    <w:rsid w:val="00D5310B"/>
    <w:rsid w:val="00D53185"/>
    <w:rsid w:val="00D53793"/>
    <w:rsid w:val="00D539B4"/>
    <w:rsid w:val="00D5421E"/>
    <w:rsid w:val="00D54E43"/>
    <w:rsid w:val="00D5517E"/>
    <w:rsid w:val="00D55220"/>
    <w:rsid w:val="00D5547C"/>
    <w:rsid w:val="00D55632"/>
    <w:rsid w:val="00D5666D"/>
    <w:rsid w:val="00D568E2"/>
    <w:rsid w:val="00D56CCC"/>
    <w:rsid w:val="00D56ED1"/>
    <w:rsid w:val="00D5770D"/>
    <w:rsid w:val="00D608A2"/>
    <w:rsid w:val="00D61A5A"/>
    <w:rsid w:val="00D61E7A"/>
    <w:rsid w:val="00D61EC2"/>
    <w:rsid w:val="00D623AB"/>
    <w:rsid w:val="00D62765"/>
    <w:rsid w:val="00D628D9"/>
    <w:rsid w:val="00D62A40"/>
    <w:rsid w:val="00D6401A"/>
    <w:rsid w:val="00D6513E"/>
    <w:rsid w:val="00D6521D"/>
    <w:rsid w:val="00D65BC9"/>
    <w:rsid w:val="00D65CFC"/>
    <w:rsid w:val="00D66404"/>
    <w:rsid w:val="00D66CCB"/>
    <w:rsid w:val="00D66E39"/>
    <w:rsid w:val="00D67A1E"/>
    <w:rsid w:val="00D67A8D"/>
    <w:rsid w:val="00D67AEC"/>
    <w:rsid w:val="00D700DC"/>
    <w:rsid w:val="00D702EA"/>
    <w:rsid w:val="00D7067E"/>
    <w:rsid w:val="00D72B66"/>
    <w:rsid w:val="00D73AFF"/>
    <w:rsid w:val="00D73B18"/>
    <w:rsid w:val="00D73F65"/>
    <w:rsid w:val="00D74518"/>
    <w:rsid w:val="00D74594"/>
    <w:rsid w:val="00D74E90"/>
    <w:rsid w:val="00D75636"/>
    <w:rsid w:val="00D75C37"/>
    <w:rsid w:val="00D7694E"/>
    <w:rsid w:val="00D76D18"/>
    <w:rsid w:val="00D7714A"/>
    <w:rsid w:val="00D773C7"/>
    <w:rsid w:val="00D77A04"/>
    <w:rsid w:val="00D77BCA"/>
    <w:rsid w:val="00D80085"/>
    <w:rsid w:val="00D80AC3"/>
    <w:rsid w:val="00D815DA"/>
    <w:rsid w:val="00D81794"/>
    <w:rsid w:val="00D819C7"/>
    <w:rsid w:val="00D82A5F"/>
    <w:rsid w:val="00D82FDB"/>
    <w:rsid w:val="00D831F2"/>
    <w:rsid w:val="00D83241"/>
    <w:rsid w:val="00D83437"/>
    <w:rsid w:val="00D83643"/>
    <w:rsid w:val="00D83791"/>
    <w:rsid w:val="00D83926"/>
    <w:rsid w:val="00D84B43"/>
    <w:rsid w:val="00D84CC5"/>
    <w:rsid w:val="00D84FCA"/>
    <w:rsid w:val="00D85806"/>
    <w:rsid w:val="00D8580F"/>
    <w:rsid w:val="00D85E00"/>
    <w:rsid w:val="00D85FE9"/>
    <w:rsid w:val="00D861D3"/>
    <w:rsid w:val="00D8633B"/>
    <w:rsid w:val="00D86728"/>
    <w:rsid w:val="00D878B4"/>
    <w:rsid w:val="00D90660"/>
    <w:rsid w:val="00D90F0A"/>
    <w:rsid w:val="00D91035"/>
    <w:rsid w:val="00D9188B"/>
    <w:rsid w:val="00D920EC"/>
    <w:rsid w:val="00D92678"/>
    <w:rsid w:val="00D931BC"/>
    <w:rsid w:val="00D93514"/>
    <w:rsid w:val="00D936DA"/>
    <w:rsid w:val="00D93B19"/>
    <w:rsid w:val="00D94CD0"/>
    <w:rsid w:val="00D9568A"/>
    <w:rsid w:val="00D96107"/>
    <w:rsid w:val="00D962AF"/>
    <w:rsid w:val="00D9640D"/>
    <w:rsid w:val="00D966A0"/>
    <w:rsid w:val="00D974E3"/>
    <w:rsid w:val="00D97AE1"/>
    <w:rsid w:val="00D97B19"/>
    <w:rsid w:val="00D97C87"/>
    <w:rsid w:val="00DA0274"/>
    <w:rsid w:val="00DA078C"/>
    <w:rsid w:val="00DA0D55"/>
    <w:rsid w:val="00DA3321"/>
    <w:rsid w:val="00DA3715"/>
    <w:rsid w:val="00DA419B"/>
    <w:rsid w:val="00DA4867"/>
    <w:rsid w:val="00DA49DA"/>
    <w:rsid w:val="00DA4E84"/>
    <w:rsid w:val="00DA506B"/>
    <w:rsid w:val="00DA6023"/>
    <w:rsid w:val="00DA6316"/>
    <w:rsid w:val="00DA7C76"/>
    <w:rsid w:val="00DB02F5"/>
    <w:rsid w:val="00DB0A1C"/>
    <w:rsid w:val="00DB1922"/>
    <w:rsid w:val="00DB1CB5"/>
    <w:rsid w:val="00DB2B2E"/>
    <w:rsid w:val="00DB331C"/>
    <w:rsid w:val="00DB33FB"/>
    <w:rsid w:val="00DB3AE5"/>
    <w:rsid w:val="00DB416F"/>
    <w:rsid w:val="00DB564B"/>
    <w:rsid w:val="00DB6C20"/>
    <w:rsid w:val="00DB7811"/>
    <w:rsid w:val="00DC00E7"/>
    <w:rsid w:val="00DC0977"/>
    <w:rsid w:val="00DC0E57"/>
    <w:rsid w:val="00DC105C"/>
    <w:rsid w:val="00DC2455"/>
    <w:rsid w:val="00DC2C48"/>
    <w:rsid w:val="00DC2D37"/>
    <w:rsid w:val="00DC358F"/>
    <w:rsid w:val="00DC3C1D"/>
    <w:rsid w:val="00DC3F50"/>
    <w:rsid w:val="00DC4090"/>
    <w:rsid w:val="00DC464D"/>
    <w:rsid w:val="00DC5662"/>
    <w:rsid w:val="00DC572E"/>
    <w:rsid w:val="00DC5C2A"/>
    <w:rsid w:val="00DC5C42"/>
    <w:rsid w:val="00DC60C9"/>
    <w:rsid w:val="00DC6259"/>
    <w:rsid w:val="00DC62B7"/>
    <w:rsid w:val="00DC66E4"/>
    <w:rsid w:val="00DC6EE7"/>
    <w:rsid w:val="00DC737E"/>
    <w:rsid w:val="00DC7E5E"/>
    <w:rsid w:val="00DD0062"/>
    <w:rsid w:val="00DD01EF"/>
    <w:rsid w:val="00DD06E0"/>
    <w:rsid w:val="00DD0784"/>
    <w:rsid w:val="00DD106A"/>
    <w:rsid w:val="00DD1C7A"/>
    <w:rsid w:val="00DD26D4"/>
    <w:rsid w:val="00DD2F36"/>
    <w:rsid w:val="00DD3115"/>
    <w:rsid w:val="00DD319F"/>
    <w:rsid w:val="00DD3CEA"/>
    <w:rsid w:val="00DD46EF"/>
    <w:rsid w:val="00DD5178"/>
    <w:rsid w:val="00DD51D9"/>
    <w:rsid w:val="00DD5A5A"/>
    <w:rsid w:val="00DD5FBD"/>
    <w:rsid w:val="00DD60CE"/>
    <w:rsid w:val="00DD64EF"/>
    <w:rsid w:val="00DD70AB"/>
    <w:rsid w:val="00DE088D"/>
    <w:rsid w:val="00DE0F3F"/>
    <w:rsid w:val="00DE0F53"/>
    <w:rsid w:val="00DE107F"/>
    <w:rsid w:val="00DE2156"/>
    <w:rsid w:val="00DE21F4"/>
    <w:rsid w:val="00DE2E60"/>
    <w:rsid w:val="00DE355A"/>
    <w:rsid w:val="00DE3B92"/>
    <w:rsid w:val="00DE3F2C"/>
    <w:rsid w:val="00DE5028"/>
    <w:rsid w:val="00DE50D5"/>
    <w:rsid w:val="00DE5197"/>
    <w:rsid w:val="00DE551B"/>
    <w:rsid w:val="00DE5B68"/>
    <w:rsid w:val="00DE5DF6"/>
    <w:rsid w:val="00DE5E98"/>
    <w:rsid w:val="00DE65D9"/>
    <w:rsid w:val="00DF015C"/>
    <w:rsid w:val="00DF0280"/>
    <w:rsid w:val="00DF0863"/>
    <w:rsid w:val="00DF0A21"/>
    <w:rsid w:val="00DF0B89"/>
    <w:rsid w:val="00DF1340"/>
    <w:rsid w:val="00DF1656"/>
    <w:rsid w:val="00DF1BFC"/>
    <w:rsid w:val="00DF26E7"/>
    <w:rsid w:val="00DF3447"/>
    <w:rsid w:val="00DF3459"/>
    <w:rsid w:val="00DF44B2"/>
    <w:rsid w:val="00DF479E"/>
    <w:rsid w:val="00DF4A88"/>
    <w:rsid w:val="00DF5456"/>
    <w:rsid w:val="00DF5C85"/>
    <w:rsid w:val="00DF5EA9"/>
    <w:rsid w:val="00DF702A"/>
    <w:rsid w:val="00DF728B"/>
    <w:rsid w:val="00E0054F"/>
    <w:rsid w:val="00E008FF"/>
    <w:rsid w:val="00E009A2"/>
    <w:rsid w:val="00E01145"/>
    <w:rsid w:val="00E035BB"/>
    <w:rsid w:val="00E0389B"/>
    <w:rsid w:val="00E03FBB"/>
    <w:rsid w:val="00E04370"/>
    <w:rsid w:val="00E04738"/>
    <w:rsid w:val="00E0483C"/>
    <w:rsid w:val="00E04AFE"/>
    <w:rsid w:val="00E054B1"/>
    <w:rsid w:val="00E054E4"/>
    <w:rsid w:val="00E0673B"/>
    <w:rsid w:val="00E0767B"/>
    <w:rsid w:val="00E079FD"/>
    <w:rsid w:val="00E07FA3"/>
    <w:rsid w:val="00E101EE"/>
    <w:rsid w:val="00E10B5D"/>
    <w:rsid w:val="00E10B8A"/>
    <w:rsid w:val="00E1265C"/>
    <w:rsid w:val="00E13972"/>
    <w:rsid w:val="00E13B5C"/>
    <w:rsid w:val="00E13F18"/>
    <w:rsid w:val="00E14A20"/>
    <w:rsid w:val="00E16613"/>
    <w:rsid w:val="00E16863"/>
    <w:rsid w:val="00E168D4"/>
    <w:rsid w:val="00E16DAF"/>
    <w:rsid w:val="00E16E27"/>
    <w:rsid w:val="00E171C8"/>
    <w:rsid w:val="00E1722E"/>
    <w:rsid w:val="00E17325"/>
    <w:rsid w:val="00E17778"/>
    <w:rsid w:val="00E17941"/>
    <w:rsid w:val="00E21335"/>
    <w:rsid w:val="00E233BC"/>
    <w:rsid w:val="00E237B4"/>
    <w:rsid w:val="00E2383A"/>
    <w:rsid w:val="00E23988"/>
    <w:rsid w:val="00E245D2"/>
    <w:rsid w:val="00E2495E"/>
    <w:rsid w:val="00E24CA7"/>
    <w:rsid w:val="00E262CE"/>
    <w:rsid w:val="00E26CF9"/>
    <w:rsid w:val="00E2712B"/>
    <w:rsid w:val="00E272E3"/>
    <w:rsid w:val="00E2751F"/>
    <w:rsid w:val="00E2761E"/>
    <w:rsid w:val="00E279F6"/>
    <w:rsid w:val="00E27A73"/>
    <w:rsid w:val="00E27C9C"/>
    <w:rsid w:val="00E27F9A"/>
    <w:rsid w:val="00E30318"/>
    <w:rsid w:val="00E3088B"/>
    <w:rsid w:val="00E30AFF"/>
    <w:rsid w:val="00E30EA8"/>
    <w:rsid w:val="00E3204E"/>
    <w:rsid w:val="00E32809"/>
    <w:rsid w:val="00E32AC8"/>
    <w:rsid w:val="00E32DB3"/>
    <w:rsid w:val="00E32F79"/>
    <w:rsid w:val="00E3332E"/>
    <w:rsid w:val="00E334D4"/>
    <w:rsid w:val="00E339FD"/>
    <w:rsid w:val="00E35551"/>
    <w:rsid w:val="00E357E2"/>
    <w:rsid w:val="00E358F2"/>
    <w:rsid w:val="00E35A5C"/>
    <w:rsid w:val="00E36033"/>
    <w:rsid w:val="00E361F5"/>
    <w:rsid w:val="00E36933"/>
    <w:rsid w:val="00E36FB3"/>
    <w:rsid w:val="00E370E9"/>
    <w:rsid w:val="00E374ED"/>
    <w:rsid w:val="00E37AAD"/>
    <w:rsid w:val="00E40600"/>
    <w:rsid w:val="00E40F01"/>
    <w:rsid w:val="00E41183"/>
    <w:rsid w:val="00E4131A"/>
    <w:rsid w:val="00E41419"/>
    <w:rsid w:val="00E41C4C"/>
    <w:rsid w:val="00E4278B"/>
    <w:rsid w:val="00E428FB"/>
    <w:rsid w:val="00E431FB"/>
    <w:rsid w:val="00E436CD"/>
    <w:rsid w:val="00E4388F"/>
    <w:rsid w:val="00E43A00"/>
    <w:rsid w:val="00E43C68"/>
    <w:rsid w:val="00E43D25"/>
    <w:rsid w:val="00E442BE"/>
    <w:rsid w:val="00E449B4"/>
    <w:rsid w:val="00E46898"/>
    <w:rsid w:val="00E4732B"/>
    <w:rsid w:val="00E474BC"/>
    <w:rsid w:val="00E4768E"/>
    <w:rsid w:val="00E47C37"/>
    <w:rsid w:val="00E50066"/>
    <w:rsid w:val="00E50171"/>
    <w:rsid w:val="00E50672"/>
    <w:rsid w:val="00E51223"/>
    <w:rsid w:val="00E51580"/>
    <w:rsid w:val="00E51E8C"/>
    <w:rsid w:val="00E522D7"/>
    <w:rsid w:val="00E52447"/>
    <w:rsid w:val="00E52974"/>
    <w:rsid w:val="00E52B41"/>
    <w:rsid w:val="00E52C74"/>
    <w:rsid w:val="00E53989"/>
    <w:rsid w:val="00E54DD3"/>
    <w:rsid w:val="00E54F56"/>
    <w:rsid w:val="00E55A42"/>
    <w:rsid w:val="00E55B20"/>
    <w:rsid w:val="00E55D15"/>
    <w:rsid w:val="00E56E44"/>
    <w:rsid w:val="00E572EA"/>
    <w:rsid w:val="00E573F9"/>
    <w:rsid w:val="00E57A9F"/>
    <w:rsid w:val="00E6068A"/>
    <w:rsid w:val="00E606B6"/>
    <w:rsid w:val="00E607F1"/>
    <w:rsid w:val="00E612BB"/>
    <w:rsid w:val="00E61D2B"/>
    <w:rsid w:val="00E63687"/>
    <w:rsid w:val="00E63BC2"/>
    <w:rsid w:val="00E64F48"/>
    <w:rsid w:val="00E65F48"/>
    <w:rsid w:val="00E66081"/>
    <w:rsid w:val="00E661A7"/>
    <w:rsid w:val="00E66279"/>
    <w:rsid w:val="00E668FB"/>
    <w:rsid w:val="00E66A5E"/>
    <w:rsid w:val="00E66D06"/>
    <w:rsid w:val="00E66F08"/>
    <w:rsid w:val="00E701BC"/>
    <w:rsid w:val="00E70571"/>
    <w:rsid w:val="00E70D8F"/>
    <w:rsid w:val="00E70F58"/>
    <w:rsid w:val="00E710B4"/>
    <w:rsid w:val="00E71D39"/>
    <w:rsid w:val="00E72379"/>
    <w:rsid w:val="00E72F63"/>
    <w:rsid w:val="00E7313F"/>
    <w:rsid w:val="00E738EF"/>
    <w:rsid w:val="00E73B17"/>
    <w:rsid w:val="00E73D52"/>
    <w:rsid w:val="00E743DD"/>
    <w:rsid w:val="00E75018"/>
    <w:rsid w:val="00E7512A"/>
    <w:rsid w:val="00E758E6"/>
    <w:rsid w:val="00E76C1C"/>
    <w:rsid w:val="00E7725B"/>
    <w:rsid w:val="00E775F8"/>
    <w:rsid w:val="00E777F1"/>
    <w:rsid w:val="00E77BC0"/>
    <w:rsid w:val="00E800DB"/>
    <w:rsid w:val="00E80671"/>
    <w:rsid w:val="00E80841"/>
    <w:rsid w:val="00E81708"/>
    <w:rsid w:val="00E82102"/>
    <w:rsid w:val="00E824B1"/>
    <w:rsid w:val="00E8284D"/>
    <w:rsid w:val="00E82C5B"/>
    <w:rsid w:val="00E83031"/>
    <w:rsid w:val="00E83390"/>
    <w:rsid w:val="00E83777"/>
    <w:rsid w:val="00E8502D"/>
    <w:rsid w:val="00E85169"/>
    <w:rsid w:val="00E854DA"/>
    <w:rsid w:val="00E85A8F"/>
    <w:rsid w:val="00E8603F"/>
    <w:rsid w:val="00E86119"/>
    <w:rsid w:val="00E8633B"/>
    <w:rsid w:val="00E87C39"/>
    <w:rsid w:val="00E90711"/>
    <w:rsid w:val="00E90AFC"/>
    <w:rsid w:val="00E90D26"/>
    <w:rsid w:val="00E90FB0"/>
    <w:rsid w:val="00E9138C"/>
    <w:rsid w:val="00E91549"/>
    <w:rsid w:val="00E9170E"/>
    <w:rsid w:val="00E91A45"/>
    <w:rsid w:val="00E91D02"/>
    <w:rsid w:val="00E93661"/>
    <w:rsid w:val="00E93B20"/>
    <w:rsid w:val="00E93CF6"/>
    <w:rsid w:val="00E94967"/>
    <w:rsid w:val="00E94D9F"/>
    <w:rsid w:val="00E951D5"/>
    <w:rsid w:val="00E95395"/>
    <w:rsid w:val="00E95426"/>
    <w:rsid w:val="00E962B8"/>
    <w:rsid w:val="00E9638D"/>
    <w:rsid w:val="00E96471"/>
    <w:rsid w:val="00E966D7"/>
    <w:rsid w:val="00E97BCE"/>
    <w:rsid w:val="00E97FA8"/>
    <w:rsid w:val="00EA0858"/>
    <w:rsid w:val="00EA123E"/>
    <w:rsid w:val="00EA1729"/>
    <w:rsid w:val="00EA17DA"/>
    <w:rsid w:val="00EA39CE"/>
    <w:rsid w:val="00EA3E7E"/>
    <w:rsid w:val="00EA5605"/>
    <w:rsid w:val="00EA602A"/>
    <w:rsid w:val="00EA6B9C"/>
    <w:rsid w:val="00EB01BC"/>
    <w:rsid w:val="00EB0D9F"/>
    <w:rsid w:val="00EB103A"/>
    <w:rsid w:val="00EB1854"/>
    <w:rsid w:val="00EB196F"/>
    <w:rsid w:val="00EB1FD0"/>
    <w:rsid w:val="00EB248A"/>
    <w:rsid w:val="00EB2ADD"/>
    <w:rsid w:val="00EB3497"/>
    <w:rsid w:val="00EB3C79"/>
    <w:rsid w:val="00EB3EA2"/>
    <w:rsid w:val="00EB4830"/>
    <w:rsid w:val="00EB4AAB"/>
    <w:rsid w:val="00EB4D6E"/>
    <w:rsid w:val="00EB4FE8"/>
    <w:rsid w:val="00EB56D5"/>
    <w:rsid w:val="00EB6FBD"/>
    <w:rsid w:val="00EB7084"/>
    <w:rsid w:val="00EB78D6"/>
    <w:rsid w:val="00EC00A5"/>
    <w:rsid w:val="00EC0C74"/>
    <w:rsid w:val="00EC1C39"/>
    <w:rsid w:val="00EC2141"/>
    <w:rsid w:val="00EC2DD3"/>
    <w:rsid w:val="00EC30FD"/>
    <w:rsid w:val="00EC343C"/>
    <w:rsid w:val="00EC4757"/>
    <w:rsid w:val="00EC4CB3"/>
    <w:rsid w:val="00EC5294"/>
    <w:rsid w:val="00EC5630"/>
    <w:rsid w:val="00EC6126"/>
    <w:rsid w:val="00EC6747"/>
    <w:rsid w:val="00EC68D1"/>
    <w:rsid w:val="00EC79F8"/>
    <w:rsid w:val="00ED02C1"/>
    <w:rsid w:val="00ED07E6"/>
    <w:rsid w:val="00ED116A"/>
    <w:rsid w:val="00ED1336"/>
    <w:rsid w:val="00ED1C5F"/>
    <w:rsid w:val="00ED1D77"/>
    <w:rsid w:val="00ED2FF2"/>
    <w:rsid w:val="00ED30BC"/>
    <w:rsid w:val="00ED3F0D"/>
    <w:rsid w:val="00ED4F97"/>
    <w:rsid w:val="00ED5190"/>
    <w:rsid w:val="00ED54FA"/>
    <w:rsid w:val="00ED5E23"/>
    <w:rsid w:val="00ED64EE"/>
    <w:rsid w:val="00ED6505"/>
    <w:rsid w:val="00ED6CDF"/>
    <w:rsid w:val="00ED73FE"/>
    <w:rsid w:val="00ED7B74"/>
    <w:rsid w:val="00EE0455"/>
    <w:rsid w:val="00EE0A35"/>
    <w:rsid w:val="00EE1179"/>
    <w:rsid w:val="00EE13F5"/>
    <w:rsid w:val="00EE1539"/>
    <w:rsid w:val="00EE1838"/>
    <w:rsid w:val="00EE19AD"/>
    <w:rsid w:val="00EE1AC0"/>
    <w:rsid w:val="00EE2644"/>
    <w:rsid w:val="00EE309B"/>
    <w:rsid w:val="00EE36FB"/>
    <w:rsid w:val="00EE3D04"/>
    <w:rsid w:val="00EE41B2"/>
    <w:rsid w:val="00EE4DBB"/>
    <w:rsid w:val="00EE5C4B"/>
    <w:rsid w:val="00EE625D"/>
    <w:rsid w:val="00EE6388"/>
    <w:rsid w:val="00EE6D6B"/>
    <w:rsid w:val="00EF04AE"/>
    <w:rsid w:val="00EF0B86"/>
    <w:rsid w:val="00EF121A"/>
    <w:rsid w:val="00EF2F86"/>
    <w:rsid w:val="00EF37B6"/>
    <w:rsid w:val="00EF395C"/>
    <w:rsid w:val="00EF3AA0"/>
    <w:rsid w:val="00EF41A5"/>
    <w:rsid w:val="00EF43C8"/>
    <w:rsid w:val="00EF4597"/>
    <w:rsid w:val="00EF5179"/>
    <w:rsid w:val="00EF5B75"/>
    <w:rsid w:val="00EF6027"/>
    <w:rsid w:val="00EF69A2"/>
    <w:rsid w:val="00EF77D6"/>
    <w:rsid w:val="00EF7BA9"/>
    <w:rsid w:val="00EF7E10"/>
    <w:rsid w:val="00EF7EAB"/>
    <w:rsid w:val="00F000AE"/>
    <w:rsid w:val="00F00367"/>
    <w:rsid w:val="00F004BF"/>
    <w:rsid w:val="00F00736"/>
    <w:rsid w:val="00F00F10"/>
    <w:rsid w:val="00F01008"/>
    <w:rsid w:val="00F013C2"/>
    <w:rsid w:val="00F023F1"/>
    <w:rsid w:val="00F03888"/>
    <w:rsid w:val="00F03E95"/>
    <w:rsid w:val="00F040DA"/>
    <w:rsid w:val="00F0419A"/>
    <w:rsid w:val="00F045F3"/>
    <w:rsid w:val="00F04828"/>
    <w:rsid w:val="00F049BA"/>
    <w:rsid w:val="00F06CA8"/>
    <w:rsid w:val="00F071AC"/>
    <w:rsid w:val="00F073B6"/>
    <w:rsid w:val="00F07553"/>
    <w:rsid w:val="00F07D73"/>
    <w:rsid w:val="00F10C56"/>
    <w:rsid w:val="00F10E1B"/>
    <w:rsid w:val="00F10E45"/>
    <w:rsid w:val="00F10F70"/>
    <w:rsid w:val="00F11EE7"/>
    <w:rsid w:val="00F11F9E"/>
    <w:rsid w:val="00F121C3"/>
    <w:rsid w:val="00F1348C"/>
    <w:rsid w:val="00F13C7F"/>
    <w:rsid w:val="00F143F7"/>
    <w:rsid w:val="00F14D0A"/>
    <w:rsid w:val="00F14EEC"/>
    <w:rsid w:val="00F14F6E"/>
    <w:rsid w:val="00F168BF"/>
    <w:rsid w:val="00F16FA2"/>
    <w:rsid w:val="00F17A31"/>
    <w:rsid w:val="00F17C55"/>
    <w:rsid w:val="00F17C9D"/>
    <w:rsid w:val="00F20B16"/>
    <w:rsid w:val="00F20B61"/>
    <w:rsid w:val="00F20DEB"/>
    <w:rsid w:val="00F21443"/>
    <w:rsid w:val="00F21691"/>
    <w:rsid w:val="00F21E41"/>
    <w:rsid w:val="00F220AF"/>
    <w:rsid w:val="00F22D4B"/>
    <w:rsid w:val="00F22F1D"/>
    <w:rsid w:val="00F23718"/>
    <w:rsid w:val="00F23F62"/>
    <w:rsid w:val="00F24622"/>
    <w:rsid w:val="00F24795"/>
    <w:rsid w:val="00F259AD"/>
    <w:rsid w:val="00F25B4A"/>
    <w:rsid w:val="00F26345"/>
    <w:rsid w:val="00F26ACB"/>
    <w:rsid w:val="00F26D6D"/>
    <w:rsid w:val="00F27C90"/>
    <w:rsid w:val="00F27DC2"/>
    <w:rsid w:val="00F30D8A"/>
    <w:rsid w:val="00F30FF1"/>
    <w:rsid w:val="00F31624"/>
    <w:rsid w:val="00F317B8"/>
    <w:rsid w:val="00F32370"/>
    <w:rsid w:val="00F33E9B"/>
    <w:rsid w:val="00F3434F"/>
    <w:rsid w:val="00F34FBA"/>
    <w:rsid w:val="00F35374"/>
    <w:rsid w:val="00F35512"/>
    <w:rsid w:val="00F355E1"/>
    <w:rsid w:val="00F355FA"/>
    <w:rsid w:val="00F3583E"/>
    <w:rsid w:val="00F36691"/>
    <w:rsid w:val="00F36DBB"/>
    <w:rsid w:val="00F379D5"/>
    <w:rsid w:val="00F40C6F"/>
    <w:rsid w:val="00F40C97"/>
    <w:rsid w:val="00F40F16"/>
    <w:rsid w:val="00F424BA"/>
    <w:rsid w:val="00F42FA7"/>
    <w:rsid w:val="00F43144"/>
    <w:rsid w:val="00F432BB"/>
    <w:rsid w:val="00F4338A"/>
    <w:rsid w:val="00F433C0"/>
    <w:rsid w:val="00F4418A"/>
    <w:rsid w:val="00F442BD"/>
    <w:rsid w:val="00F444D1"/>
    <w:rsid w:val="00F4450E"/>
    <w:rsid w:val="00F4550C"/>
    <w:rsid w:val="00F4635D"/>
    <w:rsid w:val="00F466C2"/>
    <w:rsid w:val="00F4678D"/>
    <w:rsid w:val="00F46A25"/>
    <w:rsid w:val="00F47036"/>
    <w:rsid w:val="00F47459"/>
    <w:rsid w:val="00F477BD"/>
    <w:rsid w:val="00F50714"/>
    <w:rsid w:val="00F51102"/>
    <w:rsid w:val="00F51DDD"/>
    <w:rsid w:val="00F5292A"/>
    <w:rsid w:val="00F52F94"/>
    <w:rsid w:val="00F53F20"/>
    <w:rsid w:val="00F55BA2"/>
    <w:rsid w:val="00F55DDB"/>
    <w:rsid w:val="00F55FF4"/>
    <w:rsid w:val="00F561E0"/>
    <w:rsid w:val="00F56A11"/>
    <w:rsid w:val="00F57033"/>
    <w:rsid w:val="00F57F9B"/>
    <w:rsid w:val="00F60318"/>
    <w:rsid w:val="00F603EF"/>
    <w:rsid w:val="00F6101D"/>
    <w:rsid w:val="00F622B4"/>
    <w:rsid w:val="00F62B95"/>
    <w:rsid w:val="00F6369F"/>
    <w:rsid w:val="00F639AA"/>
    <w:rsid w:val="00F64AC1"/>
    <w:rsid w:val="00F66A32"/>
    <w:rsid w:val="00F66F0E"/>
    <w:rsid w:val="00F67131"/>
    <w:rsid w:val="00F702EC"/>
    <w:rsid w:val="00F70B5A"/>
    <w:rsid w:val="00F70DB2"/>
    <w:rsid w:val="00F71278"/>
    <w:rsid w:val="00F7185F"/>
    <w:rsid w:val="00F72400"/>
    <w:rsid w:val="00F731E2"/>
    <w:rsid w:val="00F7324C"/>
    <w:rsid w:val="00F73395"/>
    <w:rsid w:val="00F7385F"/>
    <w:rsid w:val="00F73F05"/>
    <w:rsid w:val="00F74864"/>
    <w:rsid w:val="00F752FF"/>
    <w:rsid w:val="00F759E9"/>
    <w:rsid w:val="00F7610C"/>
    <w:rsid w:val="00F762E8"/>
    <w:rsid w:val="00F762F0"/>
    <w:rsid w:val="00F76A41"/>
    <w:rsid w:val="00F76ACB"/>
    <w:rsid w:val="00F76B35"/>
    <w:rsid w:val="00F773C3"/>
    <w:rsid w:val="00F77B42"/>
    <w:rsid w:val="00F80BD4"/>
    <w:rsid w:val="00F80F49"/>
    <w:rsid w:val="00F81120"/>
    <w:rsid w:val="00F8150E"/>
    <w:rsid w:val="00F827C0"/>
    <w:rsid w:val="00F8328A"/>
    <w:rsid w:val="00F83D92"/>
    <w:rsid w:val="00F8409A"/>
    <w:rsid w:val="00F848BD"/>
    <w:rsid w:val="00F853B8"/>
    <w:rsid w:val="00F86EA5"/>
    <w:rsid w:val="00F87949"/>
    <w:rsid w:val="00F901E9"/>
    <w:rsid w:val="00F907CE"/>
    <w:rsid w:val="00F90A5E"/>
    <w:rsid w:val="00F912DD"/>
    <w:rsid w:val="00F919E8"/>
    <w:rsid w:val="00F91C18"/>
    <w:rsid w:val="00F92140"/>
    <w:rsid w:val="00F92850"/>
    <w:rsid w:val="00F9446B"/>
    <w:rsid w:val="00F952A0"/>
    <w:rsid w:val="00F963EC"/>
    <w:rsid w:val="00F9654D"/>
    <w:rsid w:val="00F97268"/>
    <w:rsid w:val="00F97871"/>
    <w:rsid w:val="00F97F5F"/>
    <w:rsid w:val="00FA0087"/>
    <w:rsid w:val="00FA07CA"/>
    <w:rsid w:val="00FA0B69"/>
    <w:rsid w:val="00FA1936"/>
    <w:rsid w:val="00FA1B5E"/>
    <w:rsid w:val="00FA3A8B"/>
    <w:rsid w:val="00FA3F51"/>
    <w:rsid w:val="00FA6385"/>
    <w:rsid w:val="00FA73A4"/>
    <w:rsid w:val="00FA7B03"/>
    <w:rsid w:val="00FB05D3"/>
    <w:rsid w:val="00FB0F98"/>
    <w:rsid w:val="00FB1242"/>
    <w:rsid w:val="00FB1C1E"/>
    <w:rsid w:val="00FB2DDD"/>
    <w:rsid w:val="00FB377D"/>
    <w:rsid w:val="00FB46AF"/>
    <w:rsid w:val="00FB4B67"/>
    <w:rsid w:val="00FB5011"/>
    <w:rsid w:val="00FB50E1"/>
    <w:rsid w:val="00FB521D"/>
    <w:rsid w:val="00FB5306"/>
    <w:rsid w:val="00FB5745"/>
    <w:rsid w:val="00FB5881"/>
    <w:rsid w:val="00FB5D73"/>
    <w:rsid w:val="00FB601C"/>
    <w:rsid w:val="00FB70BA"/>
    <w:rsid w:val="00FB75C0"/>
    <w:rsid w:val="00FC015A"/>
    <w:rsid w:val="00FC0350"/>
    <w:rsid w:val="00FC0627"/>
    <w:rsid w:val="00FC1013"/>
    <w:rsid w:val="00FC224B"/>
    <w:rsid w:val="00FC24A7"/>
    <w:rsid w:val="00FC3217"/>
    <w:rsid w:val="00FC3346"/>
    <w:rsid w:val="00FC3C53"/>
    <w:rsid w:val="00FC46F9"/>
    <w:rsid w:val="00FC48C4"/>
    <w:rsid w:val="00FC4CA7"/>
    <w:rsid w:val="00FC5AAC"/>
    <w:rsid w:val="00FC5AB3"/>
    <w:rsid w:val="00FC5FF3"/>
    <w:rsid w:val="00FC6405"/>
    <w:rsid w:val="00FC74CA"/>
    <w:rsid w:val="00FC74F1"/>
    <w:rsid w:val="00FC7611"/>
    <w:rsid w:val="00FC7672"/>
    <w:rsid w:val="00FC76DA"/>
    <w:rsid w:val="00FC7AEC"/>
    <w:rsid w:val="00FD0C4A"/>
    <w:rsid w:val="00FD2D6E"/>
    <w:rsid w:val="00FD4235"/>
    <w:rsid w:val="00FD4580"/>
    <w:rsid w:val="00FD477D"/>
    <w:rsid w:val="00FD52AC"/>
    <w:rsid w:val="00FD5561"/>
    <w:rsid w:val="00FD74EE"/>
    <w:rsid w:val="00FE02C5"/>
    <w:rsid w:val="00FE0A89"/>
    <w:rsid w:val="00FE1185"/>
    <w:rsid w:val="00FE13F5"/>
    <w:rsid w:val="00FE1759"/>
    <w:rsid w:val="00FE1A49"/>
    <w:rsid w:val="00FE1D66"/>
    <w:rsid w:val="00FE1DD7"/>
    <w:rsid w:val="00FE26CA"/>
    <w:rsid w:val="00FE2847"/>
    <w:rsid w:val="00FE2853"/>
    <w:rsid w:val="00FE2EED"/>
    <w:rsid w:val="00FE35B5"/>
    <w:rsid w:val="00FE42ED"/>
    <w:rsid w:val="00FE4824"/>
    <w:rsid w:val="00FE4D33"/>
    <w:rsid w:val="00FE5A2B"/>
    <w:rsid w:val="00FE5DCE"/>
    <w:rsid w:val="00FE62A3"/>
    <w:rsid w:val="00FE6CEF"/>
    <w:rsid w:val="00FE784C"/>
    <w:rsid w:val="00FE7B19"/>
    <w:rsid w:val="00FF005D"/>
    <w:rsid w:val="00FF01DD"/>
    <w:rsid w:val="00FF073C"/>
    <w:rsid w:val="00FF0A41"/>
    <w:rsid w:val="00FF1622"/>
    <w:rsid w:val="00FF1A75"/>
    <w:rsid w:val="00FF20FF"/>
    <w:rsid w:val="00FF2397"/>
    <w:rsid w:val="00FF2C65"/>
    <w:rsid w:val="00FF31E3"/>
    <w:rsid w:val="00FF326F"/>
    <w:rsid w:val="00FF332C"/>
    <w:rsid w:val="00FF399D"/>
    <w:rsid w:val="00FF406B"/>
    <w:rsid w:val="00FF4F93"/>
    <w:rsid w:val="00FF540F"/>
    <w:rsid w:val="00FF6288"/>
    <w:rsid w:val="00FF648B"/>
    <w:rsid w:val="00FF69A7"/>
    <w:rsid w:val="00FF76BA"/>
    <w:rsid w:val="00FF7875"/>
    <w:rsid w:val="00FF7D98"/>
    <w:rsid w:val="02DD4001"/>
    <w:rsid w:val="0C4274CE"/>
    <w:rsid w:val="0CBF150B"/>
    <w:rsid w:val="171952CF"/>
    <w:rsid w:val="2A6B7798"/>
    <w:rsid w:val="351112A6"/>
    <w:rsid w:val="5BE10896"/>
    <w:rsid w:val="6DAD6581"/>
    <w:rsid w:val="6F5B7D32"/>
    <w:rsid w:val="762D1373"/>
    <w:rsid w:val="7893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styleId="2">
    <w:name w:val="heading 1"/>
    <w:basedOn w:val="3"/>
    <w:next w:val="1"/>
    <w:link w:val="294"/>
    <w:qFormat/>
    <w:uiPriority w:val="0"/>
    <w:pPr>
      <w:outlineLvl w:val="0"/>
    </w:pPr>
    <w:rPr>
      <w:sz w:val="24"/>
    </w:rPr>
  </w:style>
  <w:style w:type="paragraph" w:styleId="3">
    <w:name w:val="heading 2"/>
    <w:basedOn w:val="1"/>
    <w:next w:val="1"/>
    <w:link w:val="295"/>
    <w:qFormat/>
    <w:uiPriority w:val="0"/>
    <w:pPr>
      <w:keepNext/>
      <w:outlineLvl w:val="1"/>
    </w:pPr>
    <w:rPr>
      <w:rFonts w:ascii="Arial" w:hAnsi="Arial" w:eastAsia="Dotum"/>
      <w:color w:val="auto"/>
      <w:kern w:val="2"/>
    </w:rPr>
  </w:style>
  <w:style w:type="paragraph" w:styleId="4">
    <w:name w:val="heading 3"/>
    <w:basedOn w:val="1"/>
    <w:next w:val="1"/>
    <w:link w:val="296"/>
    <w:qFormat/>
    <w:uiPriority w:val="0"/>
    <w:pPr>
      <w:keepNext/>
      <w:numPr>
        <w:ilvl w:val="2"/>
        <w:numId w:val="1"/>
      </w:numPr>
      <w:adjustRightInd w:val="0"/>
      <w:spacing w:after="160" w:line="400" w:lineRule="atLeast"/>
      <w:textAlignment w:val="baseline"/>
      <w:outlineLvl w:val="2"/>
    </w:pPr>
    <w:rPr>
      <w:rFonts w:ascii="한양헤드라인" w:hAnsi="Arial" w:eastAsia="한양헤드라인" w:cs="Times New Roman"/>
      <w:sz w:val="28"/>
      <w:lang w:val="zh-CN" w:eastAsia="zh-CN"/>
    </w:rPr>
  </w:style>
  <w:style w:type="paragraph" w:styleId="5">
    <w:name w:val="heading 4"/>
    <w:basedOn w:val="1"/>
    <w:next w:val="1"/>
    <w:link w:val="297"/>
    <w:qFormat/>
    <w:uiPriority w:val="0"/>
    <w:pPr>
      <w:keepNext/>
      <w:autoSpaceDE w:val="0"/>
      <w:autoSpaceDN w:val="0"/>
      <w:adjustRightInd w:val="0"/>
      <w:jc w:val="center"/>
      <w:outlineLvl w:val="3"/>
    </w:pPr>
    <w:rPr>
      <w:rFonts w:ascii="Dotum" w:eastAsia="Dotum"/>
      <w:b/>
      <w:kern w:val="2"/>
    </w:rPr>
  </w:style>
  <w:style w:type="paragraph" w:styleId="6">
    <w:name w:val="heading 5"/>
    <w:basedOn w:val="1"/>
    <w:next w:val="1"/>
    <w:link w:val="298"/>
    <w:qFormat/>
    <w:uiPriority w:val="0"/>
    <w:pPr>
      <w:keepNext/>
      <w:numPr>
        <w:ilvl w:val="0"/>
        <w:numId w:val="2"/>
      </w:numPr>
      <w:autoSpaceDE w:val="0"/>
      <w:autoSpaceDN w:val="0"/>
      <w:adjustRightInd w:val="0"/>
      <w:spacing w:before="360" w:after="200" w:line="288" w:lineRule="auto"/>
      <w:jc w:val="left"/>
      <w:textAlignment w:val="baseline"/>
      <w:outlineLvl w:val="4"/>
    </w:pPr>
    <w:rPr>
      <w:rFonts w:cs="Times New Roman"/>
      <w:w w:val="90"/>
      <w:kern w:val="20"/>
      <w:sz w:val="28"/>
      <w:lang w:val="zh-CN" w:eastAsia="zh-CN"/>
    </w:rPr>
  </w:style>
  <w:style w:type="paragraph" w:styleId="7">
    <w:name w:val="heading 6"/>
    <w:basedOn w:val="1"/>
    <w:next w:val="1"/>
    <w:link w:val="299"/>
    <w:qFormat/>
    <w:uiPriority w:val="0"/>
    <w:pPr>
      <w:keepNext/>
      <w:autoSpaceDE w:val="0"/>
      <w:autoSpaceDN w:val="0"/>
      <w:adjustRightInd w:val="0"/>
      <w:outlineLvl w:val="5"/>
    </w:pPr>
    <w:rPr>
      <w:rFonts w:ascii="Gulim" w:eastAsia="Gulim"/>
      <w:b/>
      <w:kern w:val="2"/>
      <w:sz w:val="18"/>
    </w:rPr>
  </w:style>
  <w:style w:type="paragraph" w:styleId="8">
    <w:name w:val="heading 7"/>
    <w:basedOn w:val="1"/>
    <w:next w:val="1"/>
    <w:link w:val="300"/>
    <w:qFormat/>
    <w:uiPriority w:val="0"/>
    <w:pPr>
      <w:keepNext/>
      <w:adjustRightInd w:val="0"/>
      <w:spacing w:line="360" w:lineRule="atLeast"/>
      <w:textAlignment w:val="baseline"/>
      <w:outlineLvl w:val="6"/>
    </w:pPr>
    <w:rPr>
      <w:color w:val="auto"/>
      <w:sz w:val="24"/>
    </w:rPr>
  </w:style>
  <w:style w:type="paragraph" w:styleId="9">
    <w:name w:val="heading 8"/>
    <w:basedOn w:val="1"/>
    <w:next w:val="1"/>
    <w:link w:val="301"/>
    <w:qFormat/>
    <w:uiPriority w:val="0"/>
    <w:pPr>
      <w:keepNext/>
      <w:adjustRightInd w:val="0"/>
      <w:spacing w:line="360" w:lineRule="atLeast"/>
      <w:textAlignment w:val="baseline"/>
      <w:outlineLvl w:val="7"/>
    </w:pPr>
    <w:rPr>
      <w:color w:val="auto"/>
      <w:sz w:val="24"/>
    </w:rPr>
  </w:style>
  <w:style w:type="paragraph" w:styleId="10">
    <w:name w:val="heading 9"/>
    <w:basedOn w:val="1"/>
    <w:next w:val="1"/>
    <w:link w:val="302"/>
    <w:qFormat/>
    <w:uiPriority w:val="0"/>
    <w:pPr>
      <w:keepNext/>
      <w:adjustRightInd w:val="0"/>
      <w:spacing w:line="360" w:lineRule="atLeast"/>
      <w:textAlignment w:val="baseline"/>
      <w:outlineLvl w:val="8"/>
    </w:pPr>
    <w:rPr>
      <w:color w:val="auto"/>
      <w:sz w:val="24"/>
    </w:rPr>
  </w:style>
  <w:style w:type="character" w:default="1" w:styleId="65">
    <w:name w:val="Default Paragraph Font"/>
    <w:unhideWhenUsed/>
    <w:qFormat/>
    <w:uiPriority w:val="1"/>
  </w:style>
  <w:style w:type="table" w:default="1" w:styleId="6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autoRedefine/>
    <w:qFormat/>
    <w:uiPriority w:val="0"/>
    <w:pPr>
      <w:autoSpaceDE w:val="0"/>
      <w:autoSpaceDN w:val="0"/>
      <w:spacing w:line="240" w:lineRule="atLeast"/>
      <w:ind w:left="2550" w:leftChars="1200"/>
    </w:pPr>
    <w:rPr>
      <w:rFonts w:ascii="HY신명조" w:hAnsi="HY신명조" w:eastAsia="HY신명조" w:cs="HY신명조"/>
      <w:szCs w:val="22"/>
    </w:rPr>
  </w:style>
  <w:style w:type="paragraph" w:styleId="12">
    <w:name w:val="List Number 2"/>
    <w:basedOn w:val="1"/>
    <w:qFormat/>
    <w:uiPriority w:val="0"/>
    <w:rPr>
      <w:sz w:val="20"/>
    </w:rPr>
  </w:style>
  <w:style w:type="paragraph" w:styleId="13">
    <w:name w:val="Note Heading"/>
    <w:basedOn w:val="1"/>
    <w:next w:val="1"/>
    <w:link w:val="905"/>
    <w:unhideWhenUsed/>
    <w:qFormat/>
    <w:uiPriority w:val="0"/>
    <w:pPr>
      <w:jc w:val="center"/>
    </w:pPr>
    <w:rPr>
      <w:rFonts w:ascii="Book Antiqua" w:hAnsi="Book Antiqua" w:cs="Times New Roman"/>
      <w:color w:val="auto"/>
      <w:sz w:val="20"/>
      <w:lang w:val="zh-CN" w:eastAsia="zh-CN"/>
    </w:rPr>
  </w:style>
  <w:style w:type="paragraph" w:styleId="14">
    <w:name w:val="List Bullet 4"/>
    <w:basedOn w:val="1"/>
    <w:next w:val="15"/>
    <w:autoRedefine/>
    <w:qFormat/>
    <w:uiPriority w:val="0"/>
    <w:pPr>
      <w:tabs>
        <w:tab w:val="left" w:pos="1400"/>
      </w:tabs>
      <w:autoSpaceDE w:val="0"/>
      <w:autoSpaceDN w:val="0"/>
      <w:ind w:left="1397" w:leftChars="500" w:hanging="297" w:hangingChars="135"/>
    </w:pPr>
    <w:rPr>
      <w:rFonts w:ascii="GulimChe" w:hAnsi="GulimChe" w:eastAsia="GulimChe"/>
      <w:szCs w:val="24"/>
    </w:rPr>
  </w:style>
  <w:style w:type="paragraph" w:styleId="15">
    <w:name w:val="List Bullet 5"/>
    <w:basedOn w:val="1"/>
    <w:autoRedefine/>
    <w:qFormat/>
    <w:uiPriority w:val="0"/>
    <w:pPr>
      <w:tabs>
        <w:tab w:val="left" w:pos="1600"/>
      </w:tabs>
      <w:autoSpaceDE w:val="0"/>
      <w:autoSpaceDN w:val="0"/>
      <w:ind w:left="1597" w:leftChars="636" w:hanging="198" w:hangingChars="90"/>
    </w:pPr>
    <w:rPr>
      <w:rFonts w:ascii="GulimChe" w:hAnsi="GulimChe" w:eastAsia="GulimChe"/>
      <w:szCs w:val="24"/>
    </w:rPr>
  </w:style>
  <w:style w:type="paragraph" w:styleId="16">
    <w:name w:val="List Number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after="120"/>
      <w:ind w:left="1967" w:hanging="720"/>
      <w:jc w:val="left"/>
      <w:textAlignment w:val="baseline"/>
    </w:pPr>
    <w:rPr>
      <w:rFonts w:ascii="Arial" w:hAnsi="Arial" w:eastAsia="Batang"/>
      <w:lang w:val="en-GB" w:eastAsia="en-US"/>
    </w:rPr>
  </w:style>
  <w:style w:type="paragraph" w:styleId="17">
    <w:name w:val="Normal Indent"/>
    <w:basedOn w:val="1"/>
    <w:link w:val="895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adjustRightInd w:val="0"/>
      <w:spacing w:line="296" w:lineRule="auto"/>
      <w:ind w:left="850"/>
      <w:jc w:val="left"/>
    </w:pPr>
    <w:rPr>
      <w:rFonts w:cs="Times New Roman"/>
      <w:lang w:val="zh-CN" w:eastAsia="zh-CN"/>
    </w:rPr>
  </w:style>
  <w:style w:type="paragraph" w:styleId="18">
    <w:name w:val="caption"/>
    <w:basedOn w:val="1"/>
    <w:next w:val="1"/>
    <w:qFormat/>
    <w:uiPriority w:val="0"/>
    <w:pPr>
      <w:autoSpaceDE w:val="0"/>
      <w:autoSpaceDN w:val="0"/>
      <w:spacing w:before="120" w:after="240"/>
    </w:pPr>
    <w:rPr>
      <w:rFonts w:ascii="Batang" w:eastAsia="Batang"/>
      <w:b/>
      <w:szCs w:val="24"/>
    </w:rPr>
  </w:style>
  <w:style w:type="paragraph" w:styleId="19">
    <w:name w:val="List Bullet"/>
    <w:basedOn w:val="20"/>
    <w:autoRedefine/>
    <w:qFormat/>
    <w:uiPriority w:val="0"/>
    <w:pPr>
      <w:numPr>
        <w:ilvl w:val="0"/>
        <w:numId w:val="3"/>
      </w:numPr>
      <w:tabs>
        <w:tab w:val="left" w:pos="400"/>
        <w:tab w:val="left" w:pos="907"/>
        <w:tab w:val="clear" w:pos="361"/>
      </w:tabs>
      <w:spacing w:line="360" w:lineRule="atLeast"/>
      <w:ind w:left="907" w:leftChars="0" w:hanging="453" w:firstLineChars="0"/>
    </w:pPr>
    <w:rPr>
      <w:rFonts w:ascii="Arial" w:hAnsi="Arial"/>
      <w:sz w:val="20"/>
    </w:rPr>
  </w:style>
  <w:style w:type="paragraph" w:styleId="20">
    <w:name w:val="Body Text"/>
    <w:basedOn w:val="1"/>
    <w:link w:val="170"/>
    <w:qFormat/>
    <w:uiPriority w:val="0"/>
    <w:pPr>
      <w:ind w:left="419" w:hanging="62"/>
    </w:pPr>
    <w:rPr>
      <w:rFonts w:hAnsi="News701 BT"/>
      <w:color w:val="auto"/>
      <w:kern w:val="2"/>
    </w:rPr>
  </w:style>
  <w:style w:type="paragraph" w:styleId="21">
    <w:name w:val="Document Map"/>
    <w:basedOn w:val="1"/>
    <w:link w:val="172"/>
    <w:qFormat/>
    <w:uiPriority w:val="0"/>
    <w:pPr>
      <w:shd w:val="clear" w:color="auto" w:fill="000080"/>
    </w:pPr>
    <w:rPr>
      <w:rFonts w:ascii="Arial" w:hAnsi="Arial" w:eastAsia="DotumChe"/>
      <w:color w:val="auto"/>
      <w:kern w:val="2"/>
      <w:sz w:val="20"/>
    </w:rPr>
  </w:style>
  <w:style w:type="paragraph" w:styleId="22">
    <w:name w:val="annotation text"/>
    <w:basedOn w:val="1"/>
    <w:link w:val="896"/>
    <w:qFormat/>
    <w:uiPriority w:val="0"/>
    <w:pPr>
      <w:widowControl/>
      <w:wordWrap/>
      <w:adjustRightInd w:val="0"/>
      <w:spacing w:line="360" w:lineRule="atLeast"/>
      <w:jc w:val="left"/>
      <w:textAlignment w:val="baseline"/>
    </w:pPr>
    <w:rPr>
      <w:rFonts w:cs="Times New Roman"/>
      <w:color w:val="auto"/>
      <w:sz w:val="24"/>
      <w:szCs w:val="22"/>
      <w:lang w:val="zh-CN" w:eastAsia="zh-CN"/>
    </w:rPr>
  </w:style>
  <w:style w:type="paragraph" w:styleId="23">
    <w:name w:val="index 6"/>
    <w:basedOn w:val="1"/>
    <w:next w:val="1"/>
    <w:autoRedefine/>
    <w:qFormat/>
    <w:uiPriority w:val="0"/>
    <w:pPr>
      <w:widowControl/>
      <w:wordWrap/>
      <w:overflowPunct w:val="0"/>
      <w:autoSpaceDE w:val="0"/>
      <w:autoSpaceDN w:val="0"/>
      <w:adjustRightInd w:val="0"/>
      <w:ind w:left="2550" w:hanging="425"/>
      <w:textAlignment w:val="baseline"/>
    </w:pPr>
    <w:rPr>
      <w:rFonts w:ascii="Book Antiqua" w:hAnsi="Book Antiqua" w:eastAsia="Gulim"/>
      <w:sz w:val="20"/>
    </w:rPr>
  </w:style>
  <w:style w:type="paragraph" w:styleId="24">
    <w:name w:val="Body Text 3"/>
    <w:basedOn w:val="1"/>
    <w:link w:val="271"/>
    <w:qFormat/>
    <w:uiPriority w:val="0"/>
    <w:pPr>
      <w:spacing w:after="180"/>
    </w:pPr>
    <w:rPr>
      <w:color w:val="auto"/>
      <w:kern w:val="2"/>
      <w:sz w:val="16"/>
      <w:szCs w:val="16"/>
    </w:rPr>
  </w:style>
  <w:style w:type="paragraph" w:styleId="25">
    <w:name w:val="List Bullet 3"/>
    <w:basedOn w:val="20"/>
    <w:autoRedefine/>
    <w:qFormat/>
    <w:uiPriority w:val="0"/>
    <w:pPr>
      <w:numPr>
        <w:ilvl w:val="0"/>
        <w:numId w:val="4"/>
      </w:numPr>
      <w:tabs>
        <w:tab w:val="left" w:pos="360"/>
        <w:tab w:val="left" w:pos="435"/>
        <w:tab w:val="left" w:pos="810"/>
        <w:tab w:val="left" w:pos="1304"/>
        <w:tab w:val="clear" w:pos="1212"/>
      </w:tabs>
      <w:spacing w:line="360" w:lineRule="atLeast"/>
      <w:ind w:left="1304" w:leftChars="0" w:hanging="397" w:firstLineChars="0"/>
    </w:pPr>
    <w:rPr>
      <w:rFonts w:ascii="Arial" w:hAnsi="Arial"/>
      <w:sz w:val="20"/>
    </w:rPr>
  </w:style>
  <w:style w:type="paragraph" w:styleId="26">
    <w:name w:val="Body Text Indent"/>
    <w:basedOn w:val="1"/>
    <w:link w:val="269"/>
    <w:qFormat/>
    <w:uiPriority w:val="0"/>
    <w:pPr>
      <w:spacing w:after="180"/>
      <w:ind w:left="851" w:leftChars="400"/>
    </w:pPr>
    <w:rPr>
      <w:color w:val="auto"/>
      <w:kern w:val="2"/>
      <w:sz w:val="20"/>
    </w:rPr>
  </w:style>
  <w:style w:type="paragraph" w:styleId="27">
    <w:name w:val="List Number 3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after="120"/>
      <w:ind w:left="849" w:hanging="283"/>
      <w:jc w:val="left"/>
      <w:textAlignment w:val="baseline"/>
    </w:pPr>
    <w:rPr>
      <w:rFonts w:ascii="Arial" w:hAnsi="Arial" w:eastAsia="Batang"/>
      <w:lang w:val="en-GB" w:eastAsia="en-US"/>
    </w:rPr>
  </w:style>
  <w:style w:type="paragraph" w:styleId="28">
    <w:name w:val="List 2"/>
    <w:basedOn w:val="1"/>
    <w:qFormat/>
    <w:uiPriority w:val="0"/>
    <w:pPr>
      <w:tabs>
        <w:tab w:val="left" w:pos="227"/>
      </w:tabs>
      <w:ind w:left="227" w:leftChars="400" w:hanging="227" w:hangingChars="200"/>
    </w:pPr>
    <w:rPr>
      <w:sz w:val="20"/>
      <w:szCs w:val="22"/>
    </w:rPr>
  </w:style>
  <w:style w:type="paragraph" w:styleId="29">
    <w:name w:val="Block Text"/>
    <w:basedOn w:val="1"/>
    <w:qFormat/>
    <w:uiPriority w:val="0"/>
    <w:pPr>
      <w:autoSpaceDE w:val="0"/>
      <w:autoSpaceDN w:val="0"/>
      <w:ind w:left="540" w:leftChars="270" w:right="70" w:rightChars="35"/>
    </w:pPr>
    <w:rPr>
      <w:sz w:val="20"/>
      <w:szCs w:val="24"/>
    </w:rPr>
  </w:style>
  <w:style w:type="paragraph" w:styleId="30">
    <w:name w:val="List Bullet 2"/>
    <w:basedOn w:val="1"/>
    <w:autoRedefine/>
    <w:qFormat/>
    <w:uiPriority w:val="0"/>
    <w:pPr>
      <w:tabs>
        <w:tab w:val="left" w:pos="500"/>
      </w:tabs>
      <w:autoSpaceDE w:val="0"/>
      <w:autoSpaceDN w:val="0"/>
      <w:ind w:left="500" w:hanging="330"/>
    </w:pPr>
    <w:rPr>
      <w:rFonts w:ascii="GulimChe" w:hAnsi="GulimChe" w:eastAsia="GulimChe"/>
      <w:b/>
      <w:bCs/>
      <w:sz w:val="24"/>
      <w:szCs w:val="24"/>
    </w:rPr>
  </w:style>
  <w:style w:type="paragraph" w:styleId="31">
    <w:name w:val="toc 5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800" w:leftChars="800"/>
      <w:textAlignment w:val="baseline"/>
    </w:pPr>
  </w:style>
  <w:style w:type="paragraph" w:styleId="32">
    <w:name w:val="toc 3"/>
    <w:basedOn w:val="1"/>
    <w:next w:val="1"/>
    <w:link w:val="1080"/>
    <w:autoRedefine/>
    <w:qFormat/>
    <w:uiPriority w:val="0"/>
    <w:pPr>
      <w:ind w:left="850" w:leftChars="400"/>
    </w:pPr>
    <w:rPr>
      <w:rFonts w:cs="Times New Roman"/>
      <w:color w:val="auto"/>
      <w:kern w:val="2"/>
      <w:lang w:val="zh-CN" w:eastAsia="zh-CN"/>
    </w:rPr>
  </w:style>
  <w:style w:type="paragraph" w:styleId="33">
    <w:name w:val="Plain Text"/>
    <w:basedOn w:val="1"/>
    <w:link w:val="289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adjustRightInd w:val="0"/>
      <w:spacing w:line="296" w:lineRule="auto"/>
      <w:jc w:val="left"/>
    </w:pPr>
    <w:rPr>
      <w:rFonts w:eastAsia="Batang"/>
      <w:sz w:val="20"/>
      <w:szCs w:val="24"/>
    </w:rPr>
  </w:style>
  <w:style w:type="paragraph" w:styleId="34">
    <w:name w:val="List Number 4"/>
    <w:basedOn w:val="1"/>
    <w:uiPriority w:val="0"/>
    <w:pPr>
      <w:tabs>
        <w:tab w:val="left" w:pos="361"/>
        <w:tab w:val="left" w:pos="1440"/>
      </w:tabs>
      <w:wordWrap/>
      <w:spacing w:before="26" w:after="240" w:line="240" w:lineRule="atLeast"/>
      <w:ind w:left="1440" w:leftChars="200" w:right="115" w:hanging="360" w:hangingChars="200"/>
      <w:jc w:val="left"/>
    </w:pPr>
    <w:rPr>
      <w:rFonts w:ascii="Arial" w:hAnsi="Arial" w:eastAsia="Batang"/>
      <w:sz w:val="20"/>
      <w:lang w:eastAsia="en-US"/>
    </w:rPr>
  </w:style>
  <w:style w:type="paragraph" w:styleId="35">
    <w:name w:val="toc 8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2975" w:leftChars="1400"/>
      <w:textAlignment w:val="baseline"/>
    </w:pPr>
  </w:style>
  <w:style w:type="paragraph" w:styleId="36">
    <w:name w:val="Date"/>
    <w:basedOn w:val="1"/>
    <w:next w:val="1"/>
    <w:link w:val="173"/>
    <w:qFormat/>
    <w:uiPriority w:val="0"/>
  </w:style>
  <w:style w:type="paragraph" w:styleId="37">
    <w:name w:val="Body Text Indent 2"/>
    <w:basedOn w:val="1"/>
    <w:link w:val="259"/>
    <w:qFormat/>
    <w:uiPriority w:val="0"/>
    <w:pPr>
      <w:spacing w:after="20"/>
      <w:ind w:left="1531"/>
    </w:pPr>
    <w:rPr>
      <w:rFonts w:ascii="Gulim" w:eastAsia="Gulim"/>
      <w:color w:val="auto"/>
      <w:kern w:val="2"/>
      <w:sz w:val="20"/>
      <w:lang w:bidi="he-IL"/>
    </w:rPr>
  </w:style>
  <w:style w:type="paragraph" w:styleId="38">
    <w:name w:val="endnote text"/>
    <w:basedOn w:val="1"/>
    <w:link w:val="898"/>
    <w:uiPriority w:val="0"/>
    <w:pPr>
      <w:snapToGrid w:val="0"/>
      <w:jc w:val="left"/>
    </w:pPr>
    <w:rPr>
      <w:rFonts w:cs="Times New Roman"/>
      <w:color w:val="auto"/>
      <w:kern w:val="2"/>
      <w:sz w:val="20"/>
      <w:lang w:val="zh-CN" w:eastAsia="zh-CN"/>
    </w:rPr>
  </w:style>
  <w:style w:type="paragraph" w:styleId="39">
    <w:name w:val="Balloon Text"/>
    <w:basedOn w:val="1"/>
    <w:link w:val="169"/>
    <w:qFormat/>
    <w:uiPriority w:val="0"/>
    <w:rPr>
      <w:rFonts w:ascii="Arial" w:hAnsi="Arial" w:eastAsia="Dotum"/>
      <w:color w:val="auto"/>
      <w:kern w:val="2"/>
      <w:sz w:val="18"/>
      <w:szCs w:val="18"/>
    </w:rPr>
  </w:style>
  <w:style w:type="paragraph" w:styleId="40">
    <w:name w:val="footer"/>
    <w:basedOn w:val="1"/>
    <w:link w:val="307"/>
    <w:qFormat/>
    <w:uiPriority w:val="99"/>
    <w:pPr>
      <w:tabs>
        <w:tab w:val="center" w:pos="4252"/>
        <w:tab w:val="right" w:pos="8504"/>
      </w:tabs>
      <w:snapToGrid w:val="0"/>
    </w:pPr>
    <w:rPr>
      <w:color w:val="auto"/>
      <w:kern w:val="2"/>
    </w:rPr>
  </w:style>
  <w:style w:type="paragraph" w:styleId="41">
    <w:name w:val="header"/>
    <w:basedOn w:val="1"/>
    <w:link w:val="281"/>
    <w:qFormat/>
    <w:uiPriority w:val="0"/>
    <w:pPr>
      <w:tabs>
        <w:tab w:val="center" w:pos="4252"/>
        <w:tab w:val="right" w:pos="8504"/>
      </w:tabs>
      <w:snapToGrid w:val="0"/>
    </w:pPr>
    <w:rPr>
      <w:color w:val="auto"/>
      <w:kern w:val="2"/>
    </w:rPr>
  </w:style>
  <w:style w:type="paragraph" w:styleId="42">
    <w:name w:val="toc 1"/>
    <w:basedOn w:val="1"/>
    <w:next w:val="1"/>
    <w:autoRedefine/>
    <w:qFormat/>
    <w:uiPriority w:val="0"/>
    <w:pPr>
      <w:framePr w:hSpace="142" w:wrap="around" w:vAnchor="text" w:hAnchor="margin" w:x="198" w:y="182"/>
      <w:tabs>
        <w:tab w:val="right" w:leader="dot" w:pos="8777"/>
      </w:tabs>
      <w:jc w:val="left"/>
    </w:pPr>
  </w:style>
  <w:style w:type="paragraph" w:styleId="43">
    <w:name w:val="toc 4"/>
    <w:basedOn w:val="1"/>
    <w:next w:val="1"/>
    <w:autoRedefine/>
    <w:qFormat/>
    <w:uiPriority w:val="0"/>
    <w:pPr>
      <w:spacing w:line="240" w:lineRule="atLeast"/>
      <w:ind w:left="1275"/>
      <w:jc w:val="left"/>
    </w:pPr>
    <w:rPr>
      <w:rFonts w:eastAsia="Gulim"/>
      <w:sz w:val="24"/>
    </w:rPr>
  </w:style>
  <w:style w:type="paragraph" w:styleId="44">
    <w:name w:val="index heading"/>
    <w:basedOn w:val="1"/>
    <w:next w:val="1"/>
    <w:qFormat/>
    <w:uiPriority w:val="0"/>
    <w:pPr>
      <w:adjustRightInd w:val="0"/>
      <w:spacing w:line="280" w:lineRule="atLeast"/>
      <w:textAlignment w:val="baseline"/>
    </w:pPr>
  </w:style>
  <w:style w:type="paragraph" w:styleId="45">
    <w:name w:val="Subtitle"/>
    <w:basedOn w:val="1"/>
    <w:next w:val="1"/>
    <w:link w:val="901"/>
    <w:qFormat/>
    <w:uiPriority w:val="11"/>
    <w:pPr>
      <w:spacing w:after="60"/>
      <w:jc w:val="center"/>
      <w:outlineLvl w:val="1"/>
    </w:pPr>
    <w:rPr>
      <w:rFonts w:ascii="Malgun Gothic" w:hAnsi="Malgun Gothic" w:eastAsia="Malgun Gothic" w:cs="Times New Roman"/>
      <w:color w:val="auto"/>
      <w:kern w:val="2"/>
      <w:sz w:val="24"/>
      <w:szCs w:val="24"/>
      <w:lang w:val="zh-CN" w:eastAsia="zh-CN"/>
    </w:rPr>
  </w:style>
  <w:style w:type="paragraph" w:styleId="46">
    <w:name w:val="List Number 5"/>
    <w:basedOn w:val="1"/>
    <w:qFormat/>
    <w:uiPriority w:val="0"/>
    <w:pPr>
      <w:tabs>
        <w:tab w:val="left" w:pos="1212"/>
        <w:tab w:val="left" w:pos="1800"/>
      </w:tabs>
      <w:wordWrap/>
      <w:spacing w:before="26" w:after="240" w:line="240" w:lineRule="atLeast"/>
      <w:ind w:left="1800" w:leftChars="600" w:right="115" w:hanging="360" w:hangingChars="200"/>
      <w:jc w:val="left"/>
    </w:pPr>
    <w:rPr>
      <w:rFonts w:ascii="Arial" w:hAnsi="Arial" w:eastAsia="Batang"/>
      <w:sz w:val="20"/>
      <w:lang w:eastAsia="en-US"/>
    </w:rPr>
  </w:style>
  <w:style w:type="paragraph" w:styleId="47">
    <w:name w:val="List"/>
    <w:basedOn w:val="1"/>
    <w:qFormat/>
    <w:uiPriority w:val="0"/>
    <w:pPr>
      <w:adjustRightInd w:val="0"/>
      <w:spacing w:line="360" w:lineRule="atLeast"/>
      <w:ind w:left="425" w:hanging="425"/>
      <w:textAlignment w:val="baseline"/>
    </w:pPr>
    <w:rPr>
      <w:rFonts w:ascii="GulimChe" w:eastAsia="GulimChe"/>
      <w:sz w:val="24"/>
    </w:rPr>
  </w:style>
  <w:style w:type="paragraph" w:styleId="48">
    <w:name w:val="footnote text"/>
    <w:basedOn w:val="1"/>
    <w:link w:val="303"/>
    <w:qFormat/>
    <w:uiPriority w:val="0"/>
    <w:pPr>
      <w:snapToGrid w:val="0"/>
      <w:jc w:val="left"/>
    </w:pPr>
    <w:rPr>
      <w:color w:val="auto"/>
      <w:kern w:val="2"/>
      <w:sz w:val="18"/>
    </w:rPr>
  </w:style>
  <w:style w:type="paragraph" w:styleId="49">
    <w:name w:val="toc 6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2125" w:leftChars="1000"/>
      <w:textAlignment w:val="baseline"/>
    </w:pPr>
  </w:style>
  <w:style w:type="paragraph" w:styleId="50">
    <w:name w:val="table of figures"/>
    <w:basedOn w:val="1"/>
    <w:qFormat/>
    <w:uiPriority w:val="0"/>
    <w:pPr>
      <w:widowControl/>
      <w:tabs>
        <w:tab w:val="right" w:leader="dot" w:pos="9240"/>
      </w:tabs>
      <w:wordWrap/>
      <w:adjustRightInd w:val="0"/>
      <w:spacing w:line="280" w:lineRule="atLeast"/>
      <w:ind w:left="850" w:hanging="850"/>
      <w:textAlignment w:val="baseline"/>
    </w:pPr>
  </w:style>
  <w:style w:type="paragraph" w:styleId="51">
    <w:name w:val="toc 2"/>
    <w:basedOn w:val="1"/>
    <w:next w:val="1"/>
    <w:qFormat/>
    <w:uiPriority w:val="0"/>
    <w:pPr>
      <w:widowControl/>
      <w:tabs>
        <w:tab w:val="right" w:leader="dot" w:pos="9240"/>
      </w:tabs>
      <w:wordWrap/>
      <w:adjustRightInd w:val="0"/>
      <w:spacing w:line="280" w:lineRule="atLeast"/>
      <w:ind w:left="57"/>
      <w:jc w:val="left"/>
      <w:textAlignment w:val="baseline"/>
    </w:pPr>
    <w:rPr>
      <w:b/>
      <w:sz w:val="24"/>
    </w:rPr>
  </w:style>
  <w:style w:type="paragraph" w:styleId="52">
    <w:name w:val="toc 9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3400" w:leftChars="1600"/>
      <w:textAlignment w:val="baseline"/>
    </w:pPr>
  </w:style>
  <w:style w:type="paragraph" w:styleId="53">
    <w:name w:val="Body Text 2"/>
    <w:basedOn w:val="1"/>
    <w:link w:val="266"/>
    <w:qFormat/>
    <w:uiPriority w:val="0"/>
    <w:pPr>
      <w:jc w:val="center"/>
    </w:pPr>
    <w:rPr>
      <w:rFonts w:hAnsi="Batang"/>
      <w:kern w:val="2"/>
      <w:lang w:eastAsia="zh-CN"/>
    </w:rPr>
  </w:style>
  <w:style w:type="paragraph" w:styleId="54">
    <w:name w:val="List 4"/>
    <w:basedOn w:val="1"/>
    <w:qFormat/>
    <w:uiPriority w:val="0"/>
    <w:pPr>
      <w:ind w:left="100" w:leftChars="800" w:hanging="200" w:hangingChars="200"/>
    </w:pPr>
  </w:style>
  <w:style w:type="paragraph" w:styleId="55">
    <w:name w:val="HTML Preformatted"/>
    <w:basedOn w:val="1"/>
    <w:link w:val="177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Dotum" w:hAnsi="Courier New" w:eastAsia="Dotum" w:cs="Courier New"/>
      <w:color w:val="auto"/>
      <w:sz w:val="20"/>
    </w:rPr>
  </w:style>
  <w:style w:type="paragraph" w:styleId="56">
    <w:name w:val="Normal (Web)"/>
    <w:basedOn w:val="1"/>
    <w:link w:val="69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styleId="57">
    <w:name w:val="index 1"/>
    <w:basedOn w:val="1"/>
    <w:next w:val="1"/>
    <w:autoRedefine/>
    <w:qFormat/>
    <w:uiPriority w:val="0"/>
    <w:pPr>
      <w:ind w:left="200" w:leftChars="200" w:hanging="2000" w:hangingChars="200"/>
    </w:pPr>
  </w:style>
  <w:style w:type="paragraph" w:styleId="58">
    <w:name w:val="Title"/>
    <w:basedOn w:val="1"/>
    <w:next w:val="2"/>
    <w:link w:val="899"/>
    <w:qFormat/>
    <w:uiPriority w:val="0"/>
    <w:pPr>
      <w:numPr>
        <w:ilvl w:val="0"/>
        <w:numId w:val="5"/>
      </w:numPr>
      <w:spacing w:before="240" w:after="120"/>
      <w:jc w:val="left"/>
      <w:outlineLvl w:val="0"/>
    </w:pPr>
    <w:rPr>
      <w:rFonts w:ascii="GulimChe" w:hAnsi="Arial" w:eastAsia="GulimChe" w:cs="Times New Roman"/>
      <w:b/>
      <w:sz w:val="32"/>
      <w:lang w:val="zh-CN" w:eastAsia="zh-CN"/>
    </w:rPr>
  </w:style>
  <w:style w:type="paragraph" w:styleId="59">
    <w:name w:val="annotation subject"/>
    <w:basedOn w:val="22"/>
    <w:next w:val="22"/>
    <w:link w:val="909"/>
    <w:qFormat/>
    <w:uiPriority w:val="0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b/>
      <w:bCs/>
    </w:rPr>
  </w:style>
  <w:style w:type="paragraph" w:styleId="60">
    <w:name w:val="Body Text First Indent"/>
    <w:basedOn w:val="20"/>
    <w:link w:val="902"/>
    <w:qFormat/>
    <w:uiPriority w:val="0"/>
    <w:pPr>
      <w:spacing w:after="180"/>
      <w:ind w:left="0" w:firstLine="210"/>
    </w:pPr>
    <w:rPr>
      <w:rFonts w:hAnsi="BatangChe" w:cs="Times New Roman"/>
      <w:sz w:val="20"/>
      <w:lang w:val="zh-CN" w:eastAsia="zh-CN"/>
    </w:rPr>
  </w:style>
  <w:style w:type="paragraph" w:styleId="61">
    <w:name w:val="Body Text First Indent 2"/>
    <w:basedOn w:val="26"/>
    <w:link w:val="904"/>
    <w:qFormat/>
    <w:uiPriority w:val="0"/>
    <w:pPr>
      <w:ind w:left="0" w:leftChars="0" w:firstLine="210"/>
    </w:pPr>
    <w:rPr>
      <w:rFonts w:cs="Times New Roman"/>
      <w:lang w:val="zh-CN" w:eastAsia="zh-CN"/>
    </w:rPr>
  </w:style>
  <w:style w:type="table" w:styleId="63">
    <w:name w:val="Table Grid"/>
    <w:basedOn w:val="62"/>
    <w:qFormat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64">
    <w:name w:val="Table Theme"/>
    <w:basedOn w:val="62"/>
    <w:qFormat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6">
    <w:name w:val="Strong"/>
    <w:qFormat/>
    <w:uiPriority w:val="0"/>
    <w:rPr>
      <w:b/>
      <w:bCs/>
    </w:rPr>
  </w:style>
  <w:style w:type="character" w:styleId="67">
    <w:name w:val="endnote reference"/>
    <w:qFormat/>
    <w:uiPriority w:val="0"/>
    <w:rPr>
      <w:vertAlign w:val="superscript"/>
    </w:rPr>
  </w:style>
  <w:style w:type="character" w:styleId="68">
    <w:name w:val="page number"/>
    <w:basedOn w:val="65"/>
    <w:qFormat/>
    <w:uiPriority w:val="0"/>
  </w:style>
  <w:style w:type="character" w:styleId="69">
    <w:name w:val="FollowedHyperlink"/>
    <w:qFormat/>
    <w:uiPriority w:val="0"/>
    <w:rPr>
      <w:color w:val="800080"/>
      <w:u w:val="single"/>
    </w:rPr>
  </w:style>
  <w:style w:type="character" w:styleId="70">
    <w:name w:val="Emphasis"/>
    <w:qFormat/>
    <w:uiPriority w:val="20"/>
    <w:rPr>
      <w:i/>
      <w:iCs/>
    </w:rPr>
  </w:style>
  <w:style w:type="character" w:styleId="71">
    <w:name w:val="line number"/>
    <w:basedOn w:val="65"/>
    <w:qFormat/>
    <w:uiPriority w:val="0"/>
  </w:style>
  <w:style w:type="character" w:styleId="72">
    <w:name w:val="Hyperlink"/>
    <w:qFormat/>
    <w:uiPriority w:val="0"/>
    <w:rPr>
      <w:color w:val="0000FF"/>
      <w:u w:val="single"/>
    </w:rPr>
  </w:style>
  <w:style w:type="character" w:styleId="73">
    <w:name w:val="annotation reference"/>
    <w:qFormat/>
    <w:uiPriority w:val="0"/>
    <w:rPr>
      <w:sz w:val="18"/>
      <w:szCs w:val="18"/>
    </w:rPr>
  </w:style>
  <w:style w:type="character" w:styleId="74">
    <w:name w:val="footnote reference"/>
    <w:qFormat/>
    <w:uiPriority w:val="0"/>
    <w:rPr>
      <w:vertAlign w:val="superscript"/>
    </w:rPr>
  </w:style>
  <w:style w:type="paragraph" w:customStyle="1" w:styleId="75">
    <w:name w:val="Ⅴ.상세검토사항_(2)검토의견_본문"/>
    <w:basedOn w:val="1"/>
    <w:link w:val="76"/>
    <w:qFormat/>
    <w:uiPriority w:val="0"/>
    <w:pPr>
      <w:ind w:left="299" w:leftChars="136" w:firstLine="97" w:firstLineChars="44"/>
    </w:pPr>
    <w:rPr>
      <w:color w:val="auto"/>
      <w:kern w:val="2"/>
    </w:rPr>
  </w:style>
  <w:style w:type="character" w:customStyle="1" w:styleId="76">
    <w:name w:val="Ⅴ.상세검토사항_(2)검토의견_본문 Char"/>
    <w:link w:val="75"/>
    <w:qFormat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77">
    <w:name w:val="Ⅴ.상세검토사항_(-)글머리기호"/>
    <w:basedOn w:val="1"/>
    <w:qFormat/>
    <w:uiPriority w:val="0"/>
    <w:pPr>
      <w:spacing w:line="360" w:lineRule="atLeast"/>
    </w:pPr>
    <w:rPr>
      <w:szCs w:val="22"/>
      <w:lang w:eastAsia="zh-CN"/>
    </w:rPr>
  </w:style>
  <w:style w:type="paragraph" w:customStyle="1" w:styleId="78">
    <w:name w:val="표제목"/>
    <w:basedOn w:val="1"/>
    <w:qFormat/>
    <w:uiPriority w:val="0"/>
    <w:pPr>
      <w:jc w:val="center"/>
    </w:pPr>
    <w:rPr>
      <w:rFonts w:ascii="Arial" w:hAnsi="Arial"/>
      <w:b/>
    </w:rPr>
  </w:style>
  <w:style w:type="paragraph" w:customStyle="1" w:styleId="79">
    <w:name w:val="표머리"/>
    <w:basedOn w:val="1"/>
    <w:qFormat/>
    <w:uiPriority w:val="0"/>
    <w:pPr>
      <w:widowControl/>
      <w:wordWrap/>
      <w:adjustRightInd w:val="0"/>
      <w:spacing w:line="280" w:lineRule="atLeast"/>
      <w:jc w:val="center"/>
      <w:textAlignment w:val="center"/>
    </w:pPr>
    <w:rPr>
      <w:b/>
    </w:rPr>
  </w:style>
  <w:style w:type="paragraph" w:customStyle="1" w:styleId="80">
    <w:name w:val="Ⅴ.상세검토사항_가.검토현황"/>
    <w:basedOn w:val="1"/>
    <w:qFormat/>
    <w:uiPriority w:val="0"/>
    <w:rPr>
      <w:b/>
      <w:sz w:val="24"/>
    </w:rPr>
  </w:style>
  <w:style w:type="character" w:customStyle="1" w:styleId="81">
    <w:name w:val="Ⅴ.상세검토사항_영역명"/>
    <w:qFormat/>
    <w:uiPriority w:val="0"/>
    <w:rPr>
      <w:rFonts w:ascii="BatangChe" w:hAnsi="BatangChe" w:eastAsia="BatangChe"/>
      <w:b/>
      <w:color w:val="000000"/>
      <w:sz w:val="28"/>
      <w:lang w:eastAsia="ko-KR"/>
    </w:rPr>
  </w:style>
  <w:style w:type="character" w:customStyle="1" w:styleId="82">
    <w:name w:val="Ⅴ.상세검토사항_나.문제점 및 개선권사항"/>
    <w:qFormat/>
    <w:uiPriority w:val="0"/>
    <w:rPr>
      <w:rFonts w:ascii="BatangChe" w:hAnsi="BatangChe" w:eastAsia="BatangChe"/>
      <w:b/>
      <w:bCs/>
      <w:color w:val="000000"/>
      <w:sz w:val="24"/>
    </w:rPr>
  </w:style>
  <w:style w:type="paragraph" w:customStyle="1" w:styleId="83">
    <w:name w:val="Ⅴ.상세검토사항_꼭지서식"/>
    <w:basedOn w:val="1"/>
    <w:qFormat/>
    <w:uiPriority w:val="0"/>
    <w:pPr>
      <w:spacing w:line="336" w:lineRule="auto"/>
      <w:ind w:left="301" w:hanging="301"/>
    </w:pPr>
    <w:rPr>
      <w:b/>
    </w:rPr>
  </w:style>
  <w:style w:type="paragraph" w:customStyle="1" w:styleId="84">
    <w:name w:val="Ⅴ.상세검토사항_&lt;&lt;현황 및 문제점&gt;&gt;"/>
    <w:basedOn w:val="1"/>
    <w:qFormat/>
    <w:uiPriority w:val="0"/>
    <w:pPr>
      <w:ind w:left="330" w:leftChars="150"/>
    </w:pPr>
    <w:rPr>
      <w:b/>
      <w:bCs/>
      <w:lang w:eastAsia="zh-CN"/>
    </w:rPr>
  </w:style>
  <w:style w:type="character" w:customStyle="1" w:styleId="85">
    <w:name w:val="Ⅴ.상세검토사항_(1)검토의견"/>
    <w:qFormat/>
    <w:uiPriority w:val="0"/>
    <w:rPr>
      <w:rFonts w:eastAsia="BatangChe"/>
      <w:b/>
      <w:bCs/>
      <w:color w:val="000000"/>
      <w:sz w:val="22"/>
      <w:szCs w:val="22"/>
    </w:rPr>
  </w:style>
  <w:style w:type="character" w:customStyle="1" w:styleId="86">
    <w:name w:val="Ⅴ.상세검토사항_(가)문제점/현황/개선방향"/>
    <w:qFormat/>
    <w:uiPriority w:val="0"/>
    <w:rPr>
      <w:rFonts w:ascii="BatangChe" w:hAnsi="BatangChe" w:eastAsia="BatangChe"/>
      <w:color w:val="000000"/>
      <w:sz w:val="22"/>
    </w:rPr>
  </w:style>
  <w:style w:type="paragraph" w:customStyle="1" w:styleId="87">
    <w:name w:val="Ⅴ.상세검토사항_(·)글머리기호"/>
    <w:basedOn w:val="1"/>
    <w:link w:val="88"/>
    <w:qFormat/>
    <w:uiPriority w:val="0"/>
    <w:pPr>
      <w:numPr>
        <w:ilvl w:val="0"/>
        <w:numId w:val="6"/>
      </w:numPr>
    </w:pPr>
    <w:rPr>
      <w:rFonts w:cs="Times New Roman"/>
      <w:szCs w:val="22"/>
      <w:lang w:val="zh-CN" w:eastAsia="zh-CN"/>
    </w:rPr>
  </w:style>
  <w:style w:type="character" w:customStyle="1" w:styleId="88">
    <w:name w:val="Ⅴ.상세검토사항_(·)글머리기호 Char"/>
    <w:link w:val="87"/>
    <w:qFormat/>
    <w:uiPriority w:val="0"/>
    <w:rPr>
      <w:rFonts w:cs="Times New Roman"/>
      <w:color w:val="000000"/>
      <w:sz w:val="22"/>
      <w:szCs w:val="22"/>
      <w:lang w:val="zh-CN" w:eastAsia="zh-CN"/>
    </w:rPr>
  </w:style>
  <w:style w:type="paragraph" w:customStyle="1" w:styleId="89">
    <w:name w:val="Ⅴ.상세검토사항_(①)글머리기호"/>
    <w:basedOn w:val="1"/>
    <w:link w:val="90"/>
    <w:qFormat/>
    <w:uiPriority w:val="0"/>
    <w:pPr>
      <w:numPr>
        <w:ilvl w:val="3"/>
        <w:numId w:val="7"/>
      </w:numPr>
      <w:tabs>
        <w:tab w:val="clear" w:pos="1960"/>
      </w:tabs>
      <w:ind w:left="1400" w:hanging="300"/>
    </w:pPr>
    <w:rPr>
      <w:rFonts w:cs="Times New Roman"/>
      <w:lang w:val="zh-CN" w:eastAsia="zh-CN"/>
    </w:rPr>
  </w:style>
  <w:style w:type="character" w:customStyle="1" w:styleId="90">
    <w:name w:val="Ⅴ.상세검토사항_(①)글머리기호 Char"/>
    <w:link w:val="89"/>
    <w:qFormat/>
    <w:uiPriority w:val="0"/>
    <w:rPr>
      <w:rFonts w:cs="Times New Roman"/>
      <w:color w:val="000000"/>
      <w:sz w:val="22"/>
      <w:lang w:val="zh-CN" w:eastAsia="zh-CN"/>
    </w:rPr>
  </w:style>
  <w:style w:type="paragraph" w:customStyle="1" w:styleId="91">
    <w:name w:val="Ⅴ.상세검토사항_(√)글머리기호"/>
    <w:basedOn w:val="1"/>
    <w:qFormat/>
    <w:uiPriority w:val="0"/>
    <w:pPr>
      <w:numPr>
        <w:ilvl w:val="0"/>
        <w:numId w:val="8"/>
      </w:numPr>
    </w:pPr>
  </w:style>
  <w:style w:type="paragraph" w:customStyle="1" w:styleId="92">
    <w:name w:val="바탕글"/>
    <w:basedOn w:val="1"/>
    <w:link w:val="887"/>
    <w:qFormat/>
    <w:uiPriority w:val="0"/>
    <w:pPr>
      <w:ind w:firstLine="799" w:firstLineChars="363"/>
    </w:pPr>
    <w:rPr>
      <w:rFonts w:cs="Times New Roman"/>
      <w:color w:val="auto"/>
      <w:kern w:val="2"/>
      <w:lang w:val="zh-CN" w:eastAsia="zh-CN"/>
    </w:rPr>
  </w:style>
  <w:style w:type="character" w:customStyle="1" w:styleId="93">
    <w:name w:val="I. 감리계획서_바탕글"/>
    <w:qFormat/>
    <w:uiPriority w:val="0"/>
    <w:rPr>
      <w:rFonts w:ascii="BatangChe" w:hAnsi="BatangChe" w:eastAsia="BatangChe"/>
      <w:color w:val="000000"/>
      <w:kern w:val="0"/>
      <w:sz w:val="22"/>
    </w:rPr>
  </w:style>
  <w:style w:type="paragraph" w:customStyle="1" w:styleId="94">
    <w:name w:val="I. 감리계획서_타이틀"/>
    <w:basedOn w:val="1"/>
    <w:qFormat/>
    <w:uiPriority w:val="0"/>
    <w:pPr>
      <w:spacing w:line="277" w:lineRule="auto"/>
      <w:ind w:left="200" w:right="200"/>
      <w:jc w:val="center"/>
    </w:pPr>
    <w:rPr>
      <w:rFonts w:hAnsi="Batang"/>
      <w:b/>
      <w:bCs/>
      <w:sz w:val="28"/>
    </w:rPr>
  </w:style>
  <w:style w:type="paragraph" w:customStyle="1" w:styleId="95">
    <w:name w:val="I. 감리계획서_표제목"/>
    <w:basedOn w:val="1"/>
    <w:qFormat/>
    <w:uiPriority w:val="0"/>
    <w:pPr>
      <w:jc w:val="center"/>
    </w:pPr>
    <w:rPr>
      <w:b/>
    </w:rPr>
  </w:style>
  <w:style w:type="paragraph" w:customStyle="1" w:styleId="96">
    <w:name w:val="감리보고서_문서번호"/>
    <w:basedOn w:val="1"/>
    <w:qFormat/>
    <w:uiPriority w:val="0"/>
    <w:pPr>
      <w:spacing w:after="120" w:line="295" w:lineRule="auto"/>
      <w:ind w:left="200" w:right="200"/>
      <w:jc w:val="right"/>
    </w:pPr>
    <w:rPr>
      <w:sz w:val="20"/>
    </w:rPr>
  </w:style>
  <w:style w:type="character" w:customStyle="1" w:styleId="97">
    <w:name w:val="감리보고서_표지_대상사업명"/>
    <w:qFormat/>
    <w:uiPriority w:val="0"/>
    <w:rPr>
      <w:rFonts w:ascii="GungsuhChe" w:hAnsi="GungsuhChe" w:eastAsia="GungsuhChe"/>
      <w:b/>
      <w:bCs/>
      <w:color w:val="000000"/>
      <w:spacing w:val="-30"/>
      <w:w w:val="92"/>
      <w:sz w:val="56"/>
      <w:szCs w:val="48"/>
    </w:rPr>
  </w:style>
  <w:style w:type="paragraph" w:customStyle="1" w:styleId="98">
    <w:name w:val="감리보고서_표지_감리단계"/>
    <w:basedOn w:val="1"/>
    <w:qFormat/>
    <w:uiPriority w:val="0"/>
    <w:pPr>
      <w:jc w:val="center"/>
    </w:pPr>
    <w:rPr>
      <w:rFonts w:ascii="GungsuhChe" w:hAnsi="GungsuhChe" w:eastAsia="GungsuhChe"/>
      <w:b/>
      <w:sz w:val="48"/>
      <w:szCs w:val="48"/>
    </w:rPr>
  </w:style>
  <w:style w:type="paragraph" w:customStyle="1" w:styleId="99">
    <w:name w:val="감리보고서_표지_감리보고서"/>
    <w:basedOn w:val="1"/>
    <w:qFormat/>
    <w:uiPriority w:val="0"/>
    <w:pPr>
      <w:jc w:val="center"/>
    </w:pPr>
    <w:rPr>
      <w:rFonts w:ascii="GungsuhChe" w:hAnsi="GungsuhChe" w:eastAsia="GungsuhChe"/>
      <w:b/>
      <w:sz w:val="64"/>
      <w:szCs w:val="64"/>
    </w:rPr>
  </w:style>
  <w:style w:type="paragraph" w:customStyle="1" w:styleId="100">
    <w:name w:val="I. 감리계획서_&lt;항목명&gt;"/>
    <w:qFormat/>
    <w:uiPriority w:val="0"/>
    <w:pPr>
      <w:tabs>
        <w:tab w:val="left" w:pos="851"/>
        <w:tab w:val="left" w:pos="1702"/>
        <w:tab w:val="left" w:pos="2553"/>
        <w:tab w:val="left" w:pos="3404"/>
        <w:tab w:val="left" w:pos="4256"/>
        <w:tab w:val="left" w:pos="5107"/>
        <w:tab w:val="left" w:pos="5958"/>
        <w:tab w:val="left" w:pos="6809"/>
        <w:tab w:val="left" w:pos="7660"/>
        <w:tab w:val="left" w:pos="8512"/>
        <w:tab w:val="left" w:pos="9363"/>
        <w:tab w:val="left" w:pos="10214"/>
        <w:tab w:val="left" w:pos="11065"/>
        <w:tab w:val="left" w:pos="11916"/>
        <w:tab w:val="left" w:pos="12768"/>
        <w:tab w:val="left" w:pos="13619"/>
        <w:tab w:val="left" w:pos="14470"/>
        <w:tab w:val="left" w:pos="15321"/>
        <w:tab w:val="left" w:pos="16172"/>
        <w:tab w:val="left" w:pos="17024"/>
        <w:tab w:val="left" w:pos="17875"/>
        <w:tab w:val="left" w:pos="18726"/>
        <w:tab w:val="left" w:pos="19577"/>
        <w:tab w:val="left" w:pos="20428"/>
        <w:tab w:val="left" w:pos="21280"/>
        <w:tab w:val="left" w:pos="22131"/>
        <w:tab w:val="left" w:pos="22982"/>
        <w:tab w:val="left" w:pos="23833"/>
        <w:tab w:val="left" w:pos="24684"/>
        <w:tab w:val="left" w:pos="25536"/>
      </w:tabs>
      <w:spacing w:line="277" w:lineRule="auto"/>
    </w:pPr>
    <w:rPr>
      <w:rFonts w:ascii="BatangChe" w:hAnsi="BatangChe" w:eastAsia="BatangChe" w:cs="Arial"/>
      <w:b/>
      <w:color w:val="000000"/>
      <w:sz w:val="24"/>
      <w:szCs w:val="24"/>
      <w:lang w:val="en-US" w:eastAsia="zh-CN" w:bidi="ar-SA"/>
    </w:rPr>
  </w:style>
  <w:style w:type="character" w:customStyle="1" w:styleId="101">
    <w:name w:val="감리보고서_표지_년원"/>
    <w:qFormat/>
    <w:uiPriority w:val="0"/>
    <w:rPr>
      <w:rFonts w:ascii="GungsuhChe" w:hAnsi="GungsuhChe" w:eastAsia="GungsuhChe"/>
      <w:b/>
      <w:bCs/>
      <w:color w:val="000000"/>
      <w:sz w:val="40"/>
      <w:szCs w:val="40"/>
    </w:rPr>
  </w:style>
  <w:style w:type="character" w:customStyle="1" w:styleId="102">
    <w:name w:val="I. 감리계획서_표_내용"/>
    <w:qFormat/>
    <w:uiPriority w:val="0"/>
    <w:rPr>
      <w:rFonts w:ascii="BatangChe" w:hAnsi="BatangChe" w:eastAsia="BatangChe"/>
      <w:sz w:val="22"/>
      <w:szCs w:val="22"/>
    </w:rPr>
  </w:style>
  <w:style w:type="paragraph" w:customStyle="1" w:styleId="103">
    <w:name w:val="감리보고서_표지_귀하"/>
    <w:basedOn w:val="1"/>
    <w:qFormat/>
    <w:uiPriority w:val="0"/>
    <w:pPr>
      <w:spacing w:line="480" w:lineRule="atLeast"/>
      <w:ind w:left="300" w:leftChars="150" w:right="200"/>
    </w:pPr>
    <w:rPr>
      <w:sz w:val="20"/>
      <w:u w:val="single"/>
    </w:rPr>
  </w:style>
  <w:style w:type="paragraph" w:customStyle="1" w:styleId="104">
    <w:name w:val="I. 감리계획서_&lt;상세항목&gt;"/>
    <w:qFormat/>
    <w:uiPriority w:val="0"/>
    <w:pPr>
      <w:ind w:left="400" w:right="200"/>
    </w:pPr>
    <w:rPr>
      <w:rFonts w:ascii="BatangChe" w:hAnsi="BatangChe" w:eastAsia="BatangChe" w:cs="Gulim"/>
      <w:b/>
      <w:bCs/>
      <w:color w:val="000000"/>
      <w:sz w:val="22"/>
      <w:szCs w:val="22"/>
      <w:lang w:val="en-US" w:eastAsia="ko-KR" w:bidi="ar-SA"/>
    </w:rPr>
  </w:style>
  <w:style w:type="character" w:customStyle="1" w:styleId="105">
    <w:name w:val="감리보고서_표지_제출서문"/>
    <w:qFormat/>
    <w:uiPriority w:val="0"/>
    <w:rPr>
      <w:rFonts w:ascii="BatangChe" w:hAnsi="BatangChe" w:eastAsia="BatangChe"/>
      <w:color w:val="000000"/>
      <w:sz w:val="22"/>
    </w:rPr>
  </w:style>
  <w:style w:type="character" w:customStyle="1" w:styleId="106">
    <w:name w:val="감리보고서_제출서문_년월일"/>
    <w:qFormat/>
    <w:uiPriority w:val="0"/>
    <w:rPr>
      <w:rFonts w:eastAsia="BatangChe"/>
      <w:sz w:val="26"/>
    </w:rPr>
  </w:style>
  <w:style w:type="paragraph" w:customStyle="1" w:styleId="107">
    <w:name w:val="감리보고서_대표이사"/>
    <w:basedOn w:val="1"/>
    <w:qFormat/>
    <w:uiPriority w:val="0"/>
    <w:pPr>
      <w:ind w:left="200" w:right="200" w:firstLine="220"/>
      <w:jc w:val="right"/>
    </w:pPr>
    <w:rPr>
      <w:sz w:val="30"/>
    </w:rPr>
  </w:style>
  <w:style w:type="paragraph" w:customStyle="1" w:styleId="108">
    <w:name w:val="감리보고서_제출서문_감리인"/>
    <w:basedOn w:val="1"/>
    <w:qFormat/>
    <w:uiPriority w:val="0"/>
    <w:pPr>
      <w:ind w:left="200" w:right="200" w:firstLine="5610"/>
    </w:pPr>
  </w:style>
  <w:style w:type="paragraph" w:customStyle="1" w:styleId="109">
    <w:name w:val="감리보고서_목차"/>
    <w:basedOn w:val="1"/>
    <w:qFormat/>
    <w:uiPriority w:val="0"/>
    <w:pPr>
      <w:spacing w:line="480" w:lineRule="atLeast"/>
      <w:ind w:left="200" w:right="200"/>
      <w:jc w:val="center"/>
    </w:pPr>
    <w:rPr>
      <w:b/>
      <w:bCs/>
      <w:sz w:val="40"/>
    </w:rPr>
  </w:style>
  <w:style w:type="character" w:customStyle="1" w:styleId="110">
    <w:name w:val="감리보고서_목차 항목"/>
    <w:qFormat/>
    <w:uiPriority w:val="0"/>
    <w:rPr>
      <w:rFonts w:ascii="BatangChe" w:hAnsi="BatangChe" w:eastAsia="BatangChe"/>
      <w:b/>
      <w:bCs/>
      <w:color w:val="000000"/>
      <w:sz w:val="28"/>
    </w:rPr>
  </w:style>
  <w:style w:type="character" w:customStyle="1" w:styleId="111">
    <w:name w:val="감리보고서_목차 세부 항목"/>
    <w:qFormat/>
    <w:uiPriority w:val="0"/>
    <w:rPr>
      <w:rFonts w:ascii="BatangChe" w:hAnsi="BatangChe" w:eastAsia="BatangChe"/>
      <w:color w:val="000000"/>
      <w:sz w:val="24"/>
      <w:szCs w:val="24"/>
    </w:rPr>
  </w:style>
  <w:style w:type="paragraph" w:customStyle="1" w:styleId="112">
    <w:name w:val="감리보고서_구성항목"/>
    <w:basedOn w:val="1"/>
    <w:qFormat/>
    <w:uiPriority w:val="0"/>
    <w:pPr>
      <w:jc w:val="center"/>
    </w:pPr>
    <w:rPr>
      <w:b/>
      <w:bCs/>
      <w:sz w:val="48"/>
      <w:szCs w:val="48"/>
    </w:rPr>
  </w:style>
  <w:style w:type="paragraph" w:customStyle="1" w:styleId="113">
    <w:name w:val="Ⅱ. 사업 개요_바탕글"/>
    <w:link w:val="11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character" w:customStyle="1" w:styleId="114">
    <w:name w:val="Ⅱ. 사업 개요_바탕글 Char Char"/>
    <w:link w:val="113"/>
    <w:qFormat/>
    <w:uiPriority w:val="0"/>
    <w:rPr>
      <w:color w:val="000000"/>
      <w:sz w:val="22"/>
      <w:lang w:val="en-US" w:eastAsia="ko-KR" w:bidi="ar-SA"/>
    </w:rPr>
  </w:style>
  <w:style w:type="paragraph" w:customStyle="1" w:styleId="115">
    <w:name w:val="Ⅱ. 사업 개요_&lt;항목명&gt;"/>
    <w:basedOn w:val="1"/>
    <w:link w:val="116"/>
    <w:qFormat/>
    <w:uiPriority w:val="0"/>
    <w:pPr>
      <w:wordWrap/>
      <w:autoSpaceDE w:val="0"/>
      <w:autoSpaceDN w:val="0"/>
      <w:adjustRightInd w:val="0"/>
      <w:spacing w:line="320" w:lineRule="atLeast"/>
      <w:jc w:val="left"/>
    </w:pPr>
    <w:rPr>
      <w:rFonts w:hAnsi="Batang"/>
      <w:b/>
      <w:sz w:val="24"/>
    </w:rPr>
  </w:style>
  <w:style w:type="character" w:customStyle="1" w:styleId="116">
    <w:name w:val="Ⅱ. 사업 개요_&lt;항목명&gt; Char Char"/>
    <w:link w:val="115"/>
    <w:qFormat/>
    <w:uiPriority w:val="0"/>
    <w:rPr>
      <w:rFonts w:ascii="BatangChe" w:hAnsi="Batang" w:eastAsia="BatangChe"/>
      <w:b/>
      <w:color w:val="000000"/>
      <w:sz w:val="24"/>
      <w:lang w:val="en-US" w:eastAsia="ko-KR" w:bidi="ar-SA"/>
    </w:rPr>
  </w:style>
  <w:style w:type="paragraph" w:customStyle="1" w:styleId="117">
    <w:name w:val="Ⅱ. 사업 개요_&lt;본문&gt;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left="398" w:leftChars="181" w:firstLine="198" w:firstLineChars="90"/>
      <w:jc w:val="left"/>
    </w:pPr>
    <w:rPr>
      <w:rFonts w:ascii="Batang" w:hAnsi="Batang"/>
    </w:rPr>
  </w:style>
  <w:style w:type="paragraph" w:customStyle="1" w:styleId="118">
    <w:name w:val="Ⅱ. 사업 개요_&lt;구분내용&gt;"/>
    <w:basedOn w:val="1"/>
    <w:qFormat/>
    <w:uiPriority w:val="0"/>
    <w:pPr>
      <w:numPr>
        <w:ilvl w:val="0"/>
        <w:numId w:val="9"/>
      </w:numPr>
      <w:ind w:right="200"/>
    </w:pPr>
  </w:style>
  <w:style w:type="paragraph" w:customStyle="1" w:styleId="119">
    <w:name w:val="Ⅱ. 사업 개요_&lt;세부항목명&gt;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firstLine="220" w:firstLineChars="100"/>
      <w:jc w:val="left"/>
    </w:pPr>
    <w:rPr>
      <w:rFonts w:ascii="Batang" w:hAnsi="Batang"/>
      <w:b/>
      <w:bCs/>
    </w:rPr>
  </w:style>
  <w:style w:type="paragraph" w:customStyle="1" w:styleId="120">
    <w:name w:val="Ⅱ. 사업 개요_(가)항목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left="220" w:right="220" w:firstLine="378" w:firstLineChars="172"/>
      <w:jc w:val="left"/>
    </w:pPr>
    <w:rPr>
      <w:rFonts w:ascii="Batang" w:hAnsi="Batang"/>
    </w:rPr>
  </w:style>
  <w:style w:type="paragraph" w:customStyle="1" w:styleId="121">
    <w:name w:val="Ⅳ. 개선권고사항_총평_종합의견"/>
    <w:basedOn w:val="1"/>
    <w:qFormat/>
    <w:uiPriority w:val="0"/>
    <w:pPr>
      <w:autoSpaceDE w:val="0"/>
      <w:autoSpaceDN w:val="0"/>
      <w:ind w:left="400" w:firstLine="320"/>
    </w:pPr>
    <w:rPr>
      <w:szCs w:val="22"/>
    </w:rPr>
  </w:style>
  <w:style w:type="paragraph" w:customStyle="1" w:styleId="122">
    <w:name w:val="Ⅲ. 총 평_타이틀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utoSpaceDE w:val="0"/>
      <w:autoSpaceDN w:val="0"/>
      <w:adjustRightInd w:val="0"/>
      <w:ind w:firstLine="0" w:firstLineChars="0"/>
      <w:jc w:val="center"/>
    </w:pPr>
    <w:rPr>
      <w:rFonts w:hint="eastAsia"/>
      <w:b/>
      <w:bCs/>
      <w:color w:val="000000"/>
      <w:kern w:val="0"/>
      <w:sz w:val="48"/>
      <w:szCs w:val="48"/>
      <w:lang w:eastAsia="ko-KR"/>
    </w:rPr>
  </w:style>
  <w:style w:type="character" w:customStyle="1" w:styleId="123">
    <w:name w:val="Ⅲ. 총 평_구성항목"/>
    <w:qFormat/>
    <w:uiPriority w:val="0"/>
    <w:rPr>
      <w:rFonts w:ascii="BatangChe" w:hAnsi="BatangChe" w:eastAsia="BatangChe"/>
      <w:b/>
      <w:bCs/>
      <w:color w:val="000000"/>
      <w:sz w:val="24"/>
    </w:rPr>
  </w:style>
  <w:style w:type="paragraph" w:customStyle="1" w:styleId="124">
    <w:name w:val="Ⅳ. 개선권고사항_타이틀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utoSpaceDE w:val="0"/>
      <w:autoSpaceDN w:val="0"/>
      <w:adjustRightInd w:val="0"/>
      <w:ind w:firstLine="324" w:firstLineChars="0"/>
      <w:jc w:val="center"/>
    </w:pPr>
    <w:rPr>
      <w:rFonts w:hint="eastAsia"/>
      <w:b/>
      <w:bCs/>
      <w:color w:val="000000"/>
      <w:kern w:val="0"/>
      <w:sz w:val="40"/>
      <w:szCs w:val="40"/>
      <w:lang w:eastAsia="ko-KR"/>
    </w:rPr>
  </w:style>
  <w:style w:type="paragraph" w:customStyle="1" w:styleId="125">
    <w:name w:val="본문내용"/>
    <w:basedOn w:val="1"/>
    <w:qFormat/>
    <w:uiPriority w:val="0"/>
    <w:pPr>
      <w:adjustRightInd w:val="0"/>
      <w:spacing w:line="400" w:lineRule="atLeast"/>
      <w:textAlignment w:val="baseline"/>
    </w:pPr>
    <w:rPr>
      <w:rFonts w:ascii="Gulim" w:eastAsia="Gulim"/>
      <w:sz w:val="24"/>
    </w:rPr>
  </w:style>
  <w:style w:type="paragraph" w:customStyle="1" w:styleId="126">
    <w:name w:val="본문1"/>
    <w:basedOn w:val="1"/>
    <w:qFormat/>
    <w:uiPriority w:val="0"/>
    <w:pPr>
      <w:autoSpaceDE w:val="0"/>
      <w:autoSpaceDN w:val="0"/>
      <w:adjustRightInd w:val="0"/>
      <w:spacing w:before="60" w:line="288" w:lineRule="auto"/>
      <w:ind w:left="340"/>
      <w:jc w:val="left"/>
      <w:textAlignment w:val="baseline"/>
    </w:pPr>
    <w:rPr>
      <w:spacing w:val="-4"/>
      <w:w w:val="90"/>
      <w:kern w:val="20"/>
      <w:sz w:val="24"/>
    </w:rPr>
  </w:style>
  <w:style w:type="character" w:customStyle="1" w:styleId="127">
    <w:name w:val="Ⅵ. 붙임_항목_타이틀"/>
    <w:qFormat/>
    <w:uiPriority w:val="0"/>
    <w:rPr>
      <w:rFonts w:eastAsia="BatangChe"/>
      <w:b/>
      <w:bCs/>
      <w:color w:val="000000"/>
      <w:sz w:val="24"/>
    </w:rPr>
  </w:style>
  <w:style w:type="paragraph" w:customStyle="1" w:styleId="128">
    <w:name w:val="쪽 번호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29">
    <w:name w:val="각주"/>
    <w:qFormat/>
    <w:uiPriority w:val="0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30">
    <w:name w:val="본문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ind w:firstLine="906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1">
    <w:name w:val="본문3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ind w:firstLine="680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2">
    <w:name w:val="제목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3">
    <w:name w:val="표준 단락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Che" w:cs="Gulim"/>
      <w:color w:val="000000"/>
      <w:sz w:val="22"/>
      <w:lang w:val="en-US" w:eastAsia="ko-KR" w:bidi="ar-SA"/>
    </w:rPr>
  </w:style>
  <w:style w:type="paragraph" w:customStyle="1" w:styleId="134">
    <w:name w:val="Ⅵ. 붙임_타이틀"/>
    <w:qFormat/>
    <w:uiPriority w:val="0"/>
    <w:pPr>
      <w:jc w:val="center"/>
    </w:pPr>
    <w:rPr>
      <w:rFonts w:ascii="BatangChe" w:hAnsi="BatangChe" w:eastAsia="BatangChe" w:cs="Gulim"/>
      <w:b/>
      <w:color w:val="000000"/>
      <w:kern w:val="2"/>
      <w:sz w:val="48"/>
      <w:szCs w:val="48"/>
      <w:lang w:val="en-US" w:eastAsia="ko-KR" w:bidi="ar-SA"/>
    </w:rPr>
  </w:style>
  <w:style w:type="paragraph" w:customStyle="1" w:styleId="135">
    <w:name w:val="Ⅵ. 붙임_목차"/>
    <w:qFormat/>
    <w:uiPriority w:val="0"/>
    <w:pPr>
      <w:spacing w:line="480" w:lineRule="atLeast"/>
      <w:ind w:right="-343"/>
      <w:jc w:val="center"/>
    </w:pPr>
    <w:rPr>
      <w:rFonts w:hint="eastAsia" w:ascii="BatangChe" w:hAnsi="BatangChe" w:eastAsia="BatangChe" w:cs="Gulim"/>
      <w:b/>
      <w:bCs/>
      <w:color w:val="000000"/>
      <w:sz w:val="40"/>
      <w:lang w:val="en-US" w:eastAsia="ko-KR" w:bidi="ar-SA"/>
    </w:rPr>
  </w:style>
  <w:style w:type="paragraph" w:customStyle="1" w:styleId="136">
    <w:name w:val="스타일 한양신명조 11 pt 검정 줄 간격: 배수 1.6 줄"/>
    <w:basedOn w:val="1"/>
    <w:autoRedefine/>
    <w:qFormat/>
    <w:uiPriority w:val="0"/>
    <w:pPr>
      <w:spacing w:line="384" w:lineRule="auto"/>
    </w:pPr>
    <w:rPr>
      <w:rFonts w:ascii="한양신명조"/>
      <w:szCs w:val="22"/>
    </w:rPr>
  </w:style>
  <w:style w:type="character" w:customStyle="1" w:styleId="137">
    <w:name w:val="Ⅵ. 붙임_목차 항목"/>
    <w:qFormat/>
    <w:uiPriority w:val="0"/>
    <w:rPr>
      <w:rFonts w:ascii="BatangChe" w:hAnsi="BatangChe" w:eastAsia="BatangChe"/>
      <w:b/>
      <w:bCs/>
      <w:color w:val="000000"/>
      <w:sz w:val="28"/>
    </w:rPr>
  </w:style>
  <w:style w:type="character" w:customStyle="1" w:styleId="138">
    <w:name w:val="Ⅵ. 붙임_목차_세부항목"/>
    <w:qFormat/>
    <w:uiPriority w:val="0"/>
    <w:rPr>
      <w:rFonts w:ascii="BatangChe" w:hAnsi="BatangChe" w:eastAsia="BatangChe"/>
      <w:b/>
      <w:bCs/>
      <w:color w:val="000000"/>
      <w:sz w:val="22"/>
      <w:szCs w:val="28"/>
    </w:rPr>
  </w:style>
  <w:style w:type="character" w:customStyle="1" w:styleId="139">
    <w:name w:val="Ⅵ. 붙임_목차_세부내용"/>
    <w:qFormat/>
    <w:uiPriority w:val="0"/>
    <w:rPr>
      <w:rFonts w:ascii="BatangChe" w:hAnsi="BatangChe" w:eastAsia="BatangChe" w:cs="Arial"/>
      <w:color w:val="000000"/>
      <w:sz w:val="22"/>
    </w:rPr>
  </w:style>
  <w:style w:type="paragraph" w:customStyle="1" w:styleId="140">
    <w:name w:val="스타일1"/>
    <w:basedOn w:val="48"/>
    <w:link w:val="1081"/>
    <w:qFormat/>
    <w:uiPriority w:val="0"/>
    <w:rPr>
      <w:rFonts w:cs="Times New Roman"/>
      <w:b/>
      <w:lang w:val="zh-CN" w:eastAsia="zh-CN"/>
    </w:rPr>
  </w:style>
  <w:style w:type="paragraph" w:customStyle="1" w:styleId="141">
    <w:name w:val="스타일2"/>
    <w:basedOn w:val="48"/>
    <w:next w:val="140"/>
    <w:link w:val="1082"/>
    <w:qFormat/>
    <w:uiPriority w:val="0"/>
    <w:rPr>
      <w:rFonts w:cs="Times New Roman"/>
      <w:b/>
      <w:lang w:val="zh-CN" w:eastAsia="zh-CN"/>
    </w:rPr>
  </w:style>
  <w:style w:type="paragraph" w:customStyle="1" w:styleId="142">
    <w:name w:val="스타일3"/>
    <w:basedOn w:val="48"/>
    <w:qFormat/>
    <w:uiPriority w:val="0"/>
    <w:rPr>
      <w:b/>
    </w:rPr>
  </w:style>
  <w:style w:type="paragraph" w:customStyle="1" w:styleId="143">
    <w:name w:val="글머리-표"/>
    <w:basedOn w:val="1"/>
    <w:qFormat/>
    <w:uiPriority w:val="0"/>
    <w:pPr>
      <w:widowControl/>
      <w:tabs>
        <w:tab w:val="left" w:pos="227"/>
      </w:tabs>
      <w:wordWrap/>
      <w:adjustRightInd w:val="0"/>
      <w:spacing w:line="280" w:lineRule="atLeast"/>
      <w:ind w:left="227" w:hanging="227"/>
      <w:textAlignment w:val="baseline"/>
    </w:pPr>
  </w:style>
  <w:style w:type="paragraph" w:customStyle="1" w:styleId="144">
    <w:name w:val="표.머리"/>
    <w:basedOn w:val="1"/>
    <w:qFormat/>
    <w:uiPriority w:val="0"/>
    <w:pPr>
      <w:autoSpaceDE w:val="0"/>
      <w:autoSpaceDN w:val="0"/>
      <w:spacing w:line="240" w:lineRule="atLeast"/>
      <w:jc w:val="center"/>
    </w:pPr>
    <w:rPr>
      <w:rFonts w:cs="Batang"/>
      <w:b/>
      <w:bCs/>
      <w:sz w:val="20"/>
    </w:rPr>
  </w:style>
  <w:style w:type="paragraph" w:customStyle="1" w:styleId="145">
    <w:name w:val="표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46">
    <w:name w:val="표문장"/>
    <w:qFormat/>
    <w:uiPriority w:val="0"/>
    <w:pPr>
      <w:widowControl w:val="0"/>
      <w:autoSpaceDE w:val="0"/>
      <w:autoSpaceDN w:val="0"/>
      <w:adjustRightInd w:val="0"/>
      <w:spacing w:line="326" w:lineRule="atLeast"/>
    </w:pPr>
    <w:rPr>
      <w:rFonts w:ascii="BatangChe" w:hAnsi="BatangChe" w:eastAsia="BatangChe" w:cs="Gulim"/>
      <w:color w:val="000000"/>
      <w:sz w:val="19"/>
      <w:szCs w:val="19"/>
      <w:lang w:val="en-US" w:eastAsia="ko-KR" w:bidi="ar-SA"/>
    </w:rPr>
  </w:style>
  <w:style w:type="paragraph" w:customStyle="1" w:styleId="147">
    <w:name w:val="새표준"/>
    <w:basedOn w:val="1"/>
    <w:qFormat/>
    <w:uiPriority w:val="0"/>
    <w:pPr>
      <w:spacing w:line="360" w:lineRule="atLeast"/>
    </w:pPr>
  </w:style>
  <w:style w:type="paragraph" w:customStyle="1" w:styleId="148">
    <w:name w:val="설명"/>
    <w:basedOn w:val="1"/>
    <w:qFormat/>
    <w:uiPriority w:val="0"/>
    <w:pPr>
      <w:keepNext/>
      <w:overflowPunct w:val="0"/>
      <w:autoSpaceDE w:val="0"/>
      <w:autoSpaceDN w:val="0"/>
      <w:adjustRightInd w:val="0"/>
      <w:spacing w:after="60" w:line="360" w:lineRule="atLeast"/>
      <w:ind w:left="851" w:hanging="851"/>
      <w:jc w:val="left"/>
      <w:textAlignment w:val="bottom"/>
    </w:pPr>
    <w:rPr>
      <w:rFonts w:ascii="Arial" w:hAnsi="Arial"/>
    </w:rPr>
  </w:style>
  <w:style w:type="paragraph" w:customStyle="1" w:styleId="149">
    <w:name w:val="개요 1"/>
    <w:qFormat/>
    <w:uiPriority w:val="0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0">
    <w:name w:val="감리:본문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51">
    <w:name w:val="제목1"/>
    <w:link w:val="1084"/>
    <w:qFormat/>
    <w:uiPriority w:val="0"/>
    <w:pPr>
      <w:widowControl w:val="0"/>
      <w:tabs>
        <w:tab w:val="left" w:pos="0"/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  <w:tab w:val="left" w:pos="12600"/>
        <w:tab w:val="left" w:pos="13200"/>
        <w:tab w:val="left" w:pos="13800"/>
        <w:tab w:val="left" w:pos="14400"/>
        <w:tab w:val="left" w:pos="15000"/>
        <w:tab w:val="left" w:pos="15600"/>
        <w:tab w:val="left" w:pos="16200"/>
        <w:tab w:val="left" w:pos="16800"/>
        <w:tab w:val="left" w:pos="17400"/>
        <w:tab w:val="left" w:pos="18000"/>
        <w:tab w:val="left" w:pos="18600"/>
        <w:tab w:val="left" w:pos="19200"/>
        <w:tab w:val="left" w:pos="19800"/>
        <w:tab w:val="left" w:pos="20400"/>
        <w:tab w:val="left" w:pos="21000"/>
        <w:tab w:val="left" w:pos="21600"/>
        <w:tab w:val="left" w:pos="22200"/>
        <w:tab w:val="left" w:pos="22800"/>
        <w:tab w:val="left" w:pos="23400"/>
      </w:tabs>
      <w:autoSpaceDE w:val="0"/>
      <w:autoSpaceDN w:val="0"/>
      <w:adjustRightInd w:val="0"/>
      <w:spacing w:line="237" w:lineRule="auto"/>
      <w:jc w:val="center"/>
    </w:pPr>
    <w:rPr>
      <w:rFonts w:ascii="BatangChe" w:hAnsi="BatangChe" w:eastAsia="BatangChe" w:cs="Times New Roman"/>
      <w:b/>
      <w:color w:val="000000"/>
      <w:sz w:val="34"/>
      <w:lang w:val="en-US" w:eastAsia="ko-KR" w:bidi="ar-SA"/>
    </w:rPr>
  </w:style>
  <w:style w:type="paragraph" w:customStyle="1" w:styleId="152">
    <w:name w:val="xl3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53">
    <w:name w:val="xl3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sz w:val="24"/>
      <w:szCs w:val="24"/>
    </w:rPr>
  </w:style>
  <w:style w:type="paragraph" w:customStyle="1" w:styleId="154">
    <w:name w:val="감리0본문"/>
    <w:basedOn w:val="1"/>
    <w:link w:val="743"/>
    <w:qFormat/>
    <w:uiPriority w:val="0"/>
    <w:pPr>
      <w:spacing w:line="240" w:lineRule="atLeast"/>
    </w:pPr>
    <w:rPr>
      <w:rFonts w:cs="Times New Roman"/>
      <w:color w:val="auto"/>
      <w:kern w:val="2"/>
      <w:lang w:val="zh-CN" w:eastAsia="zh-CN"/>
    </w:rPr>
  </w:style>
  <w:style w:type="paragraph" w:customStyle="1" w:styleId="155">
    <w:name w:val="개요 2"/>
    <w:qFormat/>
    <w:uiPriority w:val="0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6">
    <w:name w:val="개요 3"/>
    <w:qFormat/>
    <w:uiPriority w:val="0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7">
    <w:name w:val="개요 4"/>
    <w:qFormat/>
    <w:uiPriority w:val="0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8">
    <w:name w:val="개요 5"/>
    <w:qFormat/>
    <w:uiPriority w:val="0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9">
    <w:name w:val="개요 6"/>
    <w:qFormat/>
    <w:uiPriority w:val="0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60">
    <w:name w:val="개요 7"/>
    <w:qFormat/>
    <w:uiPriority w:val="0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61">
    <w:name w:val="머리말"/>
    <w:qFormat/>
    <w:uiPriority w:val="0"/>
    <w:pPr>
      <w:widowControl w:val="0"/>
      <w:autoSpaceDE w:val="0"/>
      <w:autoSpaceDN w:val="0"/>
      <w:adjustRightInd w:val="0"/>
      <w:ind w:right="200"/>
      <w:jc w:val="right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2">
    <w:name w:val="그림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3">
    <w:name w:val="수식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4">
    <w:name w:val="찾아보기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5">
    <w:name w:val="s0"/>
    <w:qFormat/>
    <w:uiPriority w:val="0"/>
    <w:pPr>
      <w:widowControl w:val="0"/>
      <w:autoSpaceDE w:val="0"/>
      <w:autoSpaceDN w:val="0"/>
      <w:adjustRightInd w:val="0"/>
    </w:pPr>
    <w:rPr>
      <w:rFonts w:ascii="신명조" w:hAnsi="BatangChe" w:eastAsia="신명조" w:cs="Gulim"/>
      <w:color w:val="000000"/>
      <w:sz w:val="22"/>
      <w:szCs w:val="24"/>
      <w:lang w:val="en-US" w:eastAsia="ko-KR" w:bidi="ar-SA"/>
    </w:rPr>
  </w:style>
  <w:style w:type="paragraph" w:customStyle="1" w:styleId="166">
    <w:name w:val="hs1"/>
    <w:basedOn w:val="1"/>
    <w:qFormat/>
    <w:uiPriority w:val="0"/>
    <w:pPr>
      <w:widowControl/>
      <w:wordWrap/>
      <w:spacing w:line="384" w:lineRule="atLeast"/>
    </w:pPr>
    <w:rPr>
      <w:rFonts w:ascii="한양신명조" w:hAnsi="Gulim" w:eastAsia="한양신명조"/>
      <w:sz w:val="24"/>
      <w:szCs w:val="24"/>
    </w:rPr>
  </w:style>
  <w:style w:type="paragraph" w:customStyle="1" w:styleId="167">
    <w:name w:val="(1) 제목"/>
    <w:qFormat/>
    <w:uiPriority w:val="0"/>
    <w:pPr>
      <w:spacing w:before="100" w:beforeAutospacing="1" w:after="100" w:afterAutospacing="1"/>
      <w:ind w:left="1300" w:leftChars="400" w:hanging="500" w:hangingChars="227"/>
      <w:jc w:val="both"/>
    </w:pPr>
    <w:rPr>
      <w:rFonts w:ascii="BatangChe" w:hAnsi="BatangChe" w:eastAsia="Batang" w:cs="Gulim"/>
      <w:b/>
      <w:bCs/>
      <w:color w:val="000000"/>
      <w:sz w:val="22"/>
      <w:lang w:val="en-US" w:eastAsia="ko-KR" w:bidi="ar-SA"/>
    </w:rPr>
  </w:style>
  <w:style w:type="paragraph" w:customStyle="1" w:styleId="168">
    <w:name w:val="표내부"/>
    <w:basedOn w:val="1"/>
    <w:qFormat/>
    <w:uiPriority w:val="0"/>
    <w:pPr>
      <w:widowControl/>
      <w:shd w:val="clear" w:color="auto" w:fill="FFFFFF"/>
      <w:wordWrap/>
      <w:overflowPunct w:val="0"/>
      <w:autoSpaceDE w:val="0"/>
      <w:autoSpaceDN w:val="0"/>
      <w:adjustRightInd w:val="0"/>
      <w:ind w:right="50" w:rightChars="50"/>
      <w:textAlignment w:val="baseline"/>
    </w:pPr>
    <w:rPr>
      <w:rFonts w:ascii="Arial" w:hAnsi="Arial"/>
      <w:sz w:val="20"/>
    </w:rPr>
  </w:style>
  <w:style w:type="character" w:customStyle="1" w:styleId="169">
    <w:name w:val="풍선 도움말 텍스트 Char"/>
    <w:link w:val="39"/>
    <w:qFormat/>
    <w:uiPriority w:val="0"/>
    <w:rPr>
      <w:rFonts w:ascii="Arial" w:hAnsi="Arial" w:eastAsia="Dotum"/>
      <w:kern w:val="2"/>
      <w:sz w:val="18"/>
      <w:szCs w:val="18"/>
      <w:lang w:val="en-US" w:eastAsia="ko-KR" w:bidi="ar-SA"/>
    </w:rPr>
  </w:style>
  <w:style w:type="character" w:customStyle="1" w:styleId="170">
    <w:name w:val="본문 Char"/>
    <w:link w:val="20"/>
    <w:qFormat/>
    <w:uiPriority w:val="0"/>
    <w:rPr>
      <w:rFonts w:ascii="BatangChe" w:hAnsi="News701 BT" w:eastAsia="BatangChe"/>
      <w:kern w:val="2"/>
      <w:sz w:val="22"/>
      <w:lang w:val="en-US" w:eastAsia="ko-KR" w:bidi="ar-SA"/>
    </w:rPr>
  </w:style>
  <w:style w:type="paragraph" w:customStyle="1" w:styleId="171">
    <w:name w:val="표안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333" w:lineRule="auto"/>
      <w:jc w:val="both"/>
    </w:pPr>
    <w:rPr>
      <w:rFonts w:ascii="BatangChe" w:hAnsi="BatangChe" w:eastAsia="BatangChe" w:cs="Gulim"/>
      <w:color w:val="000000"/>
      <w:sz w:val="24"/>
      <w:lang w:val="en-US" w:eastAsia="ko-KR" w:bidi="ar-SA"/>
    </w:rPr>
  </w:style>
  <w:style w:type="character" w:customStyle="1" w:styleId="172">
    <w:name w:val="문서 구조 Char"/>
    <w:link w:val="21"/>
    <w:qFormat/>
    <w:uiPriority w:val="0"/>
    <w:rPr>
      <w:rFonts w:ascii="Arial" w:hAnsi="Arial" w:eastAsia="DotumChe"/>
      <w:kern w:val="2"/>
      <w:lang w:val="en-US" w:eastAsia="ko-KR" w:bidi="ar-SA"/>
    </w:rPr>
  </w:style>
  <w:style w:type="character" w:customStyle="1" w:styleId="173">
    <w:name w:val="날짜 Char"/>
    <w:link w:val="36"/>
    <w:qFormat/>
    <w:uiPriority w:val="0"/>
    <w:rPr>
      <w:rFonts w:ascii="BatangChe" w:eastAsia="BatangChe"/>
      <w:color w:val="000000"/>
      <w:sz w:val="22"/>
      <w:lang w:val="en-US" w:eastAsia="ko-KR" w:bidi="ar-SA"/>
    </w:rPr>
  </w:style>
  <w:style w:type="paragraph" w:customStyle="1" w:styleId="174">
    <w:name w:val="표_본문"/>
    <w:basedOn w:val="1"/>
    <w:next w:val="1"/>
    <w:qFormat/>
    <w:uiPriority w:val="0"/>
    <w:pPr>
      <w:autoSpaceDE w:val="0"/>
      <w:autoSpaceDN w:val="0"/>
      <w:spacing w:line="240" w:lineRule="atLeast"/>
      <w:jc w:val="left"/>
    </w:pPr>
    <w:rPr>
      <w:rFonts w:ascii="Arial" w:hAnsi="Arial" w:eastAsia="Batang" w:cs="Arial"/>
      <w:sz w:val="18"/>
    </w:rPr>
  </w:style>
  <w:style w:type="paragraph" w:customStyle="1" w:styleId="175">
    <w:name w:val="뷸렛(-)"/>
    <w:basedOn w:val="17"/>
    <w:qFormat/>
    <w:uiPriority w:val="0"/>
    <w:pPr>
      <w:widowControl/>
      <w:tabs>
        <w:tab w:val="left" w:pos="480"/>
        <w:tab w:val="left" w:pos="1607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ind w:left="1587" w:hanging="340"/>
      <w:jc w:val="both"/>
      <w:textAlignment w:val="baseline"/>
    </w:pPr>
    <w:rPr>
      <w:color w:val="auto"/>
      <w:sz w:val="24"/>
    </w:rPr>
  </w:style>
  <w:style w:type="paragraph" w:customStyle="1" w:styleId="176">
    <w:name w:val="스타일4"/>
    <w:basedOn w:val="1"/>
    <w:qFormat/>
    <w:uiPriority w:val="0"/>
    <w:pPr>
      <w:tabs>
        <w:tab w:val="left" w:pos="480"/>
      </w:tabs>
      <w:autoSpaceDE w:val="0"/>
      <w:autoSpaceDN w:val="0"/>
      <w:ind w:left="480" w:hanging="360"/>
    </w:pPr>
    <w:rPr>
      <w:rFonts w:ascii="Batang" w:eastAsia="Batang"/>
      <w:sz w:val="20"/>
      <w:szCs w:val="24"/>
    </w:rPr>
  </w:style>
  <w:style w:type="character" w:customStyle="1" w:styleId="177">
    <w:name w:val="미리 서식이 지정된 HTML Char"/>
    <w:link w:val="55"/>
    <w:qFormat/>
    <w:uiPriority w:val="0"/>
    <w:rPr>
      <w:rFonts w:ascii="Dotum" w:hAnsi="Courier New" w:eastAsia="Dotum" w:cs="Courier New"/>
      <w:lang w:val="en-US" w:eastAsia="ko-KR" w:bidi="ar-SA"/>
    </w:rPr>
  </w:style>
  <w:style w:type="paragraph" w:customStyle="1" w:styleId="178">
    <w:name w:val="본문2"/>
    <w:basedOn w:val="1"/>
    <w:qFormat/>
    <w:uiPriority w:val="0"/>
    <w:pPr>
      <w:tabs>
        <w:tab w:val="left" w:pos="284"/>
      </w:tabs>
      <w:autoSpaceDE w:val="0"/>
      <w:autoSpaceDN w:val="0"/>
      <w:ind w:left="1379" w:firstLine="39"/>
    </w:pPr>
    <w:rPr>
      <w:rFonts w:ascii="Batang" w:eastAsia="Batang"/>
      <w:sz w:val="20"/>
      <w:szCs w:val="24"/>
    </w:rPr>
  </w:style>
  <w:style w:type="paragraph" w:customStyle="1" w:styleId="179">
    <w:name w:val="부제1"/>
    <w:basedOn w:val="1"/>
    <w:qFormat/>
    <w:uiPriority w:val="0"/>
    <w:pPr>
      <w:tabs>
        <w:tab w:val="left" w:pos="284"/>
      </w:tabs>
      <w:autoSpaceDE w:val="0"/>
      <w:autoSpaceDN w:val="0"/>
      <w:ind w:left="-142" w:hanging="284"/>
    </w:pPr>
    <w:rPr>
      <w:rFonts w:ascii="Batang" w:eastAsia="Batang"/>
      <w:b/>
      <w:i/>
      <w:color w:val="0000FF"/>
      <w:sz w:val="24"/>
      <w:szCs w:val="24"/>
    </w:rPr>
  </w:style>
  <w:style w:type="paragraph" w:customStyle="1" w:styleId="180">
    <w:name w:val="font5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 w:val="16"/>
      <w:szCs w:val="16"/>
    </w:rPr>
  </w:style>
  <w:style w:type="paragraph" w:customStyle="1" w:styleId="181">
    <w:name w:val="xl2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82">
    <w:name w:val="xl2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textAlignment w:val="bottom"/>
    </w:pPr>
    <w:rPr>
      <w:rFonts w:hint="eastAsia" w:ascii="Gulim" w:hAnsi="Gulim" w:eastAsia="Gulim" w:cs="Arial Unicode MS"/>
      <w:sz w:val="18"/>
      <w:szCs w:val="18"/>
    </w:rPr>
  </w:style>
  <w:style w:type="paragraph" w:customStyle="1" w:styleId="183">
    <w:name w:val="xl2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</w:pPr>
    <w:rPr>
      <w:rFonts w:hint="eastAsia" w:ascii="Gulim" w:hAnsi="Gulim" w:eastAsia="Gulim" w:cs="Arial Unicode MS"/>
      <w:sz w:val="18"/>
      <w:szCs w:val="18"/>
    </w:rPr>
  </w:style>
  <w:style w:type="paragraph" w:customStyle="1" w:styleId="184">
    <w:name w:val="xl2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Gulim" w:hAnsi="Gulim" w:eastAsia="Gulim" w:cs="Arial Unicode MS"/>
      <w:b/>
      <w:bCs/>
      <w:sz w:val="18"/>
      <w:szCs w:val="18"/>
    </w:rPr>
  </w:style>
  <w:style w:type="paragraph" w:customStyle="1" w:styleId="185">
    <w:name w:val="xl2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b/>
      <w:bCs/>
      <w:sz w:val="18"/>
      <w:szCs w:val="18"/>
    </w:rPr>
  </w:style>
  <w:style w:type="paragraph" w:customStyle="1" w:styleId="186">
    <w:name w:val="xl2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</w:pPr>
    <w:rPr>
      <w:rFonts w:hint="eastAsia" w:ascii="Gulim" w:hAnsi="Gulim" w:eastAsia="Gulim" w:cs="Arial Unicode MS"/>
      <w:sz w:val="18"/>
      <w:szCs w:val="18"/>
    </w:rPr>
  </w:style>
  <w:style w:type="paragraph" w:customStyle="1" w:styleId="187">
    <w:name w:val="xl3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88">
    <w:name w:val="xl3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textAlignment w:val="bottom"/>
    </w:pPr>
    <w:rPr>
      <w:rFonts w:hint="eastAsia" w:ascii="Gulim" w:hAnsi="Gulim" w:eastAsia="Gulim" w:cs="Arial Unicode MS"/>
      <w:sz w:val="18"/>
      <w:szCs w:val="18"/>
    </w:rPr>
  </w:style>
  <w:style w:type="paragraph" w:customStyle="1" w:styleId="189">
    <w:name w:val="xl3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0">
    <w:name w:val="xl33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1">
    <w:name w:val="xl35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2">
    <w:name w:val="figure"/>
    <w:basedOn w:val="1"/>
    <w:next w:val="1"/>
    <w:qFormat/>
    <w:uiPriority w:val="0"/>
    <w:pPr>
      <w:widowControl/>
      <w:overflowPunct w:val="0"/>
      <w:autoSpaceDE w:val="0"/>
      <w:autoSpaceDN w:val="0"/>
      <w:adjustRightInd w:val="0"/>
      <w:spacing w:before="240"/>
      <w:jc w:val="center"/>
      <w:textAlignment w:val="baseline"/>
    </w:pPr>
  </w:style>
  <w:style w:type="paragraph" w:customStyle="1" w:styleId="193">
    <w:name w:val="Body"/>
    <w:basedOn w:val="1"/>
    <w:autoRedefine/>
    <w:qFormat/>
    <w:uiPriority w:val="0"/>
    <w:pPr>
      <w:widowControl/>
      <w:adjustRightInd w:val="0"/>
      <w:spacing w:before="120" w:line="312" w:lineRule="auto"/>
      <w:ind w:left="200" w:leftChars="100" w:right="200" w:rightChars="100"/>
      <w:textAlignment w:val="baseline"/>
    </w:pPr>
    <w:rPr>
      <w:sz w:val="18"/>
    </w:rPr>
  </w:style>
  <w:style w:type="paragraph" w:customStyle="1" w:styleId="194">
    <w:name w:val="List1-Body"/>
    <w:basedOn w:val="1"/>
    <w:qFormat/>
    <w:uiPriority w:val="0"/>
    <w:pPr>
      <w:adjustRightInd w:val="0"/>
      <w:spacing w:before="80" w:line="360" w:lineRule="auto"/>
      <w:ind w:left="924"/>
      <w:textAlignment w:val="baseline"/>
    </w:pPr>
    <w:rPr>
      <w:rFonts w:ascii="CG Omega" w:hAnsi="CG Omega"/>
    </w:rPr>
  </w:style>
  <w:style w:type="paragraph" w:customStyle="1" w:styleId="195">
    <w:name w:val="List1TextBody"/>
    <w:basedOn w:val="1"/>
    <w:qFormat/>
    <w:uiPriority w:val="0"/>
    <w:pPr>
      <w:adjustRightInd w:val="0"/>
      <w:spacing w:before="240" w:line="288" w:lineRule="auto"/>
      <w:ind w:left="567"/>
      <w:textAlignment w:val="baseline"/>
    </w:pPr>
    <w:rPr>
      <w:rFonts w:ascii="CG Omega" w:hAnsi="CG Omega"/>
    </w:rPr>
  </w:style>
  <w:style w:type="paragraph" w:customStyle="1" w:styleId="196">
    <w:name w:val="표안 (가운데)"/>
    <w:basedOn w:val="1"/>
    <w:autoRedefine/>
    <w:qFormat/>
    <w:uiPriority w:val="0"/>
    <w:pPr>
      <w:jc w:val="center"/>
    </w:pPr>
    <w:rPr>
      <w:sz w:val="20"/>
    </w:rPr>
  </w:style>
  <w:style w:type="paragraph" w:customStyle="1" w:styleId="197">
    <w:name w:val="글머리기호2"/>
    <w:basedOn w:val="20"/>
    <w:autoRedefine/>
    <w:qFormat/>
    <w:uiPriority w:val="0"/>
    <w:pPr>
      <w:spacing w:line="360" w:lineRule="atLeast"/>
      <w:ind w:left="0" w:firstLine="0"/>
    </w:pPr>
    <w:rPr>
      <w:rFonts w:ascii="Arial" w:hAnsi="Arial"/>
      <w:color w:val="000000"/>
      <w:sz w:val="20"/>
    </w:rPr>
  </w:style>
  <w:style w:type="paragraph" w:customStyle="1" w:styleId="198">
    <w:name w:val="bdchoi3"/>
    <w:basedOn w:val="176"/>
    <w:qFormat/>
    <w:uiPriority w:val="0"/>
    <w:pPr>
      <w:tabs>
        <w:tab w:val="left" w:pos="820"/>
        <w:tab w:val="clear" w:pos="480"/>
      </w:tabs>
      <w:ind w:left="820" w:hanging="400"/>
    </w:pPr>
    <w:rPr>
      <w:rFonts w:ascii="Book Antiqua" w:hAnsi="Book Antiqua"/>
      <w:sz w:val="18"/>
    </w:rPr>
  </w:style>
  <w:style w:type="paragraph" w:customStyle="1" w:styleId="199">
    <w:name w:val="별_표준"/>
    <w:basedOn w:val="1"/>
    <w:qFormat/>
    <w:uiPriority w:val="0"/>
    <w:pPr>
      <w:numPr>
        <w:ilvl w:val="0"/>
        <w:numId w:val="10"/>
      </w:numPr>
      <w:autoSpaceDE w:val="0"/>
      <w:autoSpaceDN w:val="0"/>
    </w:pPr>
    <w:rPr>
      <w:rFonts w:ascii="Batang" w:eastAsia="GulimChe"/>
      <w:sz w:val="20"/>
      <w:szCs w:val="24"/>
    </w:rPr>
  </w:style>
  <w:style w:type="character" w:customStyle="1" w:styleId="200">
    <w:name w:val="sbody1"/>
    <w:qFormat/>
    <w:uiPriority w:val="0"/>
    <w:rPr>
      <w:sz w:val="18"/>
      <w:szCs w:val="18"/>
    </w:rPr>
  </w:style>
  <w:style w:type="paragraph" w:customStyle="1" w:styleId="201">
    <w:name w:val="xl3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2">
    <w:name w:val="xl3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3">
    <w:name w:val="xl3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4">
    <w:name w:val="xl40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05">
    <w:name w:val="xl4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06">
    <w:name w:val="xl4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07">
    <w:name w:val="xl4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08">
    <w:name w:val="xl4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09">
    <w:name w:val="xl4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10">
    <w:name w:val="xl4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11">
    <w:name w:val="xl4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2">
    <w:name w:val="xl4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3">
    <w:name w:val="xl49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4">
    <w:name w:val="xl5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5">
    <w:name w:val="xl51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6">
    <w:name w:val="xl52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17">
    <w:name w:val="xl5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8">
    <w:name w:val="xl5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19">
    <w:name w:val="xl5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20">
    <w:name w:val="xl56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1">
    <w:name w:val="xl57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2">
    <w:name w:val="xl5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3">
    <w:name w:val="xl59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4">
    <w:name w:val="xl60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5">
    <w:name w:val="xl61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6">
    <w:name w:val="xl6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7">
    <w:name w:val="xl6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8">
    <w:name w:val="xl64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9">
    <w:name w:val="xl65"/>
    <w:basedOn w:val="1"/>
    <w:qFormat/>
    <w:uiPriority w:val="0"/>
    <w:pPr>
      <w:widowControl/>
      <w:pBdr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0">
    <w:name w:val="xl6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1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2">
    <w:name w:val="xl68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3">
    <w:name w:val="xl6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4">
    <w:name w:val="xl70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5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36">
    <w:name w:val="xl7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37">
    <w:name w:val="xl7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8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9">
    <w:name w:val="xl7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0">
    <w:name w:val="xl76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1">
    <w:name w:val="xl7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2">
    <w:name w:val="xl7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43">
    <w:name w:val="xl79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4">
    <w:name w:val="xl8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5">
    <w:name w:val="xl8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46">
    <w:name w:val="xl82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7">
    <w:name w:val="xl8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8">
    <w:name w:val="xl8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9">
    <w:name w:val="xl85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0">
    <w:name w:val="xl86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1">
    <w:name w:val="xl8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2">
    <w:name w:val="xl8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3">
    <w:name w:val="xl8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4">
    <w:name w:val="xl9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5">
    <w:name w:val="xl9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6">
    <w:name w:val="xl92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7">
    <w:name w:val="xl9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8">
    <w:name w:val="Spec Consider"/>
    <w:basedOn w:val="37"/>
    <w:qFormat/>
    <w:uiPriority w:val="0"/>
    <w:pPr>
      <w:numPr>
        <w:ilvl w:val="0"/>
        <w:numId w:val="11"/>
      </w:numPr>
      <w:tabs>
        <w:tab w:val="left" w:pos="360"/>
        <w:tab w:val="left" w:pos="400"/>
        <w:tab w:val="left" w:pos="885"/>
        <w:tab w:val="clear" w:pos="1800"/>
      </w:tabs>
      <w:ind w:left="1531" w:firstLine="0"/>
    </w:pPr>
    <w:rPr>
      <w:color w:val="FF00FF"/>
    </w:rPr>
  </w:style>
  <w:style w:type="character" w:customStyle="1" w:styleId="259">
    <w:name w:val="본문 들여쓰기 2 Char"/>
    <w:link w:val="37"/>
    <w:qFormat/>
    <w:uiPriority w:val="0"/>
    <w:rPr>
      <w:rFonts w:ascii="Gulim" w:eastAsia="Gulim"/>
      <w:kern w:val="2"/>
      <w:lang w:val="en-US" w:eastAsia="ko-KR" w:bidi="he-IL"/>
    </w:rPr>
  </w:style>
  <w:style w:type="paragraph" w:customStyle="1" w:styleId="260">
    <w:name w:val="부록1"/>
    <w:basedOn w:val="1"/>
    <w:qFormat/>
    <w:uiPriority w:val="0"/>
    <w:pPr>
      <w:widowControl/>
      <w:numPr>
        <w:ilvl w:val="0"/>
        <w:numId w:val="12"/>
      </w:numPr>
      <w:wordWrap/>
      <w:spacing w:before="240" w:after="240" w:line="280" w:lineRule="atLeast"/>
      <w:jc w:val="left"/>
      <w:textAlignment w:val="baseline"/>
      <w:outlineLvl w:val="0"/>
    </w:pPr>
    <w:rPr>
      <w:b/>
      <w:sz w:val="24"/>
    </w:rPr>
  </w:style>
  <w:style w:type="paragraph" w:customStyle="1" w:styleId="261">
    <w:name w:val="불릿3"/>
    <w:basedOn w:val="1"/>
    <w:qFormat/>
    <w:uiPriority w:val="0"/>
    <w:pPr>
      <w:numPr>
        <w:ilvl w:val="0"/>
        <w:numId w:val="13"/>
      </w:numPr>
      <w:tabs>
        <w:tab w:val="left" w:pos="709"/>
      </w:tabs>
      <w:autoSpaceDE w:val="0"/>
      <w:autoSpaceDN w:val="0"/>
    </w:pPr>
    <w:rPr>
      <w:rFonts w:ascii="Arial" w:hAnsi="Arial" w:eastAsia="GulimChe"/>
      <w:sz w:val="20"/>
      <w:szCs w:val="24"/>
    </w:rPr>
  </w:style>
  <w:style w:type="paragraph" w:customStyle="1" w:styleId="262">
    <w:name w:val="-"/>
    <w:basedOn w:val="1"/>
    <w:qFormat/>
    <w:uiPriority w:val="0"/>
    <w:pPr>
      <w:ind w:left="992" w:hanging="227"/>
    </w:pPr>
  </w:style>
  <w:style w:type="paragraph" w:customStyle="1" w:styleId="263">
    <w:name w:val="(가)"/>
    <w:basedOn w:val="1"/>
    <w:qFormat/>
    <w:uiPriority w:val="0"/>
    <w:pPr>
      <w:ind w:left="953" w:hanging="499"/>
    </w:pPr>
  </w:style>
  <w:style w:type="paragraph" w:customStyle="1" w:styleId="264">
    <w:name w:val="&lt;&lt;현황"/>
    <w:basedOn w:val="1"/>
    <w:qFormat/>
    <w:uiPriority w:val="0"/>
    <w:pPr>
      <w:ind w:left="181"/>
    </w:pPr>
  </w:style>
  <w:style w:type="paragraph" w:customStyle="1" w:styleId="265">
    <w:name w:val="검토항목(1)"/>
    <w:basedOn w:val="1"/>
    <w:link w:val="319"/>
    <w:qFormat/>
    <w:uiPriority w:val="0"/>
    <w:pPr>
      <w:ind w:left="578" w:hanging="397"/>
    </w:pPr>
    <w:rPr>
      <w:b/>
      <w:bCs/>
      <w:color w:val="auto"/>
      <w:kern w:val="2"/>
    </w:rPr>
  </w:style>
  <w:style w:type="character" w:customStyle="1" w:styleId="266">
    <w:name w:val="본문 2 Char"/>
    <w:link w:val="53"/>
    <w:qFormat/>
    <w:uiPriority w:val="0"/>
    <w:rPr>
      <w:rFonts w:hAnsi="Batang" w:eastAsia="BatangChe"/>
      <w:color w:val="000000"/>
      <w:kern w:val="2"/>
      <w:sz w:val="22"/>
      <w:lang w:val="en-US" w:eastAsia="zh-CN" w:bidi="ar-SA"/>
    </w:rPr>
  </w:style>
  <w:style w:type="paragraph" w:customStyle="1" w:styleId="267">
    <w:name w:val="총평 - 종합의견"/>
    <w:basedOn w:val="1"/>
    <w:qFormat/>
    <w:uiPriority w:val="0"/>
    <w:pPr>
      <w:autoSpaceDE w:val="0"/>
      <w:autoSpaceDN w:val="0"/>
      <w:ind w:left="400" w:firstLine="320"/>
    </w:pPr>
    <w:rPr>
      <w:szCs w:val="22"/>
    </w:rPr>
  </w:style>
  <w:style w:type="paragraph" w:customStyle="1" w:styleId="268">
    <w:name w:val="바탕체"/>
    <w:basedOn w:val="197"/>
    <w:qFormat/>
    <w:uiPriority w:val="0"/>
  </w:style>
  <w:style w:type="character" w:customStyle="1" w:styleId="269">
    <w:name w:val="본문 들여쓰기 Char"/>
    <w:link w:val="26"/>
    <w:qFormat/>
    <w:uiPriority w:val="0"/>
    <w:rPr>
      <w:rFonts w:eastAsia="BatangChe"/>
      <w:kern w:val="2"/>
      <w:lang w:val="en-US" w:eastAsia="ko-KR" w:bidi="ar-SA"/>
    </w:rPr>
  </w:style>
  <w:style w:type="paragraph" w:customStyle="1" w:styleId="270">
    <w:name w:val="blank page"/>
    <w:basedOn w:val="1"/>
    <w:qFormat/>
    <w:uiPriority w:val="0"/>
    <w:pPr>
      <w:pageBreakBefore/>
      <w:wordWrap/>
      <w:overflowPunct w:val="0"/>
      <w:autoSpaceDE w:val="0"/>
      <w:autoSpaceDN w:val="0"/>
      <w:adjustRightInd w:val="0"/>
      <w:spacing w:before="5500" w:after="5500"/>
      <w:jc w:val="center"/>
      <w:textAlignment w:val="baseline"/>
    </w:pPr>
    <w:rPr>
      <w:rFonts w:ascii="Book Antiqua" w:hAnsi="Book Antiqua" w:eastAsia="Gulim"/>
      <w:sz w:val="20"/>
    </w:rPr>
  </w:style>
  <w:style w:type="character" w:customStyle="1" w:styleId="271">
    <w:name w:val="본문 3 Char"/>
    <w:link w:val="24"/>
    <w:qFormat/>
    <w:uiPriority w:val="0"/>
    <w:rPr>
      <w:rFonts w:eastAsia="BatangChe"/>
      <w:kern w:val="2"/>
      <w:sz w:val="16"/>
      <w:szCs w:val="16"/>
      <w:lang w:val="en-US" w:eastAsia="ko-KR" w:bidi="ar-SA"/>
    </w:rPr>
  </w:style>
  <w:style w:type="paragraph" w:customStyle="1" w:styleId="272">
    <w:name w:val="Bullet"/>
    <w:basedOn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080" w:hanging="360"/>
      <w:jc w:val="left"/>
      <w:textAlignment w:val="baseline"/>
    </w:pPr>
    <w:rPr>
      <w:rFonts w:ascii="Arial" w:hAnsi="Arial" w:eastAsia="Gulim"/>
      <w:sz w:val="20"/>
    </w:rPr>
  </w:style>
  <w:style w:type="paragraph" w:customStyle="1" w:styleId="273">
    <w:name w:val="총평 - 전제조건"/>
    <w:basedOn w:val="1"/>
    <w:qFormat/>
    <w:uiPriority w:val="0"/>
    <w:pPr>
      <w:numPr>
        <w:ilvl w:val="1"/>
        <w:numId w:val="14"/>
      </w:numPr>
      <w:autoSpaceDE w:val="0"/>
      <w:autoSpaceDN w:val="0"/>
    </w:pPr>
    <w:rPr>
      <w:szCs w:val="22"/>
    </w:rPr>
  </w:style>
  <w:style w:type="paragraph" w:customStyle="1" w:styleId="274">
    <w:name w:val="상세검토 - 본문 1"/>
    <w:basedOn w:val="273"/>
    <w:qFormat/>
    <w:uiPriority w:val="0"/>
    <w:pPr>
      <w:numPr>
        <w:ilvl w:val="3"/>
      </w:numPr>
    </w:pPr>
  </w:style>
  <w:style w:type="paragraph" w:customStyle="1" w:styleId="275">
    <w:name w:val="(가) 현황 및 문제점"/>
    <w:basedOn w:val="1"/>
    <w:qFormat/>
    <w:uiPriority w:val="0"/>
    <w:pPr>
      <w:numPr>
        <w:ilvl w:val="1"/>
        <w:numId w:val="15"/>
      </w:numPr>
      <w:tabs>
        <w:tab w:val="clear" w:pos="1235"/>
      </w:tabs>
      <w:autoSpaceDE w:val="0"/>
      <w:autoSpaceDN w:val="0"/>
      <w:ind w:left="300" w:leftChars="300" w:firstLine="0"/>
    </w:pPr>
    <w:rPr>
      <w:rFonts w:ascii="Batang" w:eastAsia="Batang"/>
      <w:szCs w:val="24"/>
    </w:rPr>
  </w:style>
  <w:style w:type="paragraph" w:customStyle="1" w:styleId="276">
    <w:name w:val="hs0"/>
    <w:basedOn w:val="1"/>
    <w:qFormat/>
    <w:uiPriority w:val="0"/>
    <w:pPr>
      <w:widowControl/>
      <w:wordWrap/>
      <w:spacing w:line="320" w:lineRule="atLeast"/>
    </w:pPr>
    <w:rPr>
      <w:rFonts w:ascii="Batang" w:hAnsi="Batang" w:eastAsia="Batang"/>
      <w:sz w:val="20"/>
    </w:rPr>
  </w:style>
  <w:style w:type="paragraph" w:customStyle="1" w:styleId="277">
    <w:name w:val="표내용"/>
    <w:basedOn w:val="1"/>
    <w:autoRedefine/>
    <w:qFormat/>
    <w:uiPriority w:val="0"/>
    <w:pPr>
      <w:snapToGrid w:val="0"/>
      <w:ind w:left="-108" w:leftChars="-49" w:right="-108" w:rightChars="-49"/>
      <w:jc w:val="center"/>
    </w:pPr>
  </w:style>
  <w:style w:type="paragraph" w:customStyle="1" w:styleId="278">
    <w:name w:val="표기호"/>
    <w:basedOn w:val="1"/>
    <w:qFormat/>
    <w:uiPriority w:val="0"/>
    <w:pPr>
      <w:numPr>
        <w:ilvl w:val="0"/>
        <w:numId w:val="16"/>
      </w:numPr>
      <w:tabs>
        <w:tab w:val="left" w:pos="81"/>
      </w:tabs>
      <w:ind w:right="-108" w:rightChars="-49"/>
      <w:jc w:val="left"/>
    </w:pPr>
    <w:rPr>
      <w:rFonts w:ascii="Arial" w:hAnsi="Arial"/>
      <w:bCs/>
    </w:rPr>
  </w:style>
  <w:style w:type="paragraph" w:customStyle="1" w:styleId="279">
    <w:name w:val="스타일 바탕체 9 pt 왼쪽"/>
    <w:basedOn w:val="1"/>
    <w:autoRedefine/>
    <w:qFormat/>
    <w:uiPriority w:val="0"/>
    <w:pPr>
      <w:adjustRightInd w:val="0"/>
      <w:spacing w:line="360" w:lineRule="atLeast"/>
      <w:jc w:val="left"/>
      <w:textAlignment w:val="baseline"/>
    </w:pPr>
    <w:rPr>
      <w:rFonts w:cs="Batang"/>
      <w:caps/>
      <w:sz w:val="20"/>
    </w:rPr>
  </w:style>
  <w:style w:type="paragraph" w:customStyle="1" w:styleId="280">
    <w:name w:val="스타일 머리글 + 바탕체 9 pt"/>
    <w:basedOn w:val="41"/>
    <w:link w:val="282"/>
    <w:autoRedefine/>
    <w:qFormat/>
    <w:uiPriority w:val="0"/>
    <w:pPr>
      <w:adjustRightInd w:val="0"/>
      <w:snapToGrid/>
      <w:spacing w:line="360" w:lineRule="atLeast"/>
      <w:textAlignment w:val="baseline"/>
    </w:pPr>
  </w:style>
  <w:style w:type="character" w:customStyle="1" w:styleId="281">
    <w:name w:val="머리글 Char"/>
    <w:link w:val="41"/>
    <w:qFormat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282">
    <w:name w:val="스타일 머리글 + 바탕체 9 pt Char"/>
    <w:link w:val="280"/>
    <w:qFormat/>
    <w:uiPriority w:val="0"/>
    <w:rPr>
      <w:rFonts w:ascii="BatangChe" w:hAnsi="BatangChe" w:eastAsia="BatangChe"/>
      <w:kern w:val="2"/>
      <w:sz w:val="22"/>
      <w:lang w:val="en-US" w:eastAsia="ko-KR" w:bidi="ar-SA"/>
    </w:rPr>
  </w:style>
  <w:style w:type="paragraph" w:customStyle="1" w:styleId="283">
    <w:name w:val="스타일 바탕체 9 pt 가운데"/>
    <w:basedOn w:val="1"/>
    <w:autoRedefine/>
    <w:qFormat/>
    <w:uiPriority w:val="0"/>
    <w:pPr>
      <w:adjustRightInd w:val="0"/>
      <w:spacing w:line="360" w:lineRule="atLeast"/>
      <w:jc w:val="center"/>
      <w:textAlignment w:val="baseline"/>
    </w:pPr>
    <w:rPr>
      <w:rFonts w:cs="Batang"/>
      <w:sz w:val="20"/>
    </w:rPr>
  </w:style>
  <w:style w:type="paragraph" w:customStyle="1" w:styleId="284">
    <w:name w:val="Task 이름"/>
    <w:basedOn w:val="1"/>
    <w:next w:val="1"/>
    <w:qFormat/>
    <w:uiPriority w:val="0"/>
    <w:pPr>
      <w:widowControl/>
      <w:numPr>
        <w:ilvl w:val="0"/>
        <w:numId w:val="17"/>
      </w:numPr>
      <w:wordWrap/>
      <w:adjustRightInd w:val="0"/>
      <w:spacing w:before="200" w:after="200" w:line="240" w:lineRule="atLeast"/>
      <w:textAlignment w:val="baseline"/>
    </w:pPr>
    <w:rPr>
      <w:b/>
      <w:bCs/>
    </w:rPr>
  </w:style>
  <w:style w:type="paragraph" w:styleId="285">
    <w:name w:val="List Paragraph"/>
    <w:basedOn w:val="1"/>
    <w:qFormat/>
    <w:uiPriority w:val="34"/>
    <w:pPr>
      <w:ind w:left="800" w:leftChars="400"/>
    </w:pPr>
  </w:style>
  <w:style w:type="paragraph" w:customStyle="1" w:styleId="286">
    <w:name w:val="Code"/>
    <w:basedOn w:val="1"/>
    <w:link w:val="287"/>
    <w:qFormat/>
    <w:uiPriority w:val="0"/>
    <w:pPr>
      <w:widowControl/>
      <w:wordWrap/>
      <w:adjustRightInd w:val="0"/>
      <w:spacing w:line="280" w:lineRule="atLeast"/>
      <w:jc w:val="left"/>
      <w:textAlignment w:val="baseline"/>
    </w:pPr>
    <w:rPr>
      <w:color w:val="auto"/>
      <w:sz w:val="18"/>
    </w:rPr>
  </w:style>
  <w:style w:type="character" w:customStyle="1" w:styleId="287">
    <w:name w:val="Code Char"/>
    <w:link w:val="286"/>
    <w:qFormat/>
    <w:uiPriority w:val="0"/>
    <w:rPr>
      <w:rFonts w:ascii="BatangChe" w:eastAsia="BatangChe"/>
      <w:sz w:val="18"/>
      <w:lang w:val="en-US" w:eastAsia="ko-KR" w:bidi="ar-SA"/>
    </w:rPr>
  </w:style>
  <w:style w:type="paragraph" w:customStyle="1" w:styleId="288">
    <w:name w:val="표머리 + 굴림"/>
    <w:basedOn w:val="79"/>
    <w:qFormat/>
    <w:uiPriority w:val="0"/>
    <w:rPr>
      <w:rFonts w:ascii="Gulim" w:hAnsi="Batang" w:eastAsia="Gulim"/>
      <w:b w:val="0"/>
    </w:rPr>
  </w:style>
  <w:style w:type="character" w:customStyle="1" w:styleId="289">
    <w:name w:val="글자만 Char"/>
    <w:link w:val="33"/>
    <w:qFormat/>
    <w:uiPriority w:val="0"/>
    <w:rPr>
      <w:rFonts w:ascii="BatangChe" w:eastAsia="Batang"/>
      <w:color w:val="000000"/>
      <w:szCs w:val="24"/>
      <w:lang w:val="en-US" w:eastAsia="ko-KR" w:bidi="ar-SA"/>
    </w:rPr>
  </w:style>
  <w:style w:type="paragraph" w:customStyle="1" w:styleId="290">
    <w:name w:val="Top-2"/>
    <w:basedOn w:val="1"/>
    <w:qFormat/>
    <w:uiPriority w:val="0"/>
    <w:pPr>
      <w:tabs>
        <w:tab w:val="right" w:pos="7300"/>
        <w:tab w:val="left" w:pos="7600"/>
      </w:tabs>
      <w:autoSpaceDE w:val="0"/>
      <w:autoSpaceDN w:val="0"/>
      <w:adjustRightInd w:val="0"/>
      <w:spacing w:before="120" w:after="240"/>
      <w:jc w:val="left"/>
      <w:textAlignment w:val="baseline"/>
    </w:pPr>
    <w:rPr>
      <w:rFonts w:ascii="CG Omega" w:hAnsi="CG Omega" w:eastAsia="Gulim"/>
      <w:bCs/>
    </w:rPr>
  </w:style>
  <w:style w:type="paragraph" w:customStyle="1" w:styleId="291">
    <w:name w:val="2.1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292">
    <w:name w:val="내용"/>
    <w:basedOn w:val="1"/>
    <w:link w:val="293"/>
    <w:qFormat/>
    <w:uiPriority w:val="0"/>
    <w:pPr>
      <w:autoSpaceDE w:val="0"/>
      <w:autoSpaceDN w:val="0"/>
      <w:ind w:left="400" w:leftChars="200"/>
    </w:pPr>
    <w:rPr>
      <w:rFonts w:ascii="GulimChe" w:hAnsi="GulimChe" w:eastAsia="Gulim" w:cs="Batang"/>
      <w:color w:val="auto"/>
      <w:kern w:val="2"/>
    </w:rPr>
  </w:style>
  <w:style w:type="character" w:customStyle="1" w:styleId="293">
    <w:name w:val="내용 Char"/>
    <w:link w:val="292"/>
    <w:qFormat/>
    <w:uiPriority w:val="0"/>
    <w:rPr>
      <w:rFonts w:ascii="GulimChe" w:hAnsi="GulimChe" w:eastAsia="Gulim" w:cs="Batang"/>
      <w:kern w:val="2"/>
      <w:sz w:val="22"/>
      <w:lang w:val="en-US" w:eastAsia="ko-KR" w:bidi="ar-SA"/>
    </w:rPr>
  </w:style>
  <w:style w:type="character" w:customStyle="1" w:styleId="294">
    <w:name w:val="제목 1 Char"/>
    <w:link w:val="2"/>
    <w:qFormat/>
    <w:uiPriority w:val="0"/>
    <w:rPr>
      <w:rFonts w:ascii="Arial" w:hAnsi="Arial" w:eastAsia="Dotum"/>
      <w:kern w:val="2"/>
      <w:sz w:val="24"/>
      <w:lang w:val="en-US" w:eastAsia="ko-KR" w:bidi="ar-SA"/>
    </w:rPr>
  </w:style>
  <w:style w:type="character" w:customStyle="1" w:styleId="295">
    <w:name w:val="제목 2 Char2"/>
    <w:link w:val="3"/>
    <w:qFormat/>
    <w:uiPriority w:val="0"/>
    <w:rPr>
      <w:rFonts w:ascii="Arial" w:hAnsi="Arial" w:eastAsia="Dotum"/>
      <w:kern w:val="2"/>
      <w:sz w:val="22"/>
      <w:lang w:val="en-US" w:eastAsia="ko-KR" w:bidi="ar-SA"/>
    </w:rPr>
  </w:style>
  <w:style w:type="character" w:customStyle="1" w:styleId="296">
    <w:name w:val="제목 3 Char1"/>
    <w:link w:val="4"/>
    <w:qFormat/>
    <w:uiPriority w:val="0"/>
    <w:rPr>
      <w:rFonts w:ascii="한양헤드라인" w:hAnsi="Arial" w:eastAsia="한양헤드라인" w:cs="Times New Roman"/>
      <w:color w:val="000000"/>
      <w:sz w:val="28"/>
      <w:lang w:val="zh-CN" w:eastAsia="zh-CN"/>
    </w:rPr>
  </w:style>
  <w:style w:type="character" w:customStyle="1" w:styleId="297">
    <w:name w:val="제목 4 Char"/>
    <w:link w:val="5"/>
    <w:qFormat/>
    <w:uiPriority w:val="0"/>
    <w:rPr>
      <w:rFonts w:ascii="Dotum" w:eastAsia="Dotum"/>
      <w:b/>
      <w:color w:val="000000"/>
      <w:kern w:val="2"/>
      <w:sz w:val="22"/>
      <w:lang w:val="en-US" w:eastAsia="ko-KR" w:bidi="ar-SA"/>
    </w:rPr>
  </w:style>
  <w:style w:type="character" w:customStyle="1" w:styleId="298">
    <w:name w:val="제목 5 Char"/>
    <w:link w:val="6"/>
    <w:qFormat/>
    <w:uiPriority w:val="0"/>
    <w:rPr>
      <w:rFonts w:cs="Times New Roman"/>
      <w:color w:val="000000"/>
      <w:w w:val="90"/>
      <w:kern w:val="20"/>
      <w:sz w:val="28"/>
      <w:lang w:val="zh-CN" w:eastAsia="zh-CN"/>
    </w:rPr>
  </w:style>
  <w:style w:type="character" w:customStyle="1" w:styleId="299">
    <w:name w:val="제목 6 Char"/>
    <w:link w:val="7"/>
    <w:qFormat/>
    <w:uiPriority w:val="0"/>
    <w:rPr>
      <w:rFonts w:ascii="Gulim" w:eastAsia="Gulim"/>
      <w:b/>
      <w:color w:val="000000"/>
      <w:kern w:val="2"/>
      <w:sz w:val="18"/>
      <w:lang w:val="en-US" w:eastAsia="ko-KR" w:bidi="ar-SA"/>
    </w:rPr>
  </w:style>
  <w:style w:type="character" w:customStyle="1" w:styleId="300">
    <w:name w:val="제목 7 Char2"/>
    <w:link w:val="8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1">
    <w:name w:val="제목 8 Char"/>
    <w:link w:val="9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2">
    <w:name w:val="제목 9 Char"/>
    <w:link w:val="10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3">
    <w:name w:val="각주 텍스트 Char"/>
    <w:link w:val="48"/>
    <w:qFormat/>
    <w:uiPriority w:val="0"/>
    <w:rPr>
      <w:rFonts w:eastAsia="BatangChe"/>
      <w:kern w:val="2"/>
      <w:sz w:val="18"/>
      <w:lang w:val="en-US" w:eastAsia="ko-KR" w:bidi="ar-SA"/>
    </w:rPr>
  </w:style>
  <w:style w:type="paragraph" w:customStyle="1" w:styleId="304">
    <w:name w:val="a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305">
    <w:name w:val="a0"/>
    <w:basedOn w:val="65"/>
    <w:qFormat/>
    <w:uiPriority w:val="0"/>
  </w:style>
  <w:style w:type="paragraph" w:customStyle="1" w:styleId="306">
    <w:name w:val="본문 내용"/>
    <w:basedOn w:val="1"/>
    <w:next w:val="1"/>
    <w:qFormat/>
    <w:uiPriority w:val="0"/>
    <w:pPr>
      <w:autoSpaceDE w:val="0"/>
      <w:autoSpaceDN w:val="0"/>
    </w:pPr>
    <w:rPr>
      <w:rFonts w:ascii="GulimChe" w:hAnsi="GulimChe" w:eastAsia="GulimChe"/>
      <w:sz w:val="20"/>
    </w:rPr>
  </w:style>
  <w:style w:type="character" w:customStyle="1" w:styleId="307">
    <w:name w:val="바닥글 Char"/>
    <w:link w:val="40"/>
    <w:qFormat/>
    <w:uiPriority w:val="99"/>
    <w:rPr>
      <w:rFonts w:eastAsia="BatangChe"/>
      <w:kern w:val="2"/>
      <w:sz w:val="22"/>
      <w:lang w:val="en-US" w:eastAsia="ko-KR" w:bidi="ar-SA"/>
    </w:rPr>
  </w:style>
  <w:style w:type="paragraph" w:customStyle="1" w:styleId="308">
    <w:name w:val="CAS-(가)"/>
    <w:basedOn w:val="1"/>
    <w:next w:val="1"/>
    <w:link w:val="741"/>
    <w:qFormat/>
    <w:uiPriority w:val="0"/>
    <w:pPr>
      <w:autoSpaceDE w:val="0"/>
      <w:autoSpaceDN w:val="0"/>
      <w:ind w:left="1298" w:leftChars="361" w:hanging="504" w:hangingChars="229"/>
    </w:pPr>
    <w:rPr>
      <w:rFonts w:ascii="Batang" w:cs="Times New Roman"/>
      <w:color w:val="auto"/>
      <w:kern w:val="2"/>
      <w:szCs w:val="24"/>
      <w:lang w:val="zh-CN" w:eastAsia="zh-CN"/>
    </w:rPr>
  </w:style>
  <w:style w:type="paragraph" w:customStyle="1" w:styleId="309">
    <w:name w:val="template"/>
    <w:basedOn w:val="1"/>
    <w:qFormat/>
    <w:uiPriority w:val="0"/>
    <w:pPr>
      <w:widowControl/>
      <w:wordWrap/>
      <w:jc w:val="left"/>
    </w:pPr>
    <w:rPr>
      <w:rFonts w:ascii="Dotum" w:hAnsi="Dotum" w:eastAsia="Dotum"/>
    </w:rPr>
  </w:style>
  <w:style w:type="paragraph" w:customStyle="1" w:styleId="310">
    <w:name w:val="Paragraph2"/>
    <w:basedOn w:val="1"/>
    <w:qFormat/>
    <w:uiPriority w:val="0"/>
    <w:pPr>
      <w:wordWrap/>
      <w:spacing w:before="80" w:line="240" w:lineRule="atLeast"/>
      <w:ind w:left="720"/>
    </w:pPr>
    <w:rPr>
      <w:rFonts w:ascii="굵은그래픽체" w:hAnsi="굵은그래픽체" w:eastAsia="굵은그래픽체"/>
      <w:sz w:val="20"/>
      <w:lang w:val="en-AU" w:eastAsia="en-US"/>
    </w:rPr>
  </w:style>
  <w:style w:type="paragraph" w:customStyle="1" w:styleId="311">
    <w:name w:val="hs2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312">
    <w:name w:val="(가) 본문"/>
    <w:link w:val="313"/>
    <w:qFormat/>
    <w:uiPriority w:val="0"/>
    <w:pPr>
      <w:spacing w:before="100" w:beforeAutospacing="1" w:after="100" w:afterAutospacing="1"/>
      <w:ind w:left="1259" w:leftChars="359" w:hanging="541" w:hangingChars="246"/>
      <w:jc w:val="both"/>
    </w:pPr>
    <w:rPr>
      <w:rFonts w:ascii="BatangChe" w:hAnsi="BatangChe" w:eastAsia="Batang" w:cs="Gulim"/>
      <w:sz w:val="22"/>
      <w:szCs w:val="22"/>
      <w:lang w:val="en-US" w:eastAsia="zh-CN" w:bidi="ar-SA"/>
    </w:rPr>
  </w:style>
  <w:style w:type="character" w:customStyle="1" w:styleId="313">
    <w:name w:val="(가) 본문 Char"/>
    <w:link w:val="312"/>
    <w:qFormat/>
    <w:uiPriority w:val="0"/>
    <w:rPr>
      <w:rFonts w:eastAsia="Batang"/>
      <w:sz w:val="22"/>
      <w:szCs w:val="22"/>
      <w:lang w:val="en-US" w:eastAsia="zh-CN" w:bidi="ar-SA"/>
    </w:rPr>
  </w:style>
  <w:style w:type="paragraph" w:customStyle="1" w:styleId="314">
    <w:name w:val="hstyle0"/>
    <w:basedOn w:val="1"/>
    <w:qFormat/>
    <w:uiPriority w:val="0"/>
    <w:pPr>
      <w:widowControl/>
      <w:wordWrap/>
      <w:spacing w:line="480" w:lineRule="auto"/>
    </w:pPr>
    <w:rPr>
      <w:rFonts w:ascii="휴먼명조" w:hAnsi="Gulim" w:eastAsia="휴먼명조"/>
      <w:sz w:val="24"/>
      <w:szCs w:val="24"/>
    </w:rPr>
  </w:style>
  <w:style w:type="paragraph" w:customStyle="1" w:styleId="315">
    <w:name w:val="hstyle1"/>
    <w:basedOn w:val="1"/>
    <w:qFormat/>
    <w:uiPriority w:val="0"/>
    <w:pPr>
      <w:widowControl/>
      <w:wordWrap/>
      <w:spacing w:line="480" w:lineRule="auto"/>
      <w:ind w:left="500"/>
    </w:pPr>
    <w:rPr>
      <w:rFonts w:ascii="휴먼명조" w:hAnsi="Gulim" w:eastAsia="휴먼명조"/>
      <w:sz w:val="24"/>
      <w:szCs w:val="24"/>
    </w:rPr>
  </w:style>
  <w:style w:type="character" w:customStyle="1" w:styleId="316">
    <w:name w:val="홀 Char1"/>
    <w:qFormat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317">
    <w:name w:val="보고서_본문"/>
    <w:basedOn w:val="1"/>
    <w:link w:val="318"/>
    <w:qFormat/>
    <w:uiPriority w:val="0"/>
    <w:pPr>
      <w:adjustRightInd w:val="0"/>
      <w:spacing w:before="288" w:line="360" w:lineRule="atLeast"/>
      <w:ind w:left="720"/>
      <w:textAlignment w:val="baseline"/>
    </w:pPr>
    <w:rPr>
      <w:rFonts w:ascii="GulimChe" w:eastAsia="GulimChe"/>
      <w:color w:val="auto"/>
      <w:sz w:val="20"/>
    </w:rPr>
  </w:style>
  <w:style w:type="character" w:customStyle="1" w:styleId="318">
    <w:name w:val="보고서_본문 Char"/>
    <w:link w:val="317"/>
    <w:qFormat/>
    <w:uiPriority w:val="0"/>
    <w:rPr>
      <w:rFonts w:ascii="GulimChe" w:eastAsia="GulimChe"/>
      <w:lang w:val="en-US" w:eastAsia="ko-KR" w:bidi="ar-SA"/>
    </w:rPr>
  </w:style>
  <w:style w:type="character" w:customStyle="1" w:styleId="319">
    <w:name w:val="검토항목(1) Char"/>
    <w:link w:val="265"/>
    <w:qFormat/>
    <w:uiPriority w:val="0"/>
    <w:rPr>
      <w:rFonts w:eastAsia="BatangChe"/>
      <w:b/>
      <w:bCs/>
      <w:kern w:val="2"/>
      <w:sz w:val="22"/>
      <w:lang w:val="en-US" w:eastAsia="ko-KR" w:bidi="ar-SA"/>
    </w:rPr>
  </w:style>
  <w:style w:type="paragraph" w:customStyle="1" w:styleId="320">
    <w:name w:val="글머리-본문"/>
    <w:basedOn w:val="1"/>
    <w:qFormat/>
    <w:uiPriority w:val="0"/>
    <w:pPr>
      <w:widowControl/>
      <w:numPr>
        <w:ilvl w:val="0"/>
        <w:numId w:val="18"/>
      </w:numPr>
      <w:wordWrap/>
      <w:adjustRightInd w:val="0"/>
      <w:spacing w:line="280" w:lineRule="atLeast"/>
      <w:textAlignment w:val="baseline"/>
    </w:pPr>
  </w:style>
  <w:style w:type="paragraph" w:customStyle="1" w:styleId="321">
    <w:name w:val="표목차"/>
    <w:next w:val="1"/>
    <w:link w:val="322"/>
    <w:qFormat/>
    <w:uiPriority w:val="0"/>
    <w:pPr>
      <w:spacing w:before="100" w:beforeAutospacing="1"/>
      <w:ind w:left="720" w:leftChars="360"/>
    </w:pPr>
    <w:rPr>
      <w:rFonts w:ascii="Batang" w:hAnsi="Batang" w:eastAsia="Batang" w:cs="Batang"/>
      <w:b/>
      <w:bCs/>
      <w:color w:val="FF0000"/>
      <w:kern w:val="2"/>
      <w:lang w:val="en-US" w:eastAsia="ko-KR" w:bidi="ar-SA"/>
    </w:rPr>
  </w:style>
  <w:style w:type="character" w:customStyle="1" w:styleId="322">
    <w:name w:val="표목차 Char1"/>
    <w:link w:val="321"/>
    <w:qFormat/>
    <w:uiPriority w:val="0"/>
    <w:rPr>
      <w:rFonts w:ascii="Batang" w:hAnsi="Batang" w:eastAsia="Batang" w:cs="Batang"/>
      <w:b/>
      <w:bCs/>
      <w:color w:val="FF0000"/>
      <w:kern w:val="2"/>
      <w:lang w:val="en-US" w:eastAsia="ko-KR" w:bidi="ar-SA"/>
    </w:rPr>
  </w:style>
  <w:style w:type="character" w:customStyle="1" w:styleId="323">
    <w:name w:val="홀 Char"/>
    <w:qFormat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324">
    <w:name w:val="Balloon Text Char"/>
    <w:semiHidden/>
    <w:qFormat/>
    <w:locked/>
    <w:uiPriority w:val="0"/>
    <w:rPr>
      <w:rFonts w:ascii="Malgun Gothic" w:hAnsi="Malgun Gothic" w:eastAsia="Malgun Gothic"/>
      <w:kern w:val="2"/>
      <w:sz w:val="18"/>
      <w:szCs w:val="18"/>
      <w:lang w:val="en-US" w:eastAsia="ko-KR" w:bidi="ar-SA"/>
    </w:rPr>
  </w:style>
  <w:style w:type="paragraph" w:customStyle="1" w:styleId="325">
    <w:name w:val="목록 단락1"/>
    <w:basedOn w:val="1"/>
    <w:qFormat/>
    <w:uiPriority w:val="0"/>
    <w:pPr>
      <w:autoSpaceDE w:val="0"/>
      <w:autoSpaceDN w:val="0"/>
      <w:ind w:left="800" w:leftChars="400"/>
    </w:pPr>
    <w:rPr>
      <w:rFonts w:ascii="Malgun Gothic" w:hAnsi="Malgun Gothic" w:eastAsia="Malgun Gothic"/>
      <w:sz w:val="20"/>
      <w:szCs w:val="22"/>
    </w:rPr>
  </w:style>
  <w:style w:type="character" w:customStyle="1" w:styleId="326">
    <w:name w:val="Header Char"/>
    <w:semiHidden/>
    <w:qFormat/>
    <w:locked/>
    <w:uiPriority w:val="0"/>
    <w:rPr>
      <w:rFonts w:ascii="Malgun Gothic" w:hAnsi="Malgun Gothic" w:eastAsia="Malgun Gothic"/>
      <w:kern w:val="2"/>
      <w:szCs w:val="22"/>
      <w:lang w:val="en-US" w:eastAsia="ko-KR" w:bidi="ar-SA"/>
    </w:rPr>
  </w:style>
  <w:style w:type="character" w:customStyle="1" w:styleId="327">
    <w:name w:val="Footer Char"/>
    <w:qFormat/>
    <w:locked/>
    <w:uiPriority w:val="0"/>
    <w:rPr>
      <w:rFonts w:ascii="Malgun Gothic" w:hAnsi="Malgun Gothic" w:eastAsia="Malgun Gothic"/>
      <w:kern w:val="2"/>
      <w:szCs w:val="22"/>
      <w:lang w:val="en-US" w:eastAsia="ko-KR" w:bidi="ar-SA"/>
    </w:rPr>
  </w:style>
  <w:style w:type="paragraph" w:customStyle="1" w:styleId="328">
    <w:name w:val="xl9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29">
    <w:name w:val="xl9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0">
    <w:name w:val="xl9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1">
    <w:name w:val="xl97"/>
    <w:basedOn w:val="1"/>
    <w:qFormat/>
    <w:uiPriority w:val="0"/>
    <w:pPr>
      <w:widowControl/>
      <w:pBdr>
        <w:top w:val="double" w:color="auto" w:sz="6" w:space="0"/>
        <w:left w:val="single" w:color="auto" w:sz="4" w:space="0"/>
        <w:bottom w:val="dotted" w:color="auto" w:sz="4" w:space="0"/>
        <w:right w:val="single" w:color="auto" w:sz="4" w:space="0"/>
      </w:pBdr>
      <w:shd w:val="clear" w:color="auto" w:fill="FFFF99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2">
    <w:name w:val="xl9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3">
    <w:name w:val="xl9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4">
    <w:name w:val="xl10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5">
    <w:name w:val="xl101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double" w:color="auto" w:sz="6" w:space="0"/>
      </w:pBdr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6">
    <w:name w:val="xl10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7">
    <w:name w:val="xl10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Gulim" w:hAnsi="Gulim" w:eastAsia="Gulim"/>
      <w:sz w:val="24"/>
      <w:szCs w:val="24"/>
    </w:rPr>
  </w:style>
  <w:style w:type="paragraph" w:customStyle="1" w:styleId="338">
    <w:name w:val="xl10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character" w:customStyle="1" w:styleId="339">
    <w:name w:val="text131"/>
    <w:qFormat/>
    <w:uiPriority w:val="0"/>
    <w:rPr>
      <w:sz w:val="20"/>
      <w:szCs w:val="20"/>
    </w:rPr>
  </w:style>
  <w:style w:type="paragraph" w:customStyle="1" w:styleId="340">
    <w:name w:val="1. 제목"/>
    <w:link w:val="1079"/>
    <w:qFormat/>
    <w:uiPriority w:val="0"/>
    <w:pPr>
      <w:tabs>
        <w:tab w:val="left" w:pos="400"/>
      </w:tabs>
      <w:wordWrap w:val="0"/>
      <w:spacing w:before="100" w:beforeAutospacing="1" w:after="100" w:afterAutospacing="1"/>
      <w:ind w:left="399" w:hanging="399" w:hangingChars="166"/>
    </w:pPr>
    <w:rPr>
      <w:rFonts w:ascii="BatangChe" w:hAnsi="BatangChe" w:eastAsia="Batang" w:cs="Times New Roman"/>
      <w:b/>
      <w:bCs/>
      <w:sz w:val="24"/>
      <w:szCs w:val="24"/>
      <w:lang w:val="en-US" w:eastAsia="ko-KR" w:bidi="ar-SA"/>
    </w:rPr>
  </w:style>
  <w:style w:type="paragraph" w:customStyle="1" w:styleId="341">
    <w:name w:val="1. 2Level"/>
    <w:link w:val="718"/>
    <w:qFormat/>
    <w:uiPriority w:val="0"/>
    <w:pPr>
      <w:tabs>
        <w:tab w:val="left" w:pos="800"/>
      </w:tabs>
      <w:wordWrap w:val="0"/>
      <w:ind w:left="199" w:leftChars="199" w:hanging="398" w:hangingChars="181"/>
      <w:jc w:val="both"/>
    </w:pPr>
    <w:rPr>
      <w:rFonts w:ascii="Batang" w:hAnsi="BatangChe" w:eastAsia="Batang" w:cs="Gulim"/>
      <w:sz w:val="22"/>
      <w:szCs w:val="22"/>
      <w:lang w:val="en-US" w:eastAsia="ko-KR" w:bidi="ar-SA"/>
    </w:rPr>
  </w:style>
  <w:style w:type="paragraph" w:customStyle="1" w:styleId="342">
    <w:name w:val="1. 본문"/>
    <w:qFormat/>
    <w:uiPriority w:val="0"/>
    <w:pPr>
      <w:spacing w:before="100" w:beforeAutospacing="1" w:after="100" w:afterAutospacing="1"/>
      <w:ind w:left="200" w:leftChars="200"/>
      <w:jc w:val="both"/>
    </w:pPr>
    <w:rPr>
      <w:rFonts w:ascii="Batang" w:hAnsi="BatangChe" w:eastAsia="Batang" w:cs="Batang"/>
      <w:color w:val="000000"/>
      <w:sz w:val="22"/>
      <w:szCs w:val="22"/>
      <w:lang w:val="en-US" w:eastAsia="ko-KR" w:bidi="ar-SA"/>
    </w:rPr>
  </w:style>
  <w:style w:type="paragraph" w:customStyle="1" w:styleId="343">
    <w:name w:val="(1) 검토항목"/>
    <w:basedOn w:val="1"/>
    <w:qFormat/>
    <w:uiPriority w:val="0"/>
    <w:pPr>
      <w:autoSpaceDE w:val="0"/>
      <w:autoSpaceDN w:val="0"/>
      <w:ind w:left="400" w:leftChars="200"/>
    </w:pPr>
    <w:rPr>
      <w:rFonts w:ascii="Batang" w:eastAsia="Batang"/>
      <w:szCs w:val="24"/>
    </w:rPr>
  </w:style>
  <w:style w:type="paragraph" w:customStyle="1" w:styleId="344">
    <w:name w:val="선그리기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Batang" w:hAnsi="BatangChe" w:eastAsia="Batang" w:cs="Gulim"/>
      <w:color w:val="000000"/>
      <w:sz w:val="22"/>
      <w:lang w:val="en-US" w:eastAsia="ko-KR" w:bidi="ar-SA"/>
    </w:rPr>
  </w:style>
  <w:style w:type="paragraph" w:customStyle="1" w:styleId="345">
    <w:name w:val="블릿(표)"/>
    <w:basedOn w:val="1"/>
    <w:qFormat/>
    <w:uiPriority w:val="0"/>
    <w:pPr>
      <w:numPr>
        <w:ilvl w:val="0"/>
        <w:numId w:val="19"/>
      </w:numPr>
      <w:tabs>
        <w:tab w:val="left" w:pos="369"/>
      </w:tabs>
      <w:autoSpaceDE w:val="0"/>
      <w:autoSpaceDN w:val="0"/>
      <w:jc w:val="left"/>
    </w:pPr>
    <w:rPr>
      <w:rFonts w:ascii="Arial" w:hAnsi="Arial" w:eastAsia="GulimChe"/>
      <w:szCs w:val="24"/>
    </w:rPr>
  </w:style>
  <w:style w:type="paragraph" w:customStyle="1" w:styleId="346">
    <w:name w:val="불릿1"/>
    <w:basedOn w:val="1"/>
    <w:qFormat/>
    <w:uiPriority w:val="0"/>
    <w:pPr>
      <w:tabs>
        <w:tab w:val="left" w:pos="369"/>
        <w:tab w:val="left" w:pos="709"/>
      </w:tabs>
      <w:autoSpaceDE w:val="0"/>
      <w:autoSpaceDN w:val="0"/>
      <w:jc w:val="left"/>
    </w:pPr>
    <w:rPr>
      <w:rFonts w:ascii="Arial" w:hAnsi="Arial" w:eastAsia="GulimChe"/>
      <w:szCs w:val="24"/>
    </w:rPr>
  </w:style>
  <w:style w:type="paragraph" w:customStyle="1" w:styleId="347">
    <w:name w:val="표준원"/>
    <w:basedOn w:val="1"/>
    <w:next w:val="1"/>
    <w:qFormat/>
    <w:uiPriority w:val="0"/>
    <w:pPr>
      <w:tabs>
        <w:tab w:val="left" w:pos="360"/>
      </w:tabs>
      <w:adjustRightInd w:val="0"/>
      <w:spacing w:before="80" w:after="40" w:line="300" w:lineRule="auto"/>
      <w:ind w:left="360" w:right="227" w:hanging="360"/>
      <w:textAlignment w:val="baseline"/>
    </w:pPr>
    <w:rPr>
      <w:rFonts w:ascii="DotumChe" w:hAnsi="Book Antiqua" w:eastAsia="DotumChe"/>
      <w:sz w:val="24"/>
    </w:rPr>
  </w:style>
  <w:style w:type="paragraph" w:customStyle="1" w:styleId="348">
    <w:name w:val="1.제목"/>
    <w:autoRedefine/>
    <w:qFormat/>
    <w:uiPriority w:val="0"/>
    <w:pPr>
      <w:widowControl w:val="0"/>
      <w:tabs>
        <w:tab w:val="left" w:pos="0"/>
        <w:tab w:val="left" w:pos="24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jc w:val="both"/>
    </w:pPr>
    <w:rPr>
      <w:rFonts w:ascii="Gulim" w:hAnsi="BatangChe" w:eastAsia="Gulim" w:cs="Gulim"/>
      <w:b/>
      <w:color w:val="000000"/>
      <w:sz w:val="32"/>
      <w:lang w:val="en-US" w:eastAsia="ko-KR" w:bidi="ar-SA"/>
    </w:rPr>
  </w:style>
  <w:style w:type="paragraph" w:customStyle="1" w:styleId="349">
    <w:name w:val="1.내용"/>
    <w:autoRedefine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284"/>
      <w:jc w:val="both"/>
    </w:pPr>
    <w:rPr>
      <w:rFonts w:ascii="Batang" w:hAnsi="BatangChe" w:eastAsia="Batang" w:cs="Gulim"/>
      <w:color w:val="000000"/>
      <w:sz w:val="24"/>
      <w:lang w:val="en-US" w:eastAsia="ko-KR" w:bidi="ar-SA"/>
    </w:rPr>
  </w:style>
  <w:style w:type="paragraph" w:customStyle="1" w:styleId="350">
    <w:name w:val="1.1제목"/>
    <w:autoRedefine/>
    <w:qFormat/>
    <w:uiPriority w:val="0"/>
    <w:pPr>
      <w:widowControl w:val="0"/>
      <w:tabs>
        <w:tab w:val="left" w:pos="0"/>
        <w:tab w:val="left" w:pos="84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284"/>
      <w:jc w:val="both"/>
    </w:pPr>
    <w:rPr>
      <w:rFonts w:ascii="Gulim" w:hAnsi="BatangChe" w:eastAsia="Gulim" w:cs="Gulim"/>
      <w:b/>
      <w:color w:val="000000"/>
      <w:sz w:val="28"/>
      <w:lang w:val="en-US" w:eastAsia="ko-KR" w:bidi="ar-SA"/>
    </w:rPr>
  </w:style>
  <w:style w:type="paragraph" w:customStyle="1" w:styleId="351">
    <w:name w:val="1.1내용"/>
    <w:autoRedefine/>
    <w:qFormat/>
    <w:uiPriority w:val="0"/>
    <w:pPr>
      <w:widowControl w:val="0"/>
      <w:tabs>
        <w:tab w:val="left" w:pos="0"/>
        <w:tab w:val="left" w:pos="360"/>
        <w:tab w:val="left" w:pos="60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567"/>
      <w:jc w:val="both"/>
    </w:pPr>
    <w:rPr>
      <w:rFonts w:ascii="Batang" w:hAnsi="BatangChe" w:eastAsia="Batang" w:cs="Gulim"/>
      <w:color w:val="000000"/>
      <w:sz w:val="24"/>
      <w:lang w:val="en-US" w:eastAsia="ko-KR" w:bidi="ar-SA"/>
    </w:rPr>
  </w:style>
  <w:style w:type="paragraph" w:customStyle="1" w:styleId="352">
    <w:name w:val="태스크내용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ind w:left="624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53">
    <w:name w:val="0.제목"/>
    <w:autoRedefine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95" w:lineRule="auto"/>
      <w:jc w:val="center"/>
    </w:pPr>
    <w:rPr>
      <w:rFonts w:ascii="Gulim" w:hAnsi="BatangChe" w:eastAsia="Gulim" w:cs="Gulim"/>
      <w:b/>
      <w:color w:val="000000"/>
      <w:sz w:val="36"/>
      <w:lang w:val="en-US" w:eastAsia="ko-KR" w:bidi="ar-SA"/>
    </w:rPr>
  </w:style>
  <w:style w:type="paragraph" w:customStyle="1" w:styleId="354">
    <w:name w:val="본문 1"/>
    <w:basedOn w:val="1"/>
    <w:link w:val="1105"/>
    <w:qFormat/>
    <w:uiPriority w:val="0"/>
    <w:pPr>
      <w:keepNext/>
      <w:adjustRightInd w:val="0"/>
      <w:ind w:left="425"/>
      <w:textAlignment w:val="center"/>
    </w:pPr>
    <w:rPr>
      <w:rFonts w:cs="Times New Roman"/>
      <w:color w:val="auto"/>
      <w:kern w:val="28"/>
      <w:sz w:val="24"/>
      <w:lang w:val="zh-CN" w:eastAsia="zh-CN"/>
    </w:rPr>
  </w:style>
  <w:style w:type="paragraph" w:customStyle="1" w:styleId="355">
    <w:name w:val="번호1"/>
    <w:basedOn w:val="1"/>
    <w:next w:val="354"/>
    <w:qFormat/>
    <w:uiPriority w:val="0"/>
    <w:pPr>
      <w:keepNext/>
      <w:adjustRightInd w:val="0"/>
      <w:spacing w:after="60"/>
      <w:ind w:left="425" w:hanging="425"/>
      <w:textAlignment w:val="center"/>
    </w:pPr>
    <w:rPr>
      <w:rFonts w:eastAsia="DotumChe"/>
      <w:b/>
      <w:kern w:val="28"/>
      <w:sz w:val="24"/>
    </w:rPr>
  </w:style>
  <w:style w:type="paragraph" w:customStyle="1" w:styleId="356">
    <w:name w:val="목차1"/>
    <w:basedOn w:val="1"/>
    <w:qFormat/>
    <w:uiPriority w:val="0"/>
    <w:pPr>
      <w:wordWrap/>
      <w:adjustRightInd w:val="0"/>
      <w:spacing w:before="240" w:after="240" w:line="360" w:lineRule="atLeast"/>
      <w:textAlignment w:val="baseline"/>
    </w:pPr>
    <w:rPr>
      <w:rFonts w:ascii="GulimChe" w:eastAsia="GulimChe"/>
      <w:b/>
      <w:sz w:val="30"/>
    </w:rPr>
  </w:style>
  <w:style w:type="paragraph" w:customStyle="1" w:styleId="357">
    <w:name w:val="목차2"/>
    <w:basedOn w:val="356"/>
    <w:qFormat/>
    <w:uiPriority w:val="0"/>
    <w:pPr>
      <w:tabs>
        <w:tab w:val="left" w:pos="709"/>
      </w:tabs>
    </w:pPr>
    <w:rPr>
      <w:sz w:val="28"/>
    </w:rPr>
  </w:style>
  <w:style w:type="paragraph" w:customStyle="1" w:styleId="358">
    <w:name w:val="목차3"/>
    <w:basedOn w:val="356"/>
    <w:qFormat/>
    <w:uiPriority w:val="0"/>
    <w:pPr>
      <w:tabs>
        <w:tab w:val="left" w:pos="709"/>
      </w:tabs>
    </w:pPr>
    <w:rPr>
      <w:sz w:val="26"/>
    </w:rPr>
  </w:style>
  <w:style w:type="paragraph" w:customStyle="1" w:styleId="359">
    <w:name w:val="cell text"/>
    <w:qFormat/>
    <w:uiPriority w:val="0"/>
    <w:pPr>
      <w:widowControl w:val="0"/>
      <w:wordWrap w:val="0"/>
      <w:adjustRightInd w:val="0"/>
      <w:spacing w:after="120" w:line="360" w:lineRule="atLeast"/>
      <w:textAlignment w:val="baseline"/>
    </w:pPr>
    <w:rPr>
      <w:rFonts w:ascii="BatangChe" w:hAnsi="BatangChe" w:eastAsia="BatangChe" w:cs="Gulim"/>
      <w:color w:val="000000"/>
      <w:sz w:val="24"/>
      <w:lang w:val="en-US" w:eastAsia="ko-KR" w:bidi="ar-SA"/>
    </w:rPr>
  </w:style>
  <w:style w:type="paragraph" w:customStyle="1" w:styleId="360">
    <w:name w:val="상세 1"/>
    <w:basedOn w:val="1"/>
    <w:qFormat/>
    <w:uiPriority w:val="0"/>
    <w:pPr>
      <w:adjustRightInd w:val="0"/>
      <w:spacing w:line="360" w:lineRule="atLeast"/>
      <w:ind w:left="1531" w:hanging="397"/>
      <w:textAlignment w:val="baseline"/>
    </w:pPr>
    <w:rPr>
      <w:rFonts w:eastAsia="GulimChe"/>
      <w:sz w:val="20"/>
    </w:rPr>
  </w:style>
  <w:style w:type="paragraph" w:customStyle="1" w:styleId="361">
    <w:name w:val="상세 2"/>
    <w:basedOn w:val="360"/>
    <w:qFormat/>
    <w:uiPriority w:val="0"/>
    <w:pPr>
      <w:ind w:left="1815"/>
    </w:pPr>
  </w:style>
  <w:style w:type="paragraph" w:customStyle="1" w:styleId="362">
    <w:name w:val="상세제목"/>
    <w:basedOn w:val="4"/>
    <w:qFormat/>
    <w:uiPriority w:val="0"/>
    <w:pPr>
      <w:numPr>
        <w:ilvl w:val="0"/>
        <w:numId w:val="0"/>
      </w:numPr>
      <w:spacing w:after="0" w:line="360" w:lineRule="atLeast"/>
      <w:outlineLvl w:val="9"/>
    </w:pPr>
    <w:rPr>
      <w:rFonts w:ascii="Times New Roman" w:eastAsia="GulimChe"/>
      <w:b/>
      <w:i/>
    </w:rPr>
  </w:style>
  <w:style w:type="paragraph" w:customStyle="1" w:styleId="363">
    <w:name w:val="틀문단"/>
    <w:qFormat/>
    <w:uiPriority w:val="0"/>
    <w:pPr>
      <w:widowControl w:val="0"/>
      <w:autoSpaceDE w:val="0"/>
      <w:autoSpaceDN w:val="0"/>
      <w:adjustRightInd w:val="0"/>
      <w:spacing w:line="300" w:lineRule="atLeast"/>
      <w:jc w:val="center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64">
    <w:name w:val="표준1"/>
    <w:basedOn w:val="1"/>
    <w:qFormat/>
    <w:uiPriority w:val="0"/>
    <w:pPr>
      <w:adjustRightInd w:val="0"/>
      <w:spacing w:line="240" w:lineRule="atLeast"/>
      <w:ind w:left="720"/>
      <w:textAlignment w:val="baseline"/>
    </w:pPr>
    <w:rPr>
      <w:sz w:val="24"/>
    </w:rPr>
  </w:style>
  <w:style w:type="paragraph" w:customStyle="1" w:styleId="365">
    <w:name w:val="표준4"/>
    <w:basedOn w:val="1"/>
    <w:qFormat/>
    <w:uiPriority w:val="0"/>
    <w:pPr>
      <w:tabs>
        <w:tab w:val="left" w:pos="2160"/>
      </w:tabs>
      <w:overflowPunct w:val="0"/>
      <w:autoSpaceDE w:val="0"/>
      <w:autoSpaceDN w:val="0"/>
      <w:adjustRightInd w:val="0"/>
      <w:spacing w:line="240" w:lineRule="atLeast"/>
      <w:ind w:left="2160" w:hanging="1440"/>
      <w:jc w:val="left"/>
      <w:textAlignment w:val="bottom"/>
    </w:pPr>
    <w:rPr>
      <w:b/>
      <w:sz w:val="20"/>
    </w:rPr>
  </w:style>
  <w:style w:type="paragraph" w:customStyle="1" w:styleId="366">
    <w:name w:val="표준2"/>
    <w:basedOn w:val="1"/>
    <w:qFormat/>
    <w:uiPriority w:val="0"/>
    <w:pPr>
      <w:adjustRightInd w:val="0"/>
      <w:spacing w:line="240" w:lineRule="atLeast"/>
      <w:ind w:left="1440"/>
      <w:textAlignment w:val="baseline"/>
    </w:pPr>
    <w:rPr>
      <w:sz w:val="24"/>
    </w:rPr>
  </w:style>
  <w:style w:type="paragraph" w:customStyle="1" w:styleId="367">
    <w:name w:val="표준8"/>
    <w:basedOn w:val="366"/>
    <w:qFormat/>
    <w:uiPriority w:val="0"/>
  </w:style>
  <w:style w:type="paragraph" w:customStyle="1" w:styleId="368">
    <w:name w:val="표준9"/>
    <w:basedOn w:val="1"/>
    <w:qFormat/>
    <w:uiPriority w:val="0"/>
    <w:pPr>
      <w:adjustRightInd w:val="0"/>
      <w:spacing w:line="240" w:lineRule="atLeast"/>
      <w:ind w:left="720"/>
      <w:textAlignment w:val="baseline"/>
    </w:pPr>
    <w:rPr>
      <w:rFonts w:ascii="Univers (W1)" w:hAnsi="Univers (W1)" w:eastAsia="DotumChe"/>
      <w:b/>
      <w:sz w:val="26"/>
    </w:rPr>
  </w:style>
  <w:style w:type="paragraph" w:customStyle="1" w:styleId="369">
    <w:name w:val="표준3"/>
    <w:basedOn w:val="1"/>
    <w:qFormat/>
    <w:uiPriority w:val="0"/>
    <w:pPr>
      <w:tabs>
        <w:tab w:val="left" w:pos="2880"/>
      </w:tabs>
      <w:adjustRightInd w:val="0"/>
      <w:spacing w:line="240" w:lineRule="atLeast"/>
      <w:ind w:left="2160"/>
      <w:textAlignment w:val="baseline"/>
    </w:pPr>
    <w:rPr>
      <w:sz w:val="24"/>
    </w:rPr>
  </w:style>
  <w:style w:type="paragraph" w:customStyle="1" w:styleId="370">
    <w:name w:val="제목 21"/>
    <w:basedOn w:val="1"/>
    <w:next w:val="1"/>
    <w:qFormat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b/>
      <w:sz w:val="20"/>
    </w:rPr>
  </w:style>
  <w:style w:type="paragraph" w:customStyle="1" w:styleId="371">
    <w:name w:val="제목 31"/>
    <w:basedOn w:val="1"/>
    <w:next w:val="1"/>
    <w:qFormat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sz w:val="20"/>
    </w:rPr>
  </w:style>
  <w:style w:type="paragraph" w:customStyle="1" w:styleId="372">
    <w:name w:val="제목 11"/>
    <w:basedOn w:val="1"/>
    <w:next w:val="1"/>
    <w:qFormat/>
    <w:uiPriority w:val="0"/>
    <w:pPr>
      <w:keepNext/>
      <w:pageBreakBefore/>
      <w:adjustRightInd w:val="0"/>
      <w:spacing w:before="240" w:after="240" w:line="360" w:lineRule="atLeast"/>
      <w:ind w:left="720" w:hanging="720"/>
      <w:textAlignment w:val="baseline"/>
    </w:pPr>
    <w:rPr>
      <w:b/>
      <w:sz w:val="28"/>
    </w:rPr>
  </w:style>
  <w:style w:type="paragraph" w:customStyle="1" w:styleId="373">
    <w:name w:val="제목 41"/>
    <w:basedOn w:val="1"/>
    <w:next w:val="1"/>
    <w:qFormat/>
    <w:uiPriority w:val="0"/>
    <w:pPr>
      <w:keepNext/>
      <w:adjustRightInd w:val="0"/>
      <w:spacing w:before="240" w:after="60" w:line="360" w:lineRule="atLeast"/>
      <w:ind w:left="2880" w:hanging="720"/>
      <w:jc w:val="left"/>
      <w:textAlignment w:val="baseline"/>
    </w:pPr>
    <w:rPr>
      <w:b/>
      <w:i/>
      <w:sz w:val="20"/>
    </w:rPr>
  </w:style>
  <w:style w:type="paragraph" w:customStyle="1" w:styleId="374">
    <w:name w:val="제목 51"/>
    <w:basedOn w:val="1"/>
    <w:next w:val="1"/>
    <w:qFormat/>
    <w:uiPriority w:val="0"/>
    <w:pPr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/>
    </w:rPr>
  </w:style>
  <w:style w:type="paragraph" w:customStyle="1" w:styleId="375">
    <w:name w:val="제목 61"/>
    <w:basedOn w:val="1"/>
    <w:next w:val="1"/>
    <w:qFormat/>
    <w:uiPriority w:val="0"/>
    <w:pPr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/>
      <w:i/>
    </w:rPr>
  </w:style>
  <w:style w:type="paragraph" w:customStyle="1" w:styleId="376">
    <w:name w:val="제목 71"/>
    <w:basedOn w:val="1"/>
    <w:next w:val="1"/>
    <w:qFormat/>
    <w:uiPriority w:val="0"/>
    <w:pPr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/>
      <w:sz w:val="20"/>
    </w:rPr>
  </w:style>
  <w:style w:type="paragraph" w:customStyle="1" w:styleId="377">
    <w:name w:val="제목 81"/>
    <w:basedOn w:val="1"/>
    <w:next w:val="1"/>
    <w:qFormat/>
    <w:uiPriority w:val="0"/>
    <w:pPr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/>
      <w:i/>
      <w:sz w:val="20"/>
    </w:rPr>
  </w:style>
  <w:style w:type="paragraph" w:customStyle="1" w:styleId="378">
    <w:name w:val="제목 91"/>
    <w:basedOn w:val="1"/>
    <w:next w:val="1"/>
    <w:qFormat/>
    <w:uiPriority w:val="0"/>
    <w:pPr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/>
      <w:i/>
      <w:sz w:val="18"/>
    </w:rPr>
  </w:style>
  <w:style w:type="paragraph" w:customStyle="1" w:styleId="379">
    <w:name w:val="paragraph 1"/>
    <w:qFormat/>
    <w:uiPriority w:val="0"/>
    <w:pPr>
      <w:keepLines/>
      <w:widowControl w:val="0"/>
      <w:wordWrap w:val="0"/>
      <w:adjustRightInd w:val="0"/>
      <w:spacing w:after="240" w:line="360" w:lineRule="atLeast"/>
      <w:jc w:val="both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0">
    <w:name w:val="revision table"/>
    <w:qFormat/>
    <w:uiPriority w:val="0"/>
    <w:pPr>
      <w:widowControl w:val="0"/>
      <w:tabs>
        <w:tab w:val="left" w:pos="2880"/>
        <w:tab w:val="left" w:pos="5040"/>
        <w:tab w:val="left" w:pos="7776"/>
      </w:tabs>
      <w:wordWrap w:val="0"/>
      <w:adjustRightInd w:val="0"/>
      <w:spacing w:line="360" w:lineRule="atLeast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1">
    <w:name w:val="bullet 3"/>
    <w:qFormat/>
    <w:uiPriority w:val="0"/>
    <w:pPr>
      <w:keepLines/>
      <w:widowControl w:val="0"/>
      <w:wordWrap w:val="0"/>
      <w:adjustRightInd w:val="0"/>
      <w:spacing w:after="240" w:line="360" w:lineRule="atLeast"/>
      <w:ind w:left="3600" w:hanging="2880"/>
      <w:jc w:val="both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2">
    <w:name w:val="도표제목"/>
    <w:basedOn w:val="3"/>
    <w:qFormat/>
    <w:uiPriority w:val="0"/>
    <w:pPr>
      <w:keepNext w:val="0"/>
      <w:adjustRightInd w:val="0"/>
      <w:spacing w:before="120" w:after="120" w:line="360" w:lineRule="auto"/>
      <w:jc w:val="center"/>
      <w:textAlignment w:val="baseline"/>
      <w:outlineLvl w:val="9"/>
    </w:pPr>
    <w:rPr>
      <w:rFonts w:ascii="GulimChe" w:hAnsi="Helv" w:eastAsia="GulimChe"/>
      <w:b/>
      <w:kern w:val="0"/>
      <w:sz w:val="24"/>
    </w:rPr>
  </w:style>
  <w:style w:type="paragraph" w:customStyle="1" w:styleId="383">
    <w:name w:val="항목유형"/>
    <w:basedOn w:val="17"/>
    <w:qFormat/>
    <w:uiPriority w:val="0"/>
    <w:p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spacing w:before="60" w:after="60" w:line="240" w:lineRule="auto"/>
      <w:ind w:left="2126" w:hanging="425"/>
      <w:jc w:val="both"/>
      <w:textAlignment w:val="baseline"/>
    </w:pPr>
    <w:rPr>
      <w:rFonts w:ascii="Times New Roman" w:eastAsia="Gulim"/>
      <w:color w:val="auto"/>
      <w:sz w:val="24"/>
    </w:rPr>
  </w:style>
  <w:style w:type="paragraph" w:customStyle="1" w:styleId="384">
    <w:name w:val="글머리 31"/>
    <w:basedOn w:val="1"/>
    <w:qFormat/>
    <w:uiPriority w:val="0"/>
    <w:pPr>
      <w:keepNext/>
      <w:adjustRightInd w:val="0"/>
      <w:ind w:left="1276" w:hanging="425"/>
      <w:textAlignment w:val="center"/>
    </w:pPr>
    <w:rPr>
      <w:rFonts w:eastAsia="DotumChe"/>
      <w:kern w:val="28"/>
      <w:sz w:val="24"/>
    </w:rPr>
  </w:style>
  <w:style w:type="paragraph" w:customStyle="1" w:styleId="385">
    <w:name w:val="글머리 32"/>
    <w:basedOn w:val="1"/>
    <w:qFormat/>
    <w:uiPriority w:val="0"/>
    <w:pPr>
      <w:keepNext/>
      <w:adjustRightInd w:val="0"/>
      <w:ind w:left="1701" w:hanging="425"/>
      <w:textAlignment w:val="center"/>
    </w:pPr>
    <w:rPr>
      <w:kern w:val="28"/>
      <w:sz w:val="24"/>
    </w:rPr>
  </w:style>
  <w:style w:type="paragraph" w:customStyle="1" w:styleId="386">
    <w:name w:val="글머리34"/>
    <w:basedOn w:val="1"/>
    <w:qFormat/>
    <w:uiPriority w:val="0"/>
    <w:pPr>
      <w:widowControl/>
      <w:overflowPunct w:val="0"/>
      <w:autoSpaceDE w:val="0"/>
      <w:autoSpaceDN w:val="0"/>
      <w:adjustRightInd w:val="0"/>
      <w:ind w:left="2110" w:right="329" w:hanging="227"/>
      <w:jc w:val="left"/>
      <w:textAlignment w:val="baseline"/>
    </w:pPr>
    <w:rPr>
      <w:sz w:val="24"/>
    </w:rPr>
  </w:style>
  <w:style w:type="paragraph" w:customStyle="1" w:styleId="387">
    <w:name w:val="글머리 11"/>
    <w:basedOn w:val="1"/>
    <w:qFormat/>
    <w:uiPriority w:val="0"/>
    <w:pPr>
      <w:autoSpaceDE w:val="0"/>
      <w:autoSpaceDN w:val="0"/>
      <w:ind w:left="850" w:hanging="425"/>
    </w:pPr>
    <w:rPr>
      <w:rFonts w:ascii="Batang" w:eastAsia="Batang"/>
      <w:sz w:val="20"/>
    </w:rPr>
  </w:style>
  <w:style w:type="paragraph" w:customStyle="1" w:styleId="388">
    <w:name w:val="글머리 12"/>
    <w:basedOn w:val="1"/>
    <w:qFormat/>
    <w:uiPriority w:val="0"/>
    <w:pPr>
      <w:autoSpaceDE w:val="0"/>
      <w:autoSpaceDN w:val="0"/>
      <w:ind w:left="1276" w:hanging="425"/>
    </w:pPr>
    <w:rPr>
      <w:rFonts w:ascii="Batang" w:eastAsia="Batang"/>
      <w:sz w:val="20"/>
    </w:rPr>
  </w:style>
  <w:style w:type="paragraph" w:customStyle="1" w:styleId="389">
    <w:name w:val="글머리 22"/>
    <w:basedOn w:val="1"/>
    <w:qFormat/>
    <w:uiPriority w:val="0"/>
    <w:pPr>
      <w:autoSpaceDE w:val="0"/>
      <w:autoSpaceDN w:val="0"/>
      <w:ind w:left="1843" w:hanging="425"/>
    </w:pPr>
    <w:rPr>
      <w:rFonts w:ascii="Batang" w:eastAsia="Batang"/>
      <w:sz w:val="20"/>
    </w:rPr>
  </w:style>
  <w:style w:type="paragraph" w:customStyle="1" w:styleId="390">
    <w:name w:val="표내부점"/>
    <w:basedOn w:val="1"/>
    <w:qFormat/>
    <w:uiPriority w:val="0"/>
    <w:pPr>
      <w:tabs>
        <w:tab w:val="left" w:pos="-840"/>
      </w:tabs>
      <w:spacing w:before="40" w:after="40" w:line="120" w:lineRule="atLeast"/>
      <w:ind w:left="249" w:hanging="249"/>
    </w:pPr>
    <w:rPr>
      <w:sz w:val="24"/>
    </w:rPr>
  </w:style>
  <w:style w:type="paragraph" w:customStyle="1" w:styleId="391">
    <w:name w:val="네모"/>
    <w:basedOn w:val="1"/>
    <w:qFormat/>
    <w:uiPriority w:val="0"/>
    <w:pPr>
      <w:tabs>
        <w:tab w:val="left" w:pos="350"/>
        <w:tab w:val="left" w:pos="690"/>
      </w:tabs>
      <w:spacing w:before="60" w:after="60" w:line="360" w:lineRule="atLeast"/>
      <w:ind w:left="690" w:hanging="465"/>
    </w:pPr>
    <w:rPr>
      <w:rFonts w:ascii="Arial" w:hAnsi="Arial"/>
      <w:b/>
      <w:sz w:val="24"/>
    </w:rPr>
  </w:style>
  <w:style w:type="paragraph" w:customStyle="1" w:styleId="392">
    <w:name w:val="점"/>
    <w:basedOn w:val="1"/>
    <w:qFormat/>
    <w:uiPriority w:val="0"/>
    <w:pPr>
      <w:tabs>
        <w:tab w:val="left" w:pos="700"/>
        <w:tab w:val="left" w:pos="1590"/>
      </w:tabs>
      <w:spacing w:before="60" w:after="60" w:line="360" w:lineRule="atLeast"/>
      <w:ind w:left="700" w:hanging="300"/>
    </w:pPr>
    <w:rPr>
      <w:rFonts w:ascii="Arial" w:hAnsi="Arial"/>
      <w:sz w:val="24"/>
    </w:rPr>
  </w:style>
  <w:style w:type="paragraph" w:customStyle="1" w:styleId="393">
    <w:name w:val="선"/>
    <w:basedOn w:val="1"/>
    <w:qFormat/>
    <w:uiPriority w:val="0"/>
    <w:pPr>
      <w:tabs>
        <w:tab w:val="left" w:pos="1000"/>
        <w:tab w:val="left" w:pos="1590"/>
      </w:tabs>
      <w:spacing w:before="60" w:after="60" w:line="360" w:lineRule="atLeast"/>
      <w:ind w:left="1000" w:hanging="280"/>
    </w:pPr>
    <w:rPr>
      <w:rFonts w:ascii="Arial" w:hAnsi="Arial"/>
      <w:sz w:val="24"/>
    </w:rPr>
  </w:style>
  <w:style w:type="paragraph" w:customStyle="1" w:styleId="394">
    <w:name w:val="표 네모"/>
    <w:basedOn w:val="391"/>
    <w:qFormat/>
    <w:uiPriority w:val="0"/>
    <w:pPr>
      <w:tabs>
        <w:tab w:val="left" w:pos="315"/>
        <w:tab w:val="left" w:pos="349"/>
        <w:tab w:val="left" w:pos="425"/>
        <w:tab w:val="left" w:pos="705"/>
        <w:tab w:val="clear" w:pos="350"/>
        <w:tab w:val="clear" w:pos="690"/>
      </w:tabs>
      <w:spacing w:line="120" w:lineRule="atLeast"/>
      <w:ind w:left="315" w:hanging="315"/>
    </w:pPr>
    <w:rPr>
      <w:b w:val="0"/>
    </w:rPr>
  </w:style>
  <w:style w:type="paragraph" w:customStyle="1" w:styleId="395">
    <w:name w:val="글머리표(-)"/>
    <w:basedOn w:val="391"/>
    <w:qFormat/>
    <w:uiPriority w:val="0"/>
    <w:pPr>
      <w:tabs>
        <w:tab w:val="left" w:pos="360"/>
        <w:tab w:val="left" w:pos="465"/>
        <w:tab w:val="left" w:pos="500"/>
        <w:tab w:val="left" w:pos="720"/>
        <w:tab w:val="left" w:pos="900"/>
        <w:tab w:val="clear" w:pos="350"/>
      </w:tabs>
      <w:ind w:left="500" w:right="198" w:hanging="400"/>
    </w:pPr>
    <w:rPr>
      <w:b w:val="0"/>
    </w:rPr>
  </w:style>
  <w:style w:type="paragraph" w:customStyle="1" w:styleId="396">
    <w:name w:val="본문 6"/>
    <w:basedOn w:val="7"/>
    <w:next w:val="397"/>
    <w:link w:val="1063"/>
    <w:qFormat/>
    <w:uiPriority w:val="0"/>
    <w:pPr>
      <w:autoSpaceDE/>
      <w:autoSpaceDN/>
      <w:adjustRightInd/>
      <w:spacing w:line="60" w:lineRule="auto"/>
      <w:ind w:left="907" w:firstLine="454"/>
    </w:pPr>
    <w:rPr>
      <w:rFonts w:ascii="BatangChe" w:hAnsi="HCI Hollyhock" w:eastAsia="BatangChe" w:cs="Times New Roman"/>
      <w:b w:val="0"/>
      <w:color w:val="auto"/>
      <w:sz w:val="22"/>
      <w:lang w:val="zh-CN" w:eastAsia="zh-CN"/>
    </w:rPr>
  </w:style>
  <w:style w:type="paragraph" w:customStyle="1" w:styleId="397">
    <w:name w:val="본문 5"/>
    <w:basedOn w:val="1"/>
    <w:qFormat/>
    <w:uiPriority w:val="0"/>
    <w:pPr>
      <w:ind w:left="397" w:firstLine="550"/>
    </w:pPr>
  </w:style>
  <w:style w:type="paragraph" w:customStyle="1" w:styleId="398">
    <w:name w:val="본문 4"/>
    <w:basedOn w:val="1"/>
    <w:qFormat/>
    <w:uiPriority w:val="0"/>
    <w:pPr>
      <w:autoSpaceDE w:val="0"/>
      <w:autoSpaceDN w:val="0"/>
      <w:adjustRightInd w:val="0"/>
      <w:ind w:left="220" w:firstLine="550"/>
    </w:pPr>
    <w:rPr>
      <w:rFonts w:hAnsi="½Å¸íÁ¶"/>
    </w:rPr>
  </w:style>
  <w:style w:type="paragraph" w:customStyle="1" w:styleId="399">
    <w:name w:val="유형1"/>
    <w:basedOn w:val="1"/>
    <w:next w:val="1"/>
    <w:qFormat/>
    <w:uiPriority w:val="0"/>
    <w:pPr>
      <w:tabs>
        <w:tab w:val="left" w:pos="425"/>
      </w:tabs>
      <w:ind w:left="425" w:hanging="425"/>
    </w:pPr>
    <w:rPr>
      <w:rFonts w:ascii="GulimChe" w:eastAsia="GulimChe"/>
      <w:sz w:val="24"/>
    </w:rPr>
  </w:style>
  <w:style w:type="paragraph" w:customStyle="1" w:styleId="400">
    <w:name w:val="유형3"/>
    <w:basedOn w:val="1"/>
    <w:next w:val="1"/>
    <w:qFormat/>
    <w:uiPriority w:val="0"/>
    <w:pPr>
      <w:tabs>
        <w:tab w:val="left" w:pos="425"/>
      </w:tabs>
      <w:spacing w:line="240" w:lineRule="exact"/>
      <w:ind w:left="425" w:hanging="425"/>
      <w:jc w:val="left"/>
    </w:pPr>
    <w:rPr>
      <w:rFonts w:ascii="GulimChe" w:hAnsi="Arial" w:eastAsia="GulimChe"/>
      <w:sz w:val="24"/>
    </w:rPr>
  </w:style>
  <w:style w:type="paragraph" w:customStyle="1" w:styleId="401">
    <w:name w:val="장 제목"/>
    <w:qFormat/>
    <w:uiPriority w:val="0"/>
    <w:pPr>
      <w:widowControl w:val="0"/>
      <w:autoSpaceDE w:val="0"/>
      <w:autoSpaceDN w:val="0"/>
      <w:adjustRightInd w:val="0"/>
      <w:spacing w:line="460" w:lineRule="atLeast"/>
    </w:pPr>
    <w:rPr>
      <w:rFonts w:ascii="GulimChe" w:hAnsi="GulimChe" w:eastAsia="GulimChe" w:cs="Gulim"/>
      <w:b/>
      <w:color w:val="000000"/>
      <w:sz w:val="35"/>
      <w:lang w:val="en-US" w:eastAsia="ko-KR" w:bidi="ar-SA"/>
    </w:rPr>
  </w:style>
  <w:style w:type="paragraph" w:customStyle="1" w:styleId="402">
    <w:name w:val="제목 3 본문"/>
    <w:basedOn w:val="403"/>
    <w:qFormat/>
    <w:uiPriority w:val="0"/>
  </w:style>
  <w:style w:type="paragraph" w:customStyle="1" w:styleId="403">
    <w:name w:val="제목 1 본문"/>
    <w:basedOn w:val="1"/>
    <w:qFormat/>
    <w:uiPriority w:val="0"/>
    <w:pPr>
      <w:adjustRightInd w:val="0"/>
      <w:spacing w:line="360" w:lineRule="atLeast"/>
      <w:ind w:left="227"/>
      <w:textAlignment w:val="baseline"/>
    </w:pPr>
    <w:rPr>
      <w:rFonts w:ascii="GulimChe" w:eastAsia="GulimChe"/>
      <w:sz w:val="24"/>
    </w:rPr>
  </w:style>
  <w:style w:type="paragraph" w:customStyle="1" w:styleId="404">
    <w:name w:val="1.1"/>
    <w:basedOn w:val="1"/>
    <w:next w:val="148"/>
    <w:qFormat/>
    <w:uiPriority w:val="0"/>
    <w:pPr>
      <w:keepNext/>
      <w:adjustRightInd w:val="0"/>
      <w:spacing w:after="120" w:line="360" w:lineRule="atLeast"/>
      <w:textAlignment w:val="baseline"/>
    </w:pPr>
    <w:rPr>
      <w:rFonts w:ascii="DotumChe" w:hAnsi="Arial" w:eastAsia="DotumChe"/>
      <w:sz w:val="26"/>
    </w:rPr>
  </w:style>
  <w:style w:type="paragraph" w:customStyle="1" w:styleId="405">
    <w:name w:val="표안본문"/>
    <w:basedOn w:val="1"/>
    <w:qFormat/>
    <w:uiPriority w:val="0"/>
    <w:pPr>
      <w:spacing w:line="300" w:lineRule="atLeast"/>
      <w:ind w:left="57"/>
    </w:pPr>
    <w:rPr>
      <w:rFonts w:ascii="Arial" w:hAnsi="Arial" w:eastAsia="GulimChe"/>
    </w:rPr>
  </w:style>
  <w:style w:type="paragraph" w:customStyle="1" w:styleId="406">
    <w:name w:val="표안제목"/>
    <w:basedOn w:val="405"/>
    <w:qFormat/>
    <w:uiPriority w:val="0"/>
    <w:pPr>
      <w:spacing w:line="360" w:lineRule="atLeast"/>
      <w:ind w:left="0"/>
      <w:jc w:val="center"/>
    </w:pPr>
    <w:rPr>
      <w:b/>
    </w:rPr>
  </w:style>
  <w:style w:type="paragraph" w:customStyle="1" w:styleId="407">
    <w:name w:val="Bar"/>
    <w:basedOn w:val="41"/>
    <w:qFormat/>
    <w:uiPriority w:val="0"/>
    <w:pPr>
      <w:tabs>
        <w:tab w:val="left" w:pos="720"/>
        <w:tab w:val="clear" w:pos="4252"/>
        <w:tab w:val="clear" w:pos="8504"/>
      </w:tabs>
      <w:snapToGrid/>
      <w:spacing w:line="360" w:lineRule="atLeast"/>
      <w:ind w:left="720" w:hanging="360"/>
    </w:pPr>
    <w:rPr>
      <w:rFonts w:ascii="Arial" w:hAnsi="Arial" w:eastAsia="GulimChe"/>
      <w:sz w:val="20"/>
    </w:rPr>
  </w:style>
  <w:style w:type="paragraph" w:customStyle="1" w:styleId="408">
    <w:name w:val="Normal Table Text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GulimChe"/>
    </w:rPr>
  </w:style>
  <w:style w:type="paragraph" w:customStyle="1" w:styleId="409">
    <w:name w:val="대제목"/>
    <w:next w:val="20"/>
    <w:qFormat/>
    <w:uiPriority w:val="0"/>
    <w:pPr>
      <w:widowControl w:val="0"/>
      <w:autoSpaceDE w:val="0"/>
      <w:autoSpaceDN w:val="0"/>
      <w:adjustRightInd w:val="0"/>
      <w:spacing w:line="460" w:lineRule="atLeast"/>
    </w:pPr>
    <w:rPr>
      <w:rFonts w:ascii="BatangChe" w:hAnsi="BatangChe" w:eastAsia="BatangChe" w:cs="BatangChe"/>
      <w:color w:val="000000"/>
      <w:sz w:val="35"/>
      <w:szCs w:val="35"/>
      <w:lang w:val="en-US" w:eastAsia="ko-KR" w:bidi="ar-SA"/>
    </w:rPr>
  </w:style>
  <w:style w:type="paragraph" w:customStyle="1" w:styleId="410">
    <w:name w:val="표-머리글"/>
    <w:basedOn w:val="1"/>
    <w:qFormat/>
    <w:uiPriority w:val="0"/>
    <w:pPr>
      <w:keepNext/>
      <w:wordWrap/>
      <w:autoSpaceDE w:val="0"/>
      <w:autoSpaceDN w:val="0"/>
      <w:adjustRightInd w:val="0"/>
      <w:jc w:val="center"/>
    </w:pPr>
    <w:rPr>
      <w:b/>
      <w:sz w:val="20"/>
    </w:rPr>
  </w:style>
  <w:style w:type="paragraph" w:customStyle="1" w:styleId="411">
    <w:name w:val="표-본문"/>
    <w:basedOn w:val="1"/>
    <w:qFormat/>
    <w:uiPriority w:val="0"/>
    <w:pPr>
      <w:keepNext/>
      <w:wordWrap/>
      <w:autoSpaceDE w:val="0"/>
      <w:autoSpaceDN w:val="0"/>
      <w:adjustRightInd w:val="0"/>
    </w:pPr>
    <w:rPr>
      <w:sz w:val="20"/>
    </w:rPr>
  </w:style>
  <w:style w:type="paragraph" w:customStyle="1" w:styleId="412">
    <w:name w:val="꼭지내용"/>
    <w:basedOn w:val="1"/>
    <w:qFormat/>
    <w:uiPriority w:val="0"/>
    <w:pPr>
      <w:snapToGrid w:val="0"/>
      <w:spacing w:line="360" w:lineRule="atLeast"/>
    </w:pPr>
    <w:rPr>
      <w:snapToGrid w:val="0"/>
    </w:rPr>
  </w:style>
  <w:style w:type="character" w:customStyle="1" w:styleId="413">
    <w:name w:val="서식1"/>
    <w:qFormat/>
    <w:uiPriority w:val="0"/>
    <w:rPr>
      <w:rFonts w:ascii="GulimChe" w:hAnsi="GulimChe" w:eastAsia="GulimChe"/>
      <w:szCs w:val="20"/>
    </w:rPr>
  </w:style>
  <w:style w:type="paragraph" w:customStyle="1" w:styleId="414">
    <w:name w:val="서식2"/>
    <w:basedOn w:val="1"/>
    <w:qFormat/>
    <w:uiPriority w:val="0"/>
    <w:pPr>
      <w:autoSpaceDE w:val="0"/>
      <w:autoSpaceDN w:val="0"/>
      <w:jc w:val="center"/>
    </w:pPr>
    <w:rPr>
      <w:rFonts w:ascii="GulimChe" w:hAnsi="GulimChe" w:eastAsia="GulimChe"/>
      <w:sz w:val="20"/>
    </w:rPr>
  </w:style>
  <w:style w:type="paragraph" w:customStyle="1" w:styleId="415">
    <w:name w:val="서식4"/>
    <w:basedOn w:val="1"/>
    <w:uiPriority w:val="0"/>
    <w:pPr>
      <w:autoSpaceDE w:val="0"/>
      <w:autoSpaceDN w:val="0"/>
      <w:jc w:val="center"/>
    </w:pPr>
    <w:rPr>
      <w:rFonts w:ascii="GulimChe" w:hAnsi="GulimChe" w:eastAsia="GulimChe"/>
      <w:b/>
      <w:bCs/>
      <w:sz w:val="20"/>
    </w:rPr>
  </w:style>
  <w:style w:type="paragraph" w:customStyle="1" w:styleId="416">
    <w:name w:val="본문2_SK관계사 Char Char"/>
    <w:basedOn w:val="1"/>
    <w:next w:val="1"/>
    <w:autoRedefine/>
    <w:uiPriority w:val="0"/>
    <w:pPr>
      <w:autoSpaceDE w:val="0"/>
      <w:autoSpaceDN w:val="0"/>
      <w:snapToGrid w:val="0"/>
      <w:spacing w:before="180" w:after="120" w:line="360" w:lineRule="auto"/>
      <w:ind w:left="200" w:leftChars="200" w:right="200" w:rightChars="200"/>
    </w:pPr>
    <w:rPr>
      <w:rFonts w:ascii="Gulim" w:hAnsi="Gulim" w:eastAsia="Gulim"/>
      <w:sz w:val="20"/>
      <w:szCs w:val="24"/>
    </w:rPr>
  </w:style>
  <w:style w:type="paragraph" w:customStyle="1" w:styleId="417">
    <w:name w:val="본문(가)"/>
    <w:basedOn w:val="1"/>
    <w:uiPriority w:val="0"/>
    <w:pPr>
      <w:ind w:left="750" w:leftChars="100" w:hanging="550" w:hangingChars="250"/>
    </w:pPr>
    <w:rPr>
      <w:lang w:eastAsia="zh-CN"/>
    </w:rPr>
  </w:style>
  <w:style w:type="paragraph" w:customStyle="1" w:styleId="418">
    <w:name w:val="번호 가)"/>
    <w:basedOn w:val="17"/>
    <w:uiPriority w:val="0"/>
    <w:pPr>
      <w:widowControl/>
      <w:tabs>
        <w:tab w:val="left" w:pos="2495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2495" w:hanging="681"/>
      <w:jc w:val="both"/>
      <w:textAlignment w:val="baseline"/>
    </w:pPr>
    <w:rPr>
      <w:color w:val="auto"/>
      <w:sz w:val="24"/>
    </w:rPr>
  </w:style>
  <w:style w:type="paragraph" w:customStyle="1" w:styleId="419">
    <w:name w:val="가) 뷸렛(-)"/>
    <w:basedOn w:val="17"/>
    <w:uiPriority w:val="0"/>
    <w:pPr>
      <w:widowControl/>
      <w:tabs>
        <w:tab w:val="left" w:pos="243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2438" w:hanging="453"/>
      <w:jc w:val="both"/>
      <w:textAlignment w:val="baseline"/>
    </w:pPr>
    <w:rPr>
      <w:color w:val="auto"/>
      <w:sz w:val="24"/>
    </w:rPr>
  </w:style>
  <w:style w:type="paragraph" w:customStyle="1" w:styleId="420">
    <w:name w:val="제목6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1">
    <w:name w:val="제목7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2">
    <w:name w:val="제목8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3">
    <w:name w:val="제목9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4">
    <w:name w:val="목차4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5">
    <w:name w:val="목차5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6">
    <w:name w:val="목차6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7">
    <w:name w:val="목차7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8">
    <w:name w:val="목차8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9">
    <w:name w:val="목차9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0">
    <w:name w:val="틀목차"/>
    <w:next w:val="133"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1">
    <w:name w:val="미주"/>
    <w:next w:val="133"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2">
    <w:name w:val="색인"/>
    <w:next w:val="133"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3">
    <w:name w:val="꼬리말"/>
    <w:next w:val="133"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4">
    <w:name w:val="하이퍼헤딩1"/>
    <w:next w:val="133"/>
    <w:uiPriority w:val="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Batang" w:hAnsi="Batang" w:eastAsia="Batang" w:cs="Gulim"/>
      <w:b/>
      <w:bCs/>
      <w:color w:val="000000"/>
      <w:sz w:val="72"/>
      <w:szCs w:val="72"/>
      <w:lang w:val="en-US" w:eastAsia="ko-KR" w:bidi="ar-SA"/>
    </w:rPr>
  </w:style>
  <w:style w:type="paragraph" w:customStyle="1" w:styleId="435">
    <w:name w:val="하이퍼헤딩2"/>
    <w:next w:val="133"/>
    <w:uiPriority w:val="0"/>
    <w:pPr>
      <w:widowControl w:val="0"/>
      <w:autoSpaceDE w:val="0"/>
      <w:autoSpaceDN w:val="0"/>
      <w:adjustRightInd w:val="0"/>
      <w:spacing w:line="640" w:lineRule="atLeast"/>
    </w:pPr>
    <w:rPr>
      <w:rFonts w:ascii="Batang" w:hAnsi="Batang" w:eastAsia="Batang" w:cs="Gulim"/>
      <w:b/>
      <w:bCs/>
      <w:color w:val="000000"/>
      <w:sz w:val="52"/>
      <w:szCs w:val="52"/>
      <w:lang w:val="en-US" w:eastAsia="ko-KR" w:bidi="ar-SA"/>
    </w:rPr>
  </w:style>
  <w:style w:type="paragraph" w:customStyle="1" w:styleId="436">
    <w:name w:val="하이퍼헤딩3"/>
    <w:next w:val="133"/>
    <w:uiPriority w:val="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Batang" w:hAnsi="Batang" w:eastAsia="Batang" w:cs="Gulim"/>
      <w:i/>
      <w:iCs/>
      <w:color w:val="000000"/>
      <w:sz w:val="44"/>
      <w:szCs w:val="44"/>
      <w:lang w:val="en-US" w:eastAsia="ko-KR" w:bidi="ar-SA"/>
    </w:rPr>
  </w:style>
  <w:style w:type="paragraph" w:customStyle="1" w:styleId="437">
    <w:name w:val="하이퍼헤딩4"/>
    <w:next w:val="133"/>
    <w:uiPriority w:val="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Batang" w:hAnsi="Batang" w:eastAsia="Batang" w:cs="Gulim"/>
      <w:b/>
      <w:bCs/>
      <w:color w:val="000000"/>
      <w:sz w:val="32"/>
      <w:szCs w:val="32"/>
      <w:lang w:val="en-US" w:eastAsia="ko-KR" w:bidi="ar-SA"/>
    </w:rPr>
  </w:style>
  <w:style w:type="paragraph" w:customStyle="1" w:styleId="438">
    <w:name w:val="하이퍼헤딩5"/>
    <w:next w:val="133"/>
    <w:uiPriority w:val="0"/>
    <w:pPr>
      <w:widowControl w:val="0"/>
      <w:autoSpaceDE w:val="0"/>
      <w:autoSpaceDN w:val="0"/>
      <w:adjustRightInd w:val="0"/>
      <w:spacing w:line="400" w:lineRule="atLeast"/>
    </w:pPr>
    <w:rPr>
      <w:rFonts w:ascii="Batang" w:hAnsi="Batang" w:eastAsia="Batang" w:cs="Gulim"/>
      <w:i/>
      <w:iCs/>
      <w:color w:val="000000"/>
      <w:sz w:val="28"/>
      <w:szCs w:val="28"/>
      <w:lang w:val="en-US" w:eastAsia="ko-KR" w:bidi="ar-SA"/>
    </w:rPr>
  </w:style>
  <w:style w:type="paragraph" w:customStyle="1" w:styleId="439">
    <w:name w:val="하이퍼헤딩6"/>
    <w:next w:val="133"/>
    <w:uiPriority w:val="0"/>
    <w:pPr>
      <w:widowControl w:val="0"/>
      <w:autoSpaceDE w:val="0"/>
      <w:autoSpaceDN w:val="0"/>
      <w:adjustRightInd w:val="0"/>
      <w:spacing w:line="360" w:lineRule="atLeast"/>
    </w:pPr>
    <w:rPr>
      <w:rFonts w:ascii="Batang" w:hAnsi="Batang" w:eastAsia="Batang" w:cs="Gulim"/>
      <w:b/>
      <w:bCs/>
      <w:color w:val="000000"/>
      <w:sz w:val="24"/>
      <w:szCs w:val="24"/>
      <w:lang w:val="en-US" w:eastAsia="ko-KR" w:bidi="ar-SA"/>
    </w:rPr>
  </w:style>
  <w:style w:type="paragraph" w:customStyle="1" w:styleId="440">
    <w:name w:val="HTML Top of Form"/>
    <w:basedOn w:val="1"/>
    <w:next w:val="1"/>
    <w:link w:val="1021"/>
    <w:uiPriority w:val="0"/>
    <w:pPr>
      <w:widowControl/>
      <w:pBdr>
        <w:bottom w:val="single" w:color="auto" w:sz="6" w:space="1"/>
      </w:pBdr>
      <w:wordWrap/>
      <w:jc w:val="center"/>
    </w:pPr>
    <w:rPr>
      <w:rFonts w:ascii="Arial" w:hAnsi="Arial" w:eastAsia="Batang" w:cs="Times New Roman"/>
      <w:vanish/>
      <w:sz w:val="16"/>
      <w:szCs w:val="16"/>
      <w:lang w:val="zh-CN" w:eastAsia="zh-CN"/>
    </w:rPr>
  </w:style>
  <w:style w:type="paragraph" w:customStyle="1" w:styleId="441">
    <w:name w:val="HTML Bottom of Form"/>
    <w:basedOn w:val="1"/>
    <w:next w:val="1"/>
    <w:link w:val="1022"/>
    <w:uiPriority w:val="0"/>
    <w:pPr>
      <w:widowControl/>
      <w:pBdr>
        <w:top w:val="single" w:color="auto" w:sz="6" w:space="1"/>
      </w:pBdr>
      <w:wordWrap/>
      <w:jc w:val="center"/>
    </w:pPr>
    <w:rPr>
      <w:rFonts w:ascii="Arial" w:hAnsi="Arial" w:eastAsia="Batang" w:cs="Times New Roman"/>
      <w:vanish/>
      <w:sz w:val="16"/>
      <w:szCs w:val="16"/>
      <w:lang w:val="zh-CN" w:eastAsia="zh-CN"/>
    </w:rPr>
  </w:style>
  <w:style w:type="paragraph" w:customStyle="1" w:styleId="442">
    <w:name w:val="단계1"/>
    <w:basedOn w:val="1"/>
    <w:next w:val="57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adjustRightInd w:val="0"/>
      <w:spacing w:line="360" w:lineRule="atLeast"/>
      <w:textAlignment w:val="baseline"/>
    </w:pPr>
    <w:rPr>
      <w:rFonts w:eastAsia="GulimChe"/>
      <w:b/>
      <w:sz w:val="26"/>
    </w:rPr>
  </w:style>
  <w:style w:type="paragraph" w:customStyle="1" w:styleId="443">
    <w:name w:val="문제"/>
    <w:basedOn w:val="1"/>
    <w:uiPriority w:val="0"/>
    <w:pPr>
      <w:autoSpaceDE w:val="0"/>
      <w:autoSpaceDN w:val="0"/>
      <w:adjustRightInd w:val="0"/>
      <w:spacing w:after="120" w:line="360" w:lineRule="auto"/>
      <w:ind w:left="360" w:hanging="360"/>
      <w:jc w:val="left"/>
      <w:textAlignment w:val="baseline"/>
    </w:pPr>
    <w:rPr>
      <w:b/>
      <w:kern w:val="28"/>
      <w:sz w:val="20"/>
    </w:rPr>
  </w:style>
  <w:style w:type="paragraph" w:customStyle="1" w:styleId="444">
    <w:name w:val="1.제목텍스트"/>
    <w:basedOn w:val="1"/>
    <w:uiPriority w:val="0"/>
    <w:pPr>
      <w:tabs>
        <w:tab w:val="left" w:pos="6600"/>
      </w:tabs>
      <w:autoSpaceDE w:val="0"/>
      <w:autoSpaceDN w:val="0"/>
      <w:adjustRightInd w:val="0"/>
      <w:spacing w:before="60" w:after="60" w:line="319" w:lineRule="auto"/>
      <w:ind w:left="482"/>
    </w:pPr>
    <w:rPr>
      <w:rFonts w:ascii="Gulim" w:hAnsi="Arial" w:eastAsia="Gulim"/>
      <w:position w:val="2"/>
      <w:sz w:val="24"/>
    </w:rPr>
  </w:style>
  <w:style w:type="paragraph" w:customStyle="1" w:styleId="445">
    <w:name w:val="내용:가"/>
    <w:basedOn w:val="1"/>
    <w:uiPriority w:val="0"/>
    <w:pPr>
      <w:ind w:left="-1" w:firstLine="207" w:firstLineChars="91"/>
    </w:pPr>
    <w:rPr>
      <w:bCs/>
      <w:snapToGrid w:val="0"/>
      <w:sz w:val="24"/>
      <w:szCs w:val="28"/>
    </w:rPr>
  </w:style>
  <w:style w:type="paragraph" w:customStyle="1" w:styleId="446">
    <w:name w:val="내용:(1)"/>
    <w:basedOn w:val="445"/>
    <w:uiPriority w:val="0"/>
    <w:pPr>
      <w:ind w:firstLine="415" w:firstLineChars="200"/>
    </w:pPr>
    <w:rPr>
      <w:sz w:val="22"/>
    </w:rPr>
  </w:style>
  <w:style w:type="paragraph" w:customStyle="1" w:styleId="447">
    <w:name w:val="표지:보고서명"/>
    <w:basedOn w:val="1"/>
    <w:uiPriority w:val="0"/>
    <w:pPr>
      <w:jc w:val="center"/>
    </w:pPr>
    <w:rPr>
      <w:rFonts w:ascii="GungsuhChe" w:hAnsi="GungsuhChe" w:eastAsia="GungsuhChe"/>
      <w:snapToGrid w:val="0"/>
      <w:sz w:val="72"/>
      <w:szCs w:val="28"/>
    </w:rPr>
  </w:style>
  <w:style w:type="paragraph" w:customStyle="1" w:styleId="448">
    <w:name w:val="내용:(가)"/>
    <w:basedOn w:val="446"/>
    <w:uiPriority w:val="0"/>
    <w:pPr>
      <w:ind w:firstLine="622" w:firstLineChars="300"/>
    </w:pPr>
  </w:style>
  <w:style w:type="paragraph" w:customStyle="1" w:styleId="449">
    <w:name w:val="내용:1)"/>
    <w:basedOn w:val="448"/>
    <w:uiPriority w:val="0"/>
    <w:pPr>
      <w:ind w:firstLine="830" w:firstLineChars="400"/>
    </w:pPr>
  </w:style>
  <w:style w:type="paragraph" w:customStyle="1" w:styleId="450">
    <w:name w:val="표지:날짜"/>
    <w:basedOn w:val="447"/>
    <w:uiPriority w:val="0"/>
    <w:rPr>
      <w:b/>
      <w:bCs/>
      <w:sz w:val="40"/>
    </w:rPr>
  </w:style>
  <w:style w:type="paragraph" w:customStyle="1" w:styleId="451">
    <w:name w:val="Table Text"/>
    <w:basedOn w:val="1"/>
    <w:uiPriority w:val="0"/>
    <w:pPr>
      <w:widowControl/>
      <w:wordWrap/>
      <w:overflowPunct w:val="0"/>
      <w:autoSpaceDE w:val="0"/>
      <w:autoSpaceDN w:val="0"/>
      <w:adjustRightInd w:val="0"/>
      <w:spacing w:after="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452">
    <w:name w:val="Indent2"/>
    <w:basedOn w:val="1"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1440"/>
      <w:jc w:val="left"/>
      <w:textAlignment w:val="baseline"/>
    </w:pPr>
    <w:rPr>
      <w:rFonts w:ascii="Book Antiqua" w:hAnsi="Book Antiqua"/>
      <w:sz w:val="20"/>
    </w:rPr>
  </w:style>
  <w:style w:type="paragraph" w:customStyle="1" w:styleId="453">
    <w:name w:val="Indent3"/>
    <w:basedOn w:val="1"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2160"/>
      <w:jc w:val="left"/>
      <w:textAlignment w:val="baseline"/>
    </w:pPr>
    <w:rPr>
      <w:rFonts w:ascii="Book Antiqua" w:hAnsi="Book Antiqua"/>
      <w:sz w:val="20"/>
    </w:rPr>
  </w:style>
  <w:style w:type="paragraph" w:customStyle="1" w:styleId="454">
    <w:name w:val="제목1(창원시UIS)"/>
    <w:basedOn w:val="1"/>
    <w:uiPriority w:val="0"/>
    <w:pPr>
      <w:tabs>
        <w:tab w:val="left" w:pos="1590"/>
      </w:tabs>
      <w:autoSpaceDE w:val="0"/>
      <w:autoSpaceDN w:val="0"/>
      <w:spacing w:before="60" w:after="60"/>
      <w:ind w:left="1590" w:hanging="360"/>
    </w:pPr>
    <w:rPr>
      <w:rFonts w:ascii="Gulim" w:eastAsia="Gulim"/>
      <w:b/>
      <w:sz w:val="28"/>
      <w:szCs w:val="24"/>
    </w:rPr>
  </w:style>
  <w:style w:type="paragraph" w:customStyle="1" w:styleId="455">
    <w:name w:val="각제목내리스트"/>
    <w:basedOn w:val="1"/>
    <w:uiPriority w:val="0"/>
    <w:pPr>
      <w:tabs>
        <w:tab w:val="left" w:pos="360"/>
      </w:tabs>
      <w:ind w:left="360" w:hanging="360"/>
    </w:pPr>
    <w:rPr>
      <w:sz w:val="20"/>
    </w:rPr>
  </w:style>
  <w:style w:type="paragraph" w:customStyle="1" w:styleId="456">
    <w:name w:val="별첨"/>
    <w:basedOn w:val="1"/>
    <w:uiPriority w:val="0"/>
    <w:pPr>
      <w:widowControl/>
      <w:numPr>
        <w:ilvl w:val="0"/>
        <w:numId w:val="20"/>
      </w:numPr>
      <w:wordWrap/>
      <w:spacing w:before="240" w:after="240" w:line="280" w:lineRule="atLeast"/>
      <w:jc w:val="left"/>
      <w:textAlignment w:val="baseline"/>
      <w:outlineLvl w:val="0"/>
    </w:pPr>
    <w:rPr>
      <w:b/>
      <w:sz w:val="24"/>
    </w:rPr>
  </w:style>
  <w:style w:type="paragraph" w:customStyle="1" w:styleId="457">
    <w:name w:val="글머리-핵심이슈 및 개선사항"/>
    <w:basedOn w:val="458"/>
    <w:next w:val="460"/>
    <w:uiPriority w:val="0"/>
    <w:pPr>
      <w:tabs>
        <w:tab w:val="left" w:pos="360"/>
      </w:tabs>
    </w:pPr>
    <w:rPr>
      <w:rFonts w:ascii="GulimChe"/>
    </w:rPr>
  </w:style>
  <w:style w:type="paragraph" w:customStyle="1" w:styleId="458">
    <w:name w:val="네모글머리"/>
    <w:basedOn w:val="1"/>
    <w:next w:val="459"/>
    <w:uiPriority w:val="0"/>
    <w:pPr>
      <w:tabs>
        <w:tab w:val="left" w:pos="360"/>
      </w:tabs>
      <w:autoSpaceDE w:val="0"/>
      <w:autoSpaceDN w:val="0"/>
    </w:pPr>
    <w:rPr>
      <w:rFonts w:ascii="Arial" w:hAnsi="Arial" w:eastAsia="GulimChe"/>
      <w:szCs w:val="24"/>
    </w:rPr>
  </w:style>
  <w:style w:type="paragraph" w:customStyle="1" w:styleId="459">
    <w:name w:val="보고서본문"/>
    <w:basedOn w:val="1"/>
    <w:uiPriority w:val="0"/>
    <w:pPr>
      <w:autoSpaceDE w:val="0"/>
      <w:autoSpaceDN w:val="0"/>
      <w:ind w:left="440"/>
    </w:pPr>
    <w:rPr>
      <w:rFonts w:ascii="GulimChe" w:hAnsi="Arial" w:eastAsia="GulimChe"/>
      <w:szCs w:val="24"/>
    </w:rPr>
  </w:style>
  <w:style w:type="paragraph" w:customStyle="1" w:styleId="460">
    <w:name w:val="본문-핵심이슈 및 개선사항"/>
    <w:basedOn w:val="461"/>
    <w:uiPriority w:val="0"/>
  </w:style>
  <w:style w:type="paragraph" w:customStyle="1" w:styleId="461">
    <w:name w:val="점검결과 종합의견"/>
    <w:basedOn w:val="459"/>
    <w:uiPriority w:val="0"/>
  </w:style>
  <w:style w:type="paragraph" w:customStyle="1" w:styleId="462">
    <w:name w:val="글머리-쓰지말것"/>
    <w:basedOn w:val="458"/>
    <w:next w:val="1"/>
    <w:uiPriority w:val="0"/>
    <w:rPr>
      <w:rFonts w:ascii="GulimChe"/>
    </w:rPr>
  </w:style>
  <w:style w:type="paragraph" w:customStyle="1" w:styleId="463">
    <w:name w:val="글머리-현상 문제점 개선사항"/>
    <w:basedOn w:val="458"/>
    <w:uiPriority w:val="0"/>
    <w:rPr>
      <w:rFonts w:ascii="GulimChe"/>
    </w:rPr>
  </w:style>
  <w:style w:type="paragraph" w:customStyle="1" w:styleId="464">
    <w:name w:val="분야별 종합의견"/>
    <w:basedOn w:val="458"/>
    <w:uiPriority w:val="0"/>
    <w:rPr>
      <w:rFonts w:ascii="GulimChe"/>
    </w:rPr>
  </w:style>
  <w:style w:type="paragraph" w:customStyle="1" w:styleId="465">
    <w:name w:val="글머리-별첨"/>
    <w:basedOn w:val="458"/>
    <w:uiPriority w:val="0"/>
    <w:rPr>
      <w:rFonts w:ascii="GulimChe"/>
    </w:rPr>
  </w:style>
  <w:style w:type="paragraph" w:customStyle="1" w:styleId="466">
    <w:name w:val="-개선유형"/>
    <w:basedOn w:val="1"/>
    <w:uiPriority w:val="0"/>
    <w:pPr>
      <w:autoSpaceDE w:val="0"/>
      <w:autoSpaceDN w:val="0"/>
      <w:jc w:val="center"/>
    </w:pPr>
    <w:rPr>
      <w:rFonts w:ascii="GulimChe" w:hAnsi="GulimChe" w:eastAsia="GulimChe"/>
      <w:szCs w:val="24"/>
    </w:rPr>
  </w:style>
  <w:style w:type="paragraph" w:customStyle="1" w:styleId="467">
    <w:name w:val="본문-개선사항"/>
    <w:basedOn w:val="1"/>
    <w:uiPriority w:val="0"/>
    <w:pPr>
      <w:autoSpaceDE w:val="0"/>
      <w:autoSpaceDN w:val="0"/>
      <w:ind w:left="440"/>
    </w:pPr>
    <w:rPr>
      <w:rFonts w:ascii="GulimChe" w:hAnsi="Arial" w:eastAsia="GulimChe"/>
      <w:szCs w:val="24"/>
    </w:rPr>
  </w:style>
  <w:style w:type="paragraph" w:customStyle="1" w:styleId="468">
    <w:name w:val="vywns"/>
    <w:basedOn w:val="147"/>
    <w:uiPriority w:val="0"/>
    <w:pPr>
      <w:tabs>
        <w:tab w:val="left" w:pos="810"/>
      </w:tabs>
      <w:ind w:left="810" w:hanging="360"/>
    </w:pPr>
  </w:style>
  <w:style w:type="paragraph" w:customStyle="1" w:styleId="469">
    <w:name w:val="b1"/>
    <w:basedOn w:val="1"/>
    <w:uiPriority w:val="0"/>
    <w:pPr>
      <w:tabs>
        <w:tab w:val="left" w:pos="800"/>
      </w:tabs>
      <w:autoSpaceDE w:val="0"/>
      <w:autoSpaceDN w:val="0"/>
    </w:pPr>
    <w:rPr>
      <w:rFonts w:ascii="Batang" w:eastAsia="Batang"/>
      <w:sz w:val="20"/>
      <w:szCs w:val="24"/>
    </w:rPr>
  </w:style>
  <w:style w:type="paragraph" w:customStyle="1" w:styleId="470">
    <w:name w:val="번호 (1)"/>
    <w:basedOn w:val="17"/>
    <w:uiPriority w:val="0"/>
    <w:pPr>
      <w:widowControl/>
      <w:numPr>
        <w:ilvl w:val="0"/>
        <w:numId w:val="21"/>
      </w:num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jc w:val="both"/>
      <w:textAlignment w:val="baseline"/>
    </w:pPr>
    <w:rPr>
      <w:color w:val="auto"/>
      <w:sz w:val="24"/>
    </w:rPr>
  </w:style>
  <w:style w:type="paragraph" w:customStyle="1" w:styleId="471">
    <w:name w:val="(1) list"/>
    <w:basedOn w:val="1"/>
    <w:uiPriority w:val="0"/>
    <w:pPr>
      <w:widowControl/>
      <w:numPr>
        <w:ilvl w:val="0"/>
        <w:numId w:val="22"/>
      </w:numPr>
      <w:tabs>
        <w:tab w:val="left" w:pos="880"/>
      </w:tabs>
      <w:spacing w:before="60" w:after="80" w:line="280" w:lineRule="exact"/>
      <w:jc w:val="left"/>
    </w:pPr>
    <w:rPr>
      <w:rFonts w:ascii="GulimChe" w:eastAsia="GulimChe"/>
      <w:sz w:val="24"/>
    </w:rPr>
  </w:style>
  <w:style w:type="paragraph" w:customStyle="1" w:styleId="472">
    <w:name w:val="1) list"/>
    <w:basedOn w:val="1"/>
    <w:uiPriority w:val="0"/>
    <w:pPr>
      <w:widowControl/>
      <w:tabs>
        <w:tab w:val="left" w:pos="1494"/>
      </w:tabs>
      <w:spacing w:before="60" w:after="80" w:line="280" w:lineRule="exact"/>
      <w:ind w:left="1474" w:hanging="340"/>
      <w:jc w:val="left"/>
    </w:pPr>
    <w:rPr>
      <w:rFonts w:ascii="GulimChe" w:eastAsia="GulimChe"/>
    </w:rPr>
  </w:style>
  <w:style w:type="paragraph" w:customStyle="1" w:styleId="473">
    <w:name w:val="머리표1-1"/>
    <w:basedOn w:val="20"/>
    <w:uiPriority w:val="0"/>
    <w:pPr>
      <w:tabs>
        <w:tab w:val="left" w:pos="680"/>
      </w:tabs>
      <w:adjustRightInd w:val="0"/>
      <w:spacing w:before="60" w:after="60" w:line="360" w:lineRule="exact"/>
      <w:ind w:left="681" w:hanging="397"/>
      <w:textAlignment w:val="baseline"/>
    </w:pPr>
    <w:rPr>
      <w:rFonts w:ascii="GulimChe" w:hAnsi="Times New Roman" w:eastAsia="GulimChe" w:cs="BatangChe"/>
      <w:kern w:val="0"/>
    </w:rPr>
  </w:style>
  <w:style w:type="paragraph" w:customStyle="1" w:styleId="474">
    <w:name w:val="1. list"/>
    <w:basedOn w:val="1"/>
    <w:uiPriority w:val="0"/>
    <w:pPr>
      <w:widowControl/>
      <w:tabs>
        <w:tab w:val="left" w:pos="880"/>
      </w:tabs>
      <w:spacing w:before="60" w:after="80" w:line="280" w:lineRule="exact"/>
      <w:ind w:left="1021" w:hanging="454"/>
      <w:jc w:val="left"/>
    </w:pPr>
    <w:rPr>
      <w:rFonts w:ascii="GulimChe" w:eastAsia="GulimChe"/>
      <w:sz w:val="24"/>
    </w:rPr>
  </w:style>
  <w:style w:type="paragraph" w:customStyle="1" w:styleId="475">
    <w:name w:val="머리표1-2"/>
    <w:basedOn w:val="473"/>
    <w:uiPriority w:val="0"/>
    <w:pPr>
      <w:tabs>
        <w:tab w:val="left" w:pos="880"/>
        <w:tab w:val="left" w:pos="927"/>
      </w:tabs>
      <w:ind w:left="907" w:hanging="340"/>
    </w:pPr>
  </w:style>
  <w:style w:type="paragraph" w:customStyle="1" w:styleId="476">
    <w:name w:val="머리표1-3"/>
    <w:basedOn w:val="475"/>
    <w:uiPriority w:val="0"/>
  </w:style>
  <w:style w:type="paragraph" w:customStyle="1" w:styleId="477">
    <w:name w:val="머리점"/>
    <w:basedOn w:val="1"/>
    <w:uiPriority w:val="0"/>
    <w:pPr>
      <w:tabs>
        <w:tab w:val="left" w:pos="360"/>
      </w:tabs>
      <w:spacing w:before="60" w:after="60" w:line="360" w:lineRule="atLeast"/>
      <w:ind w:left="360" w:hanging="360"/>
    </w:pPr>
    <w:rPr>
      <w:rFonts w:ascii="GulimChe" w:eastAsia="GulimChe"/>
      <w:sz w:val="24"/>
    </w:rPr>
  </w:style>
  <w:style w:type="paragraph" w:customStyle="1" w:styleId="478">
    <w:name w:val="표-b1"/>
    <w:basedOn w:val="479"/>
    <w:uiPriority w:val="0"/>
    <w:pPr>
      <w:tabs>
        <w:tab w:val="left" w:pos="330"/>
      </w:tabs>
      <w:ind w:left="425" w:hanging="425"/>
    </w:pPr>
  </w:style>
  <w:style w:type="paragraph" w:customStyle="1" w:styleId="479">
    <w:name w:val="표표준"/>
    <w:basedOn w:val="1"/>
    <w:uiPriority w:val="0"/>
    <w:pPr>
      <w:widowControl/>
      <w:overflowPunct w:val="0"/>
      <w:adjustRightInd w:val="0"/>
      <w:spacing w:before="60" w:after="40"/>
      <w:textAlignment w:val="baseline"/>
    </w:pPr>
    <w:rPr>
      <w:rFonts w:ascii="Arial" w:hAnsi="Arial" w:eastAsia="GulimChe"/>
    </w:rPr>
  </w:style>
  <w:style w:type="paragraph" w:customStyle="1" w:styleId="480">
    <w:name w:val="표-b2"/>
    <w:basedOn w:val="479"/>
    <w:uiPriority w:val="0"/>
    <w:pPr>
      <w:tabs>
        <w:tab w:val="left" w:pos="440"/>
        <w:tab w:val="left" w:pos="530"/>
      </w:tabs>
      <w:ind w:left="454" w:hanging="284"/>
    </w:pPr>
  </w:style>
  <w:style w:type="paragraph" w:customStyle="1" w:styleId="481">
    <w:name w:val="머리표1-1-L"/>
    <w:basedOn w:val="473"/>
    <w:uiPriority w:val="0"/>
    <w:rPr>
      <w:sz w:val="24"/>
    </w:rPr>
  </w:style>
  <w:style w:type="paragraph" w:customStyle="1" w:styleId="482">
    <w:name w:val="표내부점2"/>
    <w:basedOn w:val="479"/>
    <w:uiPriority w:val="0"/>
    <w:pPr>
      <w:tabs>
        <w:tab w:val="left" w:pos="440"/>
        <w:tab w:val="left" w:pos="530"/>
      </w:tabs>
      <w:spacing w:line="240" w:lineRule="exact"/>
      <w:ind w:left="425" w:hanging="255"/>
    </w:pPr>
    <w:rPr>
      <w:rFonts w:ascii="GulimChe"/>
    </w:rPr>
  </w:style>
  <w:style w:type="paragraph" w:customStyle="1" w:styleId="483">
    <w:name w:val="글머리 1-1"/>
    <w:uiPriority w:val="0"/>
    <w:pPr>
      <w:tabs>
        <w:tab w:val="left" w:pos="330"/>
      </w:tabs>
      <w:spacing w:line="320" w:lineRule="exact"/>
      <w:ind w:left="425" w:hanging="425"/>
      <w:outlineLvl w:val="0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484">
    <w:name w:val="글머리 1-2"/>
    <w:basedOn w:val="483"/>
    <w:uiPriority w:val="0"/>
    <w:pPr>
      <w:tabs>
        <w:tab w:val="left" w:pos="660"/>
        <w:tab w:val="clear" w:pos="330"/>
      </w:tabs>
      <w:wordWrap w:val="0"/>
      <w:adjustRightInd w:val="0"/>
      <w:snapToGrid w:val="0"/>
      <w:ind w:left="992" w:hanging="567"/>
      <w:outlineLvl w:val="1"/>
    </w:pPr>
  </w:style>
  <w:style w:type="paragraph" w:customStyle="1" w:styleId="485">
    <w:name w:val="글머리 1-3"/>
    <w:basedOn w:val="1"/>
    <w:uiPriority w:val="0"/>
    <w:pPr>
      <w:widowControl/>
      <w:tabs>
        <w:tab w:val="left" w:pos="990"/>
      </w:tabs>
      <w:wordWrap/>
      <w:adjustRightInd w:val="0"/>
      <w:spacing w:line="280" w:lineRule="atLeast"/>
      <w:ind w:left="1418" w:hanging="567"/>
      <w:textAlignment w:val="baseline"/>
      <w:outlineLvl w:val="2"/>
    </w:pPr>
    <w:rPr>
      <w:sz w:val="20"/>
    </w:rPr>
  </w:style>
  <w:style w:type="paragraph" w:customStyle="1" w:styleId="486">
    <w:name w:val="글머리 2-1"/>
    <w:uiPriority w:val="0"/>
    <w:pPr>
      <w:tabs>
        <w:tab w:val="left" w:pos="360"/>
      </w:tabs>
      <w:snapToGrid w:val="0"/>
      <w:spacing w:line="320" w:lineRule="exact"/>
      <w:ind w:left="284" w:hanging="284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487">
    <w:name w:val="글머리 2-2"/>
    <w:basedOn w:val="486"/>
    <w:uiPriority w:val="0"/>
    <w:pPr>
      <w:tabs>
        <w:tab w:val="left" w:pos="880"/>
        <w:tab w:val="clear" w:pos="360"/>
      </w:tabs>
      <w:ind w:left="992" w:hanging="425"/>
      <w:outlineLvl w:val="1"/>
    </w:pPr>
  </w:style>
  <w:style w:type="paragraph" w:customStyle="1" w:styleId="488">
    <w:name w:val="글머리 2-3"/>
    <w:basedOn w:val="486"/>
    <w:uiPriority w:val="0"/>
    <w:pPr>
      <w:tabs>
        <w:tab w:val="left" w:pos="1211"/>
        <w:tab w:val="clear" w:pos="360"/>
      </w:tabs>
      <w:ind w:left="1134" w:hanging="283"/>
      <w:outlineLvl w:val="2"/>
    </w:pPr>
  </w:style>
  <w:style w:type="paragraph" w:customStyle="1" w:styleId="489">
    <w:name w:val="글머리 2-4"/>
    <w:basedOn w:val="486"/>
    <w:uiPriority w:val="0"/>
    <w:pPr>
      <w:tabs>
        <w:tab w:val="left" w:pos="1430"/>
        <w:tab w:val="clear" w:pos="360"/>
      </w:tabs>
      <w:ind w:left="1418"/>
      <w:outlineLvl w:val="3"/>
    </w:pPr>
  </w:style>
  <w:style w:type="paragraph" w:customStyle="1" w:styleId="490">
    <w:name w:val="목차-표-그림"/>
    <w:basedOn w:val="1"/>
    <w:uiPriority w:val="0"/>
    <w:pPr>
      <w:widowControl/>
      <w:wordWrap/>
      <w:adjustRightInd w:val="0"/>
      <w:spacing w:line="280" w:lineRule="atLeast"/>
      <w:jc w:val="center"/>
      <w:textAlignment w:val="baseline"/>
    </w:pPr>
    <w:rPr>
      <w:b/>
      <w:bCs/>
      <w:sz w:val="28"/>
      <w:u w:val="single"/>
    </w:rPr>
  </w:style>
  <w:style w:type="paragraph" w:customStyle="1" w:styleId="491">
    <w:name w:val="부록2"/>
    <w:basedOn w:val="1"/>
    <w:uiPriority w:val="0"/>
    <w:pPr>
      <w:widowControl/>
      <w:wordWrap/>
      <w:adjustRightInd w:val="0"/>
      <w:spacing w:before="240" w:after="240" w:line="280" w:lineRule="atLeast"/>
      <w:textAlignment w:val="baseline"/>
      <w:outlineLvl w:val="1"/>
    </w:pPr>
    <w:rPr>
      <w:b/>
      <w:sz w:val="24"/>
    </w:rPr>
  </w:style>
  <w:style w:type="paragraph" w:customStyle="1" w:styleId="492">
    <w:name w:val="부록3"/>
    <w:basedOn w:val="1"/>
    <w:uiPriority w:val="0"/>
    <w:pPr>
      <w:widowControl/>
      <w:wordWrap/>
      <w:adjustRightInd w:val="0"/>
      <w:spacing w:before="240" w:after="240" w:line="280" w:lineRule="atLeast"/>
      <w:textAlignment w:val="baseline"/>
      <w:outlineLvl w:val="2"/>
    </w:pPr>
    <w:rPr>
      <w:b/>
      <w:sz w:val="24"/>
    </w:rPr>
  </w:style>
  <w:style w:type="paragraph" w:customStyle="1" w:styleId="493">
    <w:name w:val="표내부 1"/>
    <w:uiPriority w:val="0"/>
    <w:pPr>
      <w:jc w:val="center"/>
    </w:pPr>
    <w:rPr>
      <w:rFonts w:ascii="BatangChe" w:hAnsi="BatangChe" w:eastAsia="Batang" w:cs="Gulim"/>
      <w:b/>
      <w:color w:val="000000"/>
      <w:sz w:val="22"/>
      <w:lang w:val="en-US" w:eastAsia="ko-KR" w:bidi="ar-SA"/>
    </w:rPr>
  </w:style>
  <w:style w:type="paragraph" w:customStyle="1" w:styleId="494">
    <w:name w:val="표내부 2"/>
    <w:basedOn w:val="493"/>
    <w:uiPriority w:val="0"/>
    <w:pPr>
      <w:wordWrap w:val="0"/>
      <w:jc w:val="both"/>
    </w:pPr>
    <w:rPr>
      <w:b w:val="0"/>
      <w:sz w:val="20"/>
    </w:rPr>
  </w:style>
  <w:style w:type="paragraph" w:customStyle="1" w:styleId="495">
    <w:name w:val="표지-문서명"/>
    <w:uiPriority w:val="0"/>
    <w:pPr>
      <w:pBdr>
        <w:bottom w:val="single" w:color="auto" w:sz="24" w:space="1"/>
      </w:pBdr>
      <w:jc w:val="right"/>
    </w:pPr>
    <w:rPr>
      <w:rFonts w:ascii="BatangChe" w:hAnsi="BatangChe" w:eastAsia="BatangChe" w:cs="Gulim"/>
      <w:b/>
      <w:color w:val="000000"/>
      <w:sz w:val="56"/>
      <w:lang w:val="en-US" w:eastAsia="ko-KR" w:bidi="ar-SA"/>
    </w:rPr>
  </w:style>
  <w:style w:type="paragraph" w:customStyle="1" w:styleId="496">
    <w:name w:val="표지-문서번호"/>
    <w:uiPriority w:val="0"/>
    <w:pPr>
      <w:jc w:val="right"/>
    </w:pPr>
    <w:rPr>
      <w:rFonts w:ascii="BatangChe" w:hAnsi="BatangChe" w:eastAsia="BatangChe" w:cs="Gulim"/>
      <w:b/>
      <w:color w:val="000000"/>
      <w:sz w:val="40"/>
      <w:lang w:val="en-US" w:eastAsia="ko-KR" w:bidi="ar-SA"/>
    </w:rPr>
  </w:style>
  <w:style w:type="paragraph" w:customStyle="1" w:styleId="497">
    <w:name w:val="표지-버전"/>
    <w:uiPriority w:val="0"/>
    <w:pPr>
      <w:jc w:val="right"/>
    </w:pPr>
    <w:rPr>
      <w:rFonts w:ascii="BatangChe" w:hAnsi="BatangChe" w:eastAsia="BatangChe" w:cs="Gulim"/>
      <w:b/>
      <w:color w:val="000000"/>
      <w:sz w:val="24"/>
      <w:lang w:val="en-US" w:eastAsia="ko-KR" w:bidi="ar-SA"/>
    </w:rPr>
  </w:style>
  <w:style w:type="paragraph" w:customStyle="1" w:styleId="498">
    <w:name w:val="표지-프로젝트명"/>
    <w:uiPriority w:val="0"/>
    <w:pPr>
      <w:jc w:val="right"/>
    </w:pPr>
    <w:rPr>
      <w:rFonts w:ascii="BatangChe" w:hAnsi="BatangChe" w:eastAsia="BatangChe" w:cs="Gulim"/>
      <w:b/>
      <w:color w:val="000000"/>
      <w:sz w:val="40"/>
      <w:lang w:val="en-US" w:eastAsia="ko-KR" w:bidi="ar-SA"/>
    </w:rPr>
  </w:style>
  <w:style w:type="paragraph" w:customStyle="1" w:styleId="499">
    <w:name w:val="표지-프로젝트팀명"/>
    <w:uiPriority w:val="0"/>
    <w:pPr>
      <w:jc w:val="right"/>
    </w:pPr>
    <w:rPr>
      <w:rFonts w:ascii="BatangChe" w:hAnsi="BatangChe" w:eastAsia="BatangChe" w:cs="Gulim"/>
      <w:b/>
      <w:color w:val="000000"/>
      <w:sz w:val="24"/>
      <w:szCs w:val="24"/>
      <w:lang w:val="en-US" w:eastAsia="ko-KR" w:bidi="ar-SA"/>
    </w:rPr>
  </w:style>
  <w:style w:type="paragraph" w:customStyle="1" w:styleId="500">
    <w:name w:val="표 안의 글머리 기호"/>
    <w:basedOn w:val="30"/>
    <w:uiPriority w:val="0"/>
    <w:pPr>
      <w:tabs>
        <w:tab w:val="left" w:pos="515"/>
        <w:tab w:val="clear" w:pos="500"/>
      </w:tabs>
      <w:ind w:left="515" w:hanging="300"/>
    </w:pPr>
    <w:rPr>
      <w:b w:val="0"/>
      <w:bCs w:val="0"/>
      <w:sz w:val="22"/>
    </w:rPr>
  </w:style>
  <w:style w:type="paragraph" w:customStyle="1" w:styleId="501">
    <w:name w:val="표 안의 글머리 기호2"/>
    <w:basedOn w:val="9"/>
    <w:uiPriority w:val="0"/>
    <w:pPr>
      <w:tabs>
        <w:tab w:val="left" w:pos="815"/>
      </w:tabs>
      <w:autoSpaceDE w:val="0"/>
      <w:autoSpaceDN w:val="0"/>
      <w:adjustRightInd/>
      <w:spacing w:line="240" w:lineRule="auto"/>
      <w:ind w:left="815" w:hanging="300"/>
      <w:textAlignment w:val="auto"/>
    </w:pPr>
    <w:rPr>
      <w:rFonts w:ascii="GulimChe" w:eastAsia="GulimChe"/>
      <w:kern w:val="2"/>
      <w:sz w:val="22"/>
      <w:szCs w:val="24"/>
    </w:rPr>
  </w:style>
  <w:style w:type="paragraph" w:customStyle="1" w:styleId="502">
    <w:name w:val="font6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Che" w:hAnsi="GulimChe" w:eastAsia="GulimChe"/>
      <w:szCs w:val="22"/>
    </w:rPr>
  </w:style>
  <w:style w:type="paragraph" w:customStyle="1" w:styleId="503">
    <w:name w:val="4"/>
    <w:basedOn w:val="1"/>
    <w:next w:val="2"/>
    <w:uiPriority w:val="0"/>
    <w:pPr>
      <w:tabs>
        <w:tab w:val="left" w:pos="425"/>
      </w:tabs>
      <w:spacing w:before="240" w:after="120"/>
      <w:ind w:left="425" w:hanging="425"/>
      <w:jc w:val="left"/>
      <w:outlineLvl w:val="0"/>
    </w:pPr>
    <w:rPr>
      <w:rFonts w:ascii="GulimChe" w:hAnsi="Arial" w:eastAsia="GulimChe"/>
      <w:b/>
      <w:sz w:val="32"/>
    </w:rPr>
  </w:style>
  <w:style w:type="paragraph" w:customStyle="1" w:styleId="504">
    <w:name w:val="(정통부) 블렛"/>
    <w:basedOn w:val="1"/>
    <w:uiPriority w:val="0"/>
    <w:pPr>
      <w:numPr>
        <w:ilvl w:val="1"/>
        <w:numId w:val="23"/>
      </w:numPr>
    </w:pPr>
    <w:rPr>
      <w:sz w:val="20"/>
    </w:rPr>
  </w:style>
  <w:style w:type="paragraph" w:customStyle="1" w:styleId="505">
    <w:name w:val="KMIC_가."/>
    <w:basedOn w:val="1"/>
    <w:uiPriority w:val="0"/>
    <w:pPr>
      <w:numPr>
        <w:ilvl w:val="0"/>
        <w:numId w:val="23"/>
      </w:numPr>
      <w:spacing w:before="100" w:beforeLines="100" w:after="50" w:afterLines="50" w:line="360" w:lineRule="auto"/>
    </w:pPr>
    <w:rPr>
      <w:rFonts w:ascii="GulimChe" w:hAnsi="GulimChe" w:eastAsia="GulimChe"/>
      <w:bCs/>
      <w:sz w:val="24"/>
    </w:rPr>
  </w:style>
  <w:style w:type="paragraph" w:customStyle="1" w:styleId="506">
    <w:name w:val="font0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 w:val="20"/>
    </w:rPr>
  </w:style>
  <w:style w:type="paragraph" w:customStyle="1" w:styleId="507">
    <w:name w:val="UDP_depth3"/>
    <w:basedOn w:val="1"/>
    <w:uiPriority w:val="0"/>
    <w:pPr>
      <w:autoSpaceDE w:val="0"/>
      <w:autoSpaceDN w:val="0"/>
    </w:pPr>
    <w:rPr>
      <w:rFonts w:ascii="Book Antiqua" w:hAnsi="Book Antiqua" w:eastAsia="HY신명조"/>
      <w:sz w:val="24"/>
      <w:szCs w:val="24"/>
    </w:rPr>
  </w:style>
  <w:style w:type="paragraph" w:customStyle="1" w:styleId="508">
    <w:name w:val="3"/>
    <w:basedOn w:val="1"/>
    <w:next w:val="2"/>
    <w:uiPriority w:val="0"/>
    <w:pPr>
      <w:tabs>
        <w:tab w:val="left" w:pos="425"/>
      </w:tabs>
      <w:spacing w:before="240" w:after="120"/>
      <w:ind w:left="425" w:hanging="425"/>
      <w:jc w:val="left"/>
      <w:outlineLvl w:val="0"/>
    </w:pPr>
    <w:rPr>
      <w:rFonts w:ascii="GulimChe" w:hAnsi="Arial" w:eastAsia="GulimChe"/>
      <w:b/>
      <w:sz w:val="32"/>
    </w:rPr>
  </w:style>
  <w:style w:type="paragraph" w:customStyle="1" w:styleId="509">
    <w:name w:val="본문5"/>
    <w:basedOn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450"/>
      <w:jc w:val="left"/>
      <w:textAlignment w:val="baseline"/>
    </w:pPr>
    <w:rPr>
      <w:rFonts w:ascii="Arial" w:hAnsi="Arial" w:eastAsia="Gulim"/>
      <w:sz w:val="20"/>
    </w:rPr>
  </w:style>
  <w:style w:type="paragraph" w:customStyle="1" w:styleId="510">
    <w:name w:val="Text"/>
    <w:basedOn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800"/>
      <w:jc w:val="left"/>
      <w:textAlignment w:val="baseline"/>
    </w:pPr>
    <w:rPr>
      <w:rFonts w:ascii="Arial" w:hAnsi="Arial" w:eastAsia="Gulim"/>
      <w:sz w:val="20"/>
    </w:rPr>
  </w:style>
  <w:style w:type="paragraph" w:customStyle="1" w:styleId="511">
    <w:name w:val="Indent"/>
    <w:basedOn w:val="1"/>
    <w:uiPriority w:val="0"/>
    <w:pPr>
      <w:keepNext/>
      <w:widowControl/>
      <w:wordWrap/>
      <w:overflowPunct w:val="0"/>
      <w:autoSpaceDE w:val="0"/>
      <w:autoSpaceDN w:val="0"/>
      <w:adjustRightInd w:val="0"/>
      <w:spacing w:before="120"/>
      <w:ind w:left="7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12">
    <w:name w:val="Text Bullet"/>
    <w:basedOn w:val="272"/>
    <w:uiPriority w:val="0"/>
    <w:pPr>
      <w:spacing w:after="0"/>
      <w:ind w:left="2160"/>
    </w:pPr>
  </w:style>
  <w:style w:type="paragraph" w:customStyle="1" w:styleId="513">
    <w:name w:val="Text Bullet 2"/>
    <w:basedOn w:val="512"/>
    <w:uiPriority w:val="0"/>
    <w:pPr>
      <w:spacing w:after="120"/>
    </w:pPr>
  </w:style>
  <w:style w:type="paragraph" w:customStyle="1" w:styleId="514">
    <w:name w:val="Graphic"/>
    <w:basedOn w:val="1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jc w:val="center"/>
      <w:textAlignment w:val="baseline"/>
    </w:pPr>
    <w:rPr>
      <w:rFonts w:ascii="Arial" w:hAnsi="Arial" w:eastAsia="Gulim"/>
      <w:sz w:val="20"/>
    </w:rPr>
  </w:style>
  <w:style w:type="paragraph" w:customStyle="1" w:styleId="515">
    <w:name w:val="Bullet2"/>
    <w:basedOn w:val="516"/>
    <w:uiPriority w:val="0"/>
    <w:pPr>
      <w:ind w:left="1800"/>
    </w:pPr>
  </w:style>
  <w:style w:type="paragraph" w:customStyle="1" w:styleId="516">
    <w:name w:val="Bullet3"/>
    <w:basedOn w:val="272"/>
    <w:uiPriority w:val="0"/>
    <w:pPr>
      <w:spacing w:after="0"/>
      <w:ind w:left="2520"/>
    </w:pPr>
    <w:rPr>
      <w:rFonts w:ascii="Book Antiqua" w:hAnsi="Book Antiqua"/>
    </w:rPr>
  </w:style>
  <w:style w:type="paragraph" w:customStyle="1" w:styleId="517">
    <w:name w:val="Bullet4"/>
    <w:basedOn w:val="272"/>
    <w:uiPriority w:val="0"/>
    <w:pPr>
      <w:spacing w:after="0"/>
      <w:ind w:left="3240"/>
    </w:pPr>
    <w:rPr>
      <w:rFonts w:ascii="Book Antiqua" w:hAnsi="Book Antiqua"/>
    </w:rPr>
  </w:style>
  <w:style w:type="paragraph" w:customStyle="1" w:styleId="518">
    <w:name w:val="Indent4"/>
    <w:basedOn w:val="1"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25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19">
    <w:name w:val="본문 31"/>
    <w:basedOn w:val="509"/>
    <w:uiPriority w:val="0"/>
    <w:pPr>
      <w:ind w:left="720"/>
    </w:pPr>
  </w:style>
  <w:style w:type="paragraph" w:customStyle="1" w:styleId="520">
    <w:name w:val="Title Page Main Head"/>
    <w:uiPriority w:val="0"/>
    <w:pPr>
      <w:suppressLineNumbers/>
      <w:overflowPunct w:val="0"/>
      <w:autoSpaceDE w:val="0"/>
      <w:autoSpaceDN w:val="0"/>
      <w:adjustRightInd w:val="0"/>
      <w:spacing w:before="1920" w:line="720" w:lineRule="exact"/>
      <w:jc w:val="right"/>
      <w:textAlignment w:val="baseline"/>
    </w:pPr>
    <w:rPr>
      <w:rFonts w:ascii="BatangChe" w:hAnsi="BatangChe" w:eastAsia="BatangChe" w:cs="Gulim"/>
      <w:b/>
      <w:color w:val="000000"/>
      <w:sz w:val="48"/>
      <w:lang w:val="en-US" w:eastAsia="ko-KR" w:bidi="ar-SA"/>
    </w:rPr>
  </w:style>
  <w:style w:type="paragraph" w:customStyle="1" w:styleId="521">
    <w:name w:val="Indent1"/>
    <w:basedOn w:val="1"/>
    <w:uiPriority w:val="0"/>
    <w:pPr>
      <w:widowControl/>
      <w:wordWrap/>
      <w:overflowPunct w:val="0"/>
      <w:autoSpaceDE w:val="0"/>
      <w:autoSpaceDN w:val="0"/>
      <w:adjustRightInd w:val="0"/>
      <w:ind w:left="7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2">
    <w:name w:val="Normal 1st indent"/>
    <w:basedOn w:val="1"/>
    <w:uiPriority w:val="0"/>
    <w:pPr>
      <w:widowControl/>
      <w:wordWrap/>
      <w:overflowPunct w:val="0"/>
      <w:autoSpaceDE w:val="0"/>
      <w:autoSpaceDN w:val="0"/>
      <w:adjustRightInd w:val="0"/>
      <w:ind w:left="21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3">
    <w:name w:val="Normal 2nd indent"/>
    <w:basedOn w:val="522"/>
    <w:uiPriority w:val="0"/>
    <w:pPr>
      <w:ind w:left="2880"/>
    </w:pPr>
  </w:style>
  <w:style w:type="paragraph" w:customStyle="1" w:styleId="524">
    <w:name w:val="Note"/>
    <w:basedOn w:val="525"/>
    <w:uiPriority w:val="0"/>
    <w:pPr>
      <w:tabs>
        <w:tab w:val="left" w:pos="2880"/>
      </w:tabs>
      <w:ind w:left="1440"/>
    </w:pPr>
  </w:style>
  <w:style w:type="paragraph" w:customStyle="1" w:styleId="525">
    <w:name w:val="Note2"/>
    <w:basedOn w:val="1"/>
    <w:uiPriority w:val="0"/>
    <w:pPr>
      <w:widowControl/>
      <w:tabs>
        <w:tab w:val="left" w:pos="2880"/>
      </w:tabs>
      <w:wordWrap/>
      <w:overflowPunct w:val="0"/>
      <w:autoSpaceDE w:val="0"/>
      <w:autoSpaceDN w:val="0"/>
      <w:adjustRightInd w:val="0"/>
      <w:spacing w:before="120"/>
      <w:ind w:left="21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6">
    <w:name w:val="Note3"/>
    <w:basedOn w:val="516"/>
    <w:uiPriority w:val="0"/>
    <w:pPr>
      <w:keepLines w:val="0"/>
      <w:tabs>
        <w:tab w:val="left" w:pos="2880"/>
      </w:tabs>
      <w:spacing w:before="120"/>
      <w:ind w:left="2880" w:hanging="720"/>
    </w:pPr>
  </w:style>
  <w:style w:type="paragraph" w:customStyle="1" w:styleId="527">
    <w:name w:val="Note4"/>
    <w:basedOn w:val="526"/>
    <w:uiPriority w:val="0"/>
    <w:pPr>
      <w:ind w:left="3240"/>
    </w:pPr>
  </w:style>
  <w:style w:type="paragraph" w:customStyle="1" w:styleId="528">
    <w:name w:val="Style1"/>
    <w:basedOn w:val="272"/>
    <w:uiPriority w:val="0"/>
    <w:pPr>
      <w:ind w:left="2520"/>
    </w:pPr>
  </w:style>
  <w:style w:type="paragraph" w:customStyle="1" w:styleId="529">
    <w:name w:val="Title12"/>
    <w:basedOn w:val="58"/>
    <w:uiPriority w:val="0"/>
    <w:pPr>
      <w:keepNext/>
      <w:keepLines/>
      <w:widowControl/>
      <w:numPr>
        <w:ilvl w:val="0"/>
        <w:numId w:val="0"/>
      </w:numPr>
      <w:tabs>
        <w:tab w:val="left" w:pos="720"/>
      </w:tabs>
      <w:wordWrap/>
      <w:overflowPunct w:val="0"/>
      <w:autoSpaceDE w:val="0"/>
      <w:autoSpaceDN w:val="0"/>
      <w:adjustRightInd w:val="0"/>
      <w:spacing w:before="120" w:after="240"/>
      <w:ind w:left="720" w:hanging="720"/>
      <w:jc w:val="center"/>
      <w:textAlignment w:val="baseline"/>
      <w:outlineLvl w:val="9"/>
    </w:pPr>
    <w:rPr>
      <w:rFonts w:ascii="Arial"/>
      <w:sz w:val="24"/>
      <w:lang w:val="en-GB"/>
    </w:rPr>
  </w:style>
  <w:style w:type="paragraph" w:customStyle="1" w:styleId="530">
    <w:name w:val="TOC 제목1"/>
    <w:basedOn w:val="2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/>
      <w:b/>
      <w:kern w:val="28"/>
      <w:sz w:val="32"/>
    </w:rPr>
  </w:style>
  <w:style w:type="paragraph" w:customStyle="1" w:styleId="531">
    <w:name w:val="Author/Date Title Pa"/>
    <w:uiPriority w:val="0"/>
    <w:pPr>
      <w:suppressLineNumbers/>
      <w:overflowPunct w:val="0"/>
      <w:autoSpaceDE w:val="0"/>
      <w:autoSpaceDN w:val="0"/>
      <w:adjustRightInd w:val="0"/>
      <w:spacing w:line="240" w:lineRule="exact"/>
      <w:jc w:val="right"/>
      <w:textAlignment w:val="baseline"/>
    </w:pPr>
    <w:rPr>
      <w:rFonts w:ascii="BatangChe" w:hAnsi="BatangChe" w:eastAsia="BatangChe" w:cs="Gulim"/>
      <w:i/>
      <w:color w:val="000000"/>
      <w:sz w:val="22"/>
      <w:lang w:val="en-US" w:eastAsia="ko-KR" w:bidi="ar-SA"/>
    </w:rPr>
  </w:style>
  <w:style w:type="paragraph" w:customStyle="1" w:styleId="532">
    <w:name w:val="Approvals"/>
    <w:basedOn w:val="1"/>
    <w:uiPriority w:val="0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 w:eastAsia="Gulim"/>
      <w:b/>
      <w:sz w:val="24"/>
    </w:rPr>
  </w:style>
  <w:style w:type="paragraph" w:customStyle="1" w:styleId="533">
    <w:name w:val="규정제목"/>
    <w:basedOn w:val="1"/>
    <w:uiPriority w:val="0"/>
    <w:pPr>
      <w:adjustRightInd w:val="0"/>
      <w:spacing w:before="120" w:after="120" w:line="360" w:lineRule="atLeast"/>
      <w:textAlignment w:val="baseline"/>
    </w:pPr>
  </w:style>
  <w:style w:type="paragraph" w:customStyle="1" w:styleId="534">
    <w:name w:val="standard"/>
    <w:basedOn w:val="1"/>
    <w:uiPriority w:val="0"/>
    <w:pPr>
      <w:widowControl/>
      <w:wordWrap/>
      <w:spacing w:after="160" w:line="300" w:lineRule="exact"/>
      <w:jc w:val="left"/>
    </w:pPr>
    <w:rPr>
      <w:rFonts w:ascii="Arial" w:hAnsi="Arial"/>
    </w:rPr>
  </w:style>
  <w:style w:type="paragraph" w:customStyle="1" w:styleId="535">
    <w:name w:val="제목 0"/>
    <w:basedOn w:val="2"/>
    <w:uiPriority w:val="0"/>
    <w:pPr>
      <w:keepLines/>
      <w:widowControl/>
      <w:tabs>
        <w:tab w:val="left" w:pos="170"/>
      </w:tabs>
      <w:wordWrap/>
      <w:overflowPunct w:val="0"/>
      <w:autoSpaceDE w:val="0"/>
      <w:autoSpaceDN w:val="0"/>
      <w:adjustRightInd w:val="0"/>
      <w:spacing w:before="240" w:after="240" w:line="240" w:lineRule="atLeast"/>
      <w:ind w:left="170" w:hanging="142"/>
      <w:jc w:val="left"/>
      <w:textAlignment w:val="baseline"/>
    </w:pPr>
    <w:rPr>
      <w:rFonts w:ascii="Times New Roman" w:hAnsi="Times New Roman" w:eastAsia="GulimChe"/>
      <w:b/>
      <w:kern w:val="0"/>
      <w:sz w:val="28"/>
      <w:lang w:val="en-GB"/>
    </w:rPr>
  </w:style>
  <w:style w:type="paragraph" w:customStyle="1" w:styleId="536">
    <w:name w:val="들여쓰기(.)"/>
    <w:basedOn w:val="1"/>
    <w:uiPriority w:val="0"/>
    <w:pPr>
      <w:tabs>
        <w:tab w:val="left" w:pos="397"/>
      </w:tabs>
      <w:wordWrap/>
      <w:spacing w:line="240" w:lineRule="atLeast"/>
      <w:ind w:left="397" w:hanging="227"/>
    </w:pPr>
    <w:rPr>
      <w:rFonts w:eastAsia="Batang"/>
      <w:sz w:val="20"/>
    </w:rPr>
  </w:style>
  <w:style w:type="paragraph" w:customStyle="1" w:styleId="537">
    <w:name w:val="표준 + Times New Roman"/>
    <w:basedOn w:val="3"/>
    <w:uiPriority w:val="0"/>
    <w:pPr>
      <w:keepLines/>
      <w:widowControl/>
      <w:tabs>
        <w:tab w:val="left" w:pos="425"/>
      </w:tabs>
      <w:wordWrap/>
      <w:overflowPunct w:val="0"/>
      <w:autoSpaceDE w:val="0"/>
      <w:autoSpaceDN w:val="0"/>
      <w:adjustRightInd w:val="0"/>
      <w:spacing w:before="240" w:after="120"/>
      <w:ind w:left="425" w:hanging="425"/>
      <w:textAlignment w:val="baseline"/>
    </w:pPr>
    <w:rPr>
      <w:rFonts w:ascii="Times New Roman" w:hAnsi="Times New Roman" w:eastAsia="Gulim"/>
      <w:b/>
      <w:kern w:val="0"/>
      <w:sz w:val="20"/>
      <w:lang w:val="en-GB"/>
    </w:rPr>
  </w:style>
  <w:style w:type="paragraph" w:customStyle="1" w:styleId="538">
    <w:name w:val="동그라미(o)"/>
    <w:basedOn w:val="1"/>
    <w:uiPriority w:val="0"/>
    <w:pPr>
      <w:autoSpaceDE w:val="0"/>
      <w:autoSpaceDN w:val="0"/>
      <w:ind w:left="450" w:leftChars="450"/>
    </w:pPr>
    <w:rPr>
      <w:rFonts w:ascii="Batang" w:eastAsia="Batang"/>
      <w:szCs w:val="24"/>
    </w:rPr>
  </w:style>
  <w:style w:type="paragraph" w:customStyle="1" w:styleId="539">
    <w:name w:val="(1) 꼭지"/>
    <w:basedOn w:val="1"/>
    <w:uiPriority w:val="0"/>
    <w:pPr>
      <w:autoSpaceDE w:val="0"/>
      <w:autoSpaceDN w:val="0"/>
      <w:ind w:left="200" w:leftChars="200"/>
    </w:pPr>
    <w:rPr>
      <w:rFonts w:ascii="Batang" w:eastAsia="Batang"/>
      <w:szCs w:val="24"/>
    </w:rPr>
  </w:style>
  <w:style w:type="paragraph" w:customStyle="1" w:styleId="540">
    <w:name w:val="hs3"/>
    <w:basedOn w:val="1"/>
    <w:uiPriority w:val="0"/>
    <w:pPr>
      <w:widowControl/>
      <w:wordWrap/>
      <w:spacing w:line="246" w:lineRule="atLeast"/>
      <w:ind w:left="264" w:hanging="264"/>
    </w:pPr>
    <w:rPr>
      <w:rFonts w:hint="eastAsia" w:ascii="한양신명조" w:hAnsi="Arial Unicode MS" w:eastAsia="한양신명조"/>
      <w:sz w:val="19"/>
      <w:szCs w:val="19"/>
    </w:rPr>
  </w:style>
  <w:style w:type="paragraph" w:customStyle="1" w:styleId="541">
    <w:name w:val="5.1 감리분야"/>
    <w:basedOn w:val="1"/>
    <w:uiPriority w:val="0"/>
    <w:pPr>
      <w:autoSpaceDE w:val="0"/>
      <w:autoSpaceDN w:val="0"/>
    </w:pPr>
    <w:rPr>
      <w:rFonts w:ascii="Batang" w:eastAsia="Batang"/>
      <w:b/>
      <w:sz w:val="28"/>
      <w:szCs w:val="24"/>
    </w:rPr>
  </w:style>
  <w:style w:type="paragraph" w:customStyle="1" w:styleId="542">
    <w:name w:val="(가) 사용자 요구사항 추석성"/>
    <w:basedOn w:val="1"/>
    <w:uiPriority w:val="0"/>
    <w:pPr>
      <w:autoSpaceDE w:val="0"/>
      <w:autoSpaceDN w:val="0"/>
      <w:ind w:left="300" w:leftChars="300"/>
    </w:pPr>
    <w:rPr>
      <w:rFonts w:ascii="Batang" w:eastAsia="Batang"/>
      <w:szCs w:val="24"/>
    </w:rPr>
  </w:style>
  <w:style w:type="paragraph" w:customStyle="1" w:styleId="543">
    <w:name w:val="가. 검토현황"/>
    <w:basedOn w:val="541"/>
    <w:uiPriority w:val="0"/>
    <w:pPr>
      <w:ind w:left="100" w:leftChars="100"/>
    </w:pPr>
    <w:rPr>
      <w:sz w:val="24"/>
    </w:rPr>
  </w:style>
  <w:style w:type="paragraph" w:customStyle="1" w:styleId="544">
    <w:name w:val="나.문제점 및 개선방향"/>
    <w:basedOn w:val="543"/>
    <w:uiPriority w:val="0"/>
  </w:style>
  <w:style w:type="character" w:customStyle="1" w:styleId="545">
    <w:name w:val="p14 b c01 ls1"/>
    <w:basedOn w:val="65"/>
    <w:uiPriority w:val="0"/>
  </w:style>
  <w:style w:type="paragraph" w:customStyle="1" w:styleId="546">
    <w:name w:val="스타일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ind w:left="2007" w:hanging="1207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47">
    <w:name w:val="그림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jc w:val="center"/>
    </w:pPr>
    <w:rPr>
      <w:rFonts w:ascii="Batang" w:hAnsi="BatangChe" w:eastAsia="Batang" w:cs="Gulim"/>
      <w:color w:val="000000"/>
      <w:sz w:val="22"/>
      <w:lang w:val="en-US" w:eastAsia="ko-KR" w:bidi="ar-SA"/>
    </w:rPr>
  </w:style>
  <w:style w:type="paragraph" w:customStyle="1" w:styleId="548">
    <w:name w:val="표"/>
    <w:uiPriority w:val="0"/>
    <w:pPr>
      <w:widowControl w:val="0"/>
      <w:tabs>
        <w:tab w:val="left" w:pos="60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</w:tabs>
      <w:autoSpaceDE w:val="0"/>
      <w:autoSpaceDN w:val="0"/>
      <w:adjustRightInd w:val="0"/>
      <w:spacing w:line="296" w:lineRule="auto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49">
    <w:name w:val="가.목적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ind w:left="400"/>
      <w:jc w:val="both"/>
    </w:pPr>
    <w:rPr>
      <w:rFonts w:ascii="Batang" w:hAnsi="BatangChe" w:eastAsia="Batang" w:cs="Gulim"/>
      <w:b/>
      <w:bCs/>
      <w:color w:val="000000"/>
      <w:sz w:val="24"/>
      <w:szCs w:val="24"/>
      <w:lang w:val="en-US" w:eastAsia="ko-KR" w:bidi="ar-SA"/>
    </w:rPr>
  </w:style>
  <w:style w:type="paragraph" w:customStyle="1" w:styleId="550">
    <w:name w:val="0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70" w:lineRule="auto"/>
      <w:ind w:left="800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1">
    <w:name w:val="목록-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2">
    <w:name w:val="표안내용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3">
    <w:name w:val="표 본문"/>
    <w:basedOn w:val="1"/>
    <w:uiPriority w:val="0"/>
    <w:pPr>
      <w:spacing w:line="240" w:lineRule="atLeast"/>
      <w:jc w:val="left"/>
    </w:pPr>
    <w:rPr>
      <w:rFonts w:ascii="Gulim" w:eastAsia="Gulim"/>
    </w:rPr>
  </w:style>
  <w:style w:type="paragraph" w:customStyle="1" w:styleId="554">
    <w:name w:val="표본문제목"/>
    <w:basedOn w:val="1"/>
    <w:uiPriority w:val="0"/>
    <w:pPr>
      <w:tabs>
        <w:tab w:val="left" w:pos="2582"/>
      </w:tabs>
      <w:wordWrap/>
      <w:adjustRightInd w:val="0"/>
      <w:spacing w:line="360" w:lineRule="atLeast"/>
      <w:jc w:val="center"/>
      <w:textAlignment w:val="baseline"/>
    </w:pPr>
    <w:rPr>
      <w:rFonts w:ascii="GulimChe" w:hAnsi="DotumChe" w:eastAsia="GulimChe"/>
      <w:bCs/>
    </w:rPr>
  </w:style>
  <w:style w:type="paragraph" w:customStyle="1" w:styleId="555">
    <w:name w:val="표헤더"/>
    <w:basedOn w:val="1"/>
    <w:uiPriority w:val="0"/>
    <w:pPr>
      <w:shd w:val="clear" w:color="auto" w:fill="E6E6E6"/>
      <w:spacing w:line="240" w:lineRule="atLeast"/>
      <w:jc w:val="center"/>
    </w:pPr>
    <w:rPr>
      <w:rFonts w:ascii="Gulim" w:eastAsia="Gulim"/>
      <w:b/>
      <w:sz w:val="24"/>
    </w:rPr>
  </w:style>
  <w:style w:type="paragraph" w:customStyle="1" w:styleId="556">
    <w:name w:val="Tabletext"/>
    <w:basedOn w:val="1"/>
    <w:uiPriority w:val="0"/>
    <w:pPr>
      <w:wordWrap/>
      <w:spacing w:after="120" w:line="240" w:lineRule="atLeast"/>
      <w:jc w:val="left"/>
    </w:pPr>
    <w:rPr>
      <w:rFonts w:ascii="Gulim"/>
      <w:sz w:val="20"/>
    </w:rPr>
  </w:style>
  <w:style w:type="paragraph" w:customStyle="1" w:styleId="557">
    <w:name w:val="바탕체10"/>
    <w:uiPriority w:val="0"/>
    <w:pPr>
      <w:widowControl w:val="0"/>
      <w:autoSpaceDE w:val="0"/>
      <w:autoSpaceDN w:val="0"/>
      <w:adjustRightInd w:val="0"/>
    </w:pPr>
    <w:rPr>
      <w:rFonts w:ascii="SansSerif" w:hAnsi="SansSerif" w:eastAsia="Batang" w:cs="Gulim"/>
      <w:color w:val="000000"/>
      <w:sz w:val="22"/>
      <w:lang w:val="en-US" w:eastAsia="ko-KR" w:bidi="ar-SA"/>
    </w:rPr>
  </w:style>
  <w:style w:type="paragraph" w:customStyle="1" w:styleId="558">
    <w:name w:val="xl22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00CCFF"/>
      <w:wordWrap/>
      <w:spacing w:before="100" w:beforeAutospacing="1" w:after="100" w:afterAutospacing="1"/>
      <w:jc w:val="left"/>
    </w:pPr>
    <w:rPr>
      <w:rFonts w:ascii="Gulim" w:hAnsi="Gulim" w:eastAsia="Gulim"/>
      <w:sz w:val="18"/>
      <w:szCs w:val="18"/>
    </w:rPr>
  </w:style>
  <w:style w:type="paragraph" w:customStyle="1" w:styleId="559">
    <w:name w:val="xl23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00CCFF"/>
      <w:wordWrap/>
      <w:spacing w:before="100" w:beforeAutospacing="1" w:after="100" w:afterAutospacing="1"/>
      <w:jc w:val="center"/>
    </w:pPr>
    <w:rPr>
      <w:rFonts w:ascii="Gulim" w:hAnsi="Gulim" w:eastAsia="Gulim"/>
      <w:sz w:val="18"/>
      <w:szCs w:val="18"/>
    </w:rPr>
  </w:style>
  <w:style w:type="paragraph" w:customStyle="1" w:styleId="560">
    <w:name w:val="감리목차2"/>
    <w:basedOn w:val="1"/>
    <w:next w:val="1"/>
    <w:uiPriority w:val="0"/>
    <w:pPr>
      <w:autoSpaceDE w:val="0"/>
      <w:autoSpaceDN w:val="0"/>
      <w:adjustRightInd w:val="0"/>
      <w:snapToGrid w:val="0"/>
      <w:spacing w:line="360" w:lineRule="atLeast"/>
    </w:pPr>
    <w:rPr>
      <w:b/>
      <w:bCs/>
      <w:sz w:val="28"/>
      <w:szCs w:val="28"/>
    </w:rPr>
  </w:style>
  <w:style w:type="paragraph" w:customStyle="1" w:styleId="561">
    <w:name w:val="푲누"/>
    <w:basedOn w:val="1"/>
    <w:uiPriority w:val="0"/>
    <w:pPr>
      <w:wordWrap/>
    </w:pPr>
    <w:rPr>
      <w:rFonts w:ascii="Dotum" w:hAnsi="Dotum" w:eastAsia="Dotum"/>
      <w:sz w:val="18"/>
      <w:szCs w:val="18"/>
    </w:rPr>
  </w:style>
  <w:style w:type="paragraph" w:customStyle="1" w:styleId="562">
    <w:name w:val="표준-밀어맞춤"/>
    <w:basedOn w:val="1"/>
    <w:uiPriority w:val="0"/>
    <w:pPr>
      <w:adjustRightInd w:val="0"/>
      <w:spacing w:before="120" w:after="120" w:line="360" w:lineRule="atLeast"/>
      <w:ind w:firstLine="540"/>
      <w:textAlignment w:val="baseline"/>
    </w:pPr>
    <w:rPr>
      <w:sz w:val="24"/>
    </w:rPr>
  </w:style>
  <w:style w:type="paragraph" w:customStyle="1" w:styleId="563">
    <w:name w:val="표 제목"/>
    <w:basedOn w:val="1"/>
    <w:uiPriority w:val="0"/>
    <w:pPr>
      <w:spacing w:before="80" w:after="80" w:line="200" w:lineRule="atLeast"/>
      <w:jc w:val="center"/>
    </w:pPr>
    <w:rPr>
      <w:rFonts w:eastAsia="GulimChe"/>
      <w:b/>
      <w:sz w:val="24"/>
    </w:rPr>
  </w:style>
  <w:style w:type="paragraph" w:customStyle="1" w:styleId="564">
    <w:name w:val="표 표준"/>
    <w:basedOn w:val="1"/>
    <w:uiPriority w:val="0"/>
    <w:pPr>
      <w:autoSpaceDE w:val="0"/>
      <w:autoSpaceDN w:val="0"/>
      <w:adjustRightInd w:val="0"/>
      <w:spacing w:before="60" w:after="60"/>
      <w:textAlignment w:val="center"/>
    </w:pPr>
    <w:rPr>
      <w:rFonts w:ascii="Book Antiqua" w:hAnsi="Book Antiqua" w:eastAsia="GulimChe"/>
      <w:sz w:val="20"/>
    </w:rPr>
  </w:style>
  <w:style w:type="paragraph" w:customStyle="1" w:styleId="565">
    <w:name w:val="표 헤더"/>
    <w:basedOn w:val="1"/>
    <w:uiPriority w:val="0"/>
    <w:pPr>
      <w:autoSpaceDE w:val="0"/>
      <w:autoSpaceDN w:val="0"/>
      <w:adjustRightInd w:val="0"/>
      <w:spacing w:before="60" w:after="60"/>
      <w:jc w:val="center"/>
      <w:textAlignment w:val="center"/>
    </w:pPr>
    <w:rPr>
      <w:rFonts w:ascii="Book Antiqua" w:hAnsi="Book Antiqua" w:eastAsia="GulimChe"/>
      <w:b/>
    </w:rPr>
  </w:style>
  <w:style w:type="paragraph" w:customStyle="1" w:styleId="566">
    <w:name w:val="표표준대쉬"/>
    <w:basedOn w:val="1"/>
    <w:uiPriority w:val="0"/>
    <w:pPr>
      <w:tabs>
        <w:tab w:val="left" w:pos="220"/>
        <w:tab w:val="left" w:pos="330"/>
        <w:tab w:val="left" w:pos="417"/>
        <w:tab w:val="left" w:pos="770"/>
      </w:tabs>
      <w:adjustRightInd w:val="0"/>
      <w:spacing w:before="80" w:after="40" w:line="300" w:lineRule="auto"/>
      <w:ind w:left="157" w:hanging="100" w:hangingChars="100"/>
      <w:textAlignment w:val="baseline"/>
    </w:pPr>
    <w:rPr>
      <w:rFonts w:eastAsia="GulimChe"/>
      <w:sz w:val="20"/>
    </w:rPr>
  </w:style>
  <w:style w:type="paragraph" w:customStyle="1" w:styleId="567">
    <w:name w:val="SMC 표준"/>
    <w:uiPriority w:val="0"/>
    <w:pPr>
      <w:widowControl w:val="0"/>
      <w:autoSpaceDE w:val="0"/>
      <w:autoSpaceDN w:val="0"/>
      <w:adjustRightInd w:val="0"/>
      <w:spacing w:line="380" w:lineRule="atLeast"/>
      <w:jc w:val="both"/>
    </w:pPr>
    <w:rPr>
      <w:rFonts w:ascii="GulimChe" w:hAnsi="GulimChe" w:eastAsia="GulimChe" w:cs="Gulim"/>
      <w:color w:val="000000"/>
      <w:sz w:val="22"/>
      <w:lang w:val="en-US" w:eastAsia="ko-KR" w:bidi="ar-SA"/>
    </w:rPr>
  </w:style>
  <w:style w:type="paragraph" w:customStyle="1" w:styleId="568">
    <w:name w:val="굴림체10"/>
    <w:uiPriority w:val="0"/>
    <w:pPr>
      <w:widowControl w:val="0"/>
      <w:autoSpaceDE w:val="0"/>
      <w:autoSpaceDN w:val="0"/>
      <w:adjustRightInd w:val="0"/>
    </w:pPr>
    <w:rPr>
      <w:rFonts w:ascii="GulimChe" w:hAnsi="Arial" w:eastAsia="GulimChe" w:cs="Gulim"/>
      <w:color w:val="000000"/>
      <w:sz w:val="22"/>
      <w:lang w:val="en-US" w:eastAsia="ko-KR" w:bidi="ar-SA"/>
    </w:rPr>
  </w:style>
  <w:style w:type="paragraph" w:customStyle="1" w:styleId="569">
    <w:name w:val="굴림체11"/>
    <w:uiPriority w:val="0"/>
    <w:pPr>
      <w:widowControl w:val="0"/>
      <w:shd w:val="clear" w:color="auto" w:fill="FFFF40"/>
      <w:autoSpaceDE w:val="0"/>
      <w:autoSpaceDN w:val="0"/>
      <w:adjustRightInd w:val="0"/>
    </w:pPr>
    <w:rPr>
      <w:rFonts w:ascii="GulimChe" w:hAnsi="Arial" w:eastAsia="GulimChe" w:cs="Gulim"/>
      <w:color w:val="000000"/>
      <w:sz w:val="22"/>
      <w:szCs w:val="22"/>
      <w:lang w:val="en-US" w:eastAsia="ko-KR" w:bidi="ar-SA"/>
    </w:rPr>
  </w:style>
  <w:style w:type="paragraph" w:customStyle="1" w:styleId="570">
    <w:name w:val="굴림체18"/>
    <w:uiPriority w:val="0"/>
    <w:pPr>
      <w:widowControl w:val="0"/>
      <w:shd w:val="clear" w:color="auto" w:fill="FFFF40"/>
      <w:autoSpaceDE w:val="0"/>
      <w:autoSpaceDN w:val="0"/>
      <w:adjustRightInd w:val="0"/>
    </w:pPr>
    <w:rPr>
      <w:rFonts w:ascii="GulimChe" w:hAnsi="Arial" w:eastAsia="GulimChe" w:cs="Gulim"/>
      <w:color w:val="000000"/>
      <w:sz w:val="36"/>
      <w:szCs w:val="36"/>
      <w:lang w:val="en-US" w:eastAsia="ko-KR" w:bidi="ar-SA"/>
    </w:rPr>
  </w:style>
  <w:style w:type="paragraph" w:customStyle="1" w:styleId="571">
    <w:name w:val="레이블 그림"/>
    <w:basedOn w:val="1"/>
    <w:uiPriority w:val="0"/>
    <w:pPr>
      <w:adjustRightInd w:val="0"/>
      <w:spacing w:after="120" w:line="360" w:lineRule="auto"/>
      <w:ind w:firstLine="284"/>
      <w:jc w:val="center"/>
      <w:textAlignment w:val="baseline"/>
    </w:pPr>
  </w:style>
  <w:style w:type="paragraph" w:customStyle="1" w:styleId="572">
    <w:name w:val="font1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Cs w:val="22"/>
    </w:rPr>
  </w:style>
  <w:style w:type="paragraph" w:customStyle="1" w:styleId="573">
    <w:name w:val="표내용_2"/>
    <w:basedOn w:val="1"/>
    <w:autoRedefine/>
    <w:uiPriority w:val="0"/>
    <w:pPr>
      <w:tabs>
        <w:tab w:val="left" w:pos="81"/>
        <w:tab w:val="left" w:pos="261"/>
      </w:tabs>
      <w:autoSpaceDE w:val="0"/>
      <w:autoSpaceDN w:val="0"/>
      <w:jc w:val="left"/>
    </w:pPr>
    <w:rPr>
      <w:rFonts w:ascii="Gulim" w:hAnsi="Arial" w:eastAsia="Gulim" w:cs="Arial"/>
      <w:spacing w:val="8"/>
      <w:sz w:val="20"/>
      <w:szCs w:val="24"/>
    </w:rPr>
  </w:style>
  <w:style w:type="paragraph" w:customStyle="1" w:styleId="574">
    <w:name w:val="표준 + (영어) 11 pt"/>
    <w:basedOn w:val="1"/>
    <w:uiPriority w:val="0"/>
    <w:pPr>
      <w:wordWrap/>
      <w:overflowPunct w:val="0"/>
      <w:autoSpaceDE w:val="0"/>
      <w:autoSpaceDN w:val="0"/>
      <w:adjustRightInd w:val="0"/>
      <w:snapToGrid w:val="0"/>
      <w:spacing w:line="360" w:lineRule="atLeast"/>
      <w:ind w:left="220"/>
      <w:textAlignment w:val="bottom"/>
    </w:pPr>
    <w:rPr>
      <w:sz w:val="20"/>
      <w:szCs w:val="23"/>
    </w:rPr>
  </w:style>
  <w:style w:type="paragraph" w:customStyle="1" w:styleId="575">
    <w:name w:val="서울하수도 본문"/>
    <w:basedOn w:val="1"/>
    <w:autoRedefine/>
    <w:uiPriority w:val="0"/>
    <w:pPr>
      <w:autoSpaceDE w:val="0"/>
      <w:autoSpaceDN w:val="0"/>
      <w:ind w:left="6" w:leftChars="3" w:right="100" w:rightChars="50" w:firstLine="4" w:firstLineChars="2"/>
    </w:pPr>
    <w:rPr>
      <w:sz w:val="20"/>
      <w:szCs w:val="24"/>
    </w:rPr>
  </w:style>
  <w:style w:type="paragraph" w:customStyle="1" w:styleId="576">
    <w:name w:val="문서번호"/>
    <w:basedOn w:val="1"/>
    <w:next w:val="1"/>
    <w:autoRedefine/>
    <w:uiPriority w:val="0"/>
    <w:pPr>
      <w:jc w:val="center"/>
    </w:pPr>
    <w:rPr>
      <w:rFonts w:ascii="Batang" w:hAnsi="Batang" w:eastAsia="Batang"/>
      <w:sz w:val="20"/>
    </w:rPr>
  </w:style>
  <w:style w:type="paragraph" w:customStyle="1" w:styleId="577">
    <w:name w:val="타이틀3_(1)"/>
    <w:basedOn w:val="1"/>
    <w:uiPriority w:val="0"/>
    <w:pPr>
      <w:autoSpaceDE w:val="0"/>
      <w:autoSpaceDN w:val="0"/>
      <w:ind w:left="450" w:leftChars="300" w:hanging="150" w:hangingChars="150"/>
    </w:pPr>
    <w:rPr>
      <w:rFonts w:ascii="Batang" w:eastAsia="Batang"/>
      <w:szCs w:val="24"/>
    </w:rPr>
  </w:style>
  <w:style w:type="paragraph" w:customStyle="1" w:styleId="578">
    <w:name w:val="본문 5 Char"/>
    <w:basedOn w:val="53"/>
    <w:uiPriority w:val="0"/>
    <w:pPr>
      <w:ind w:left="1000" w:firstLine="398" w:firstLineChars="181"/>
      <w:jc w:val="both"/>
    </w:pPr>
    <w:rPr>
      <w:rFonts w:hAnsi="Times New Roman"/>
      <w:color w:val="auto"/>
      <w:lang w:eastAsia="ko-KR"/>
    </w:rPr>
  </w:style>
  <w:style w:type="paragraph" w:customStyle="1" w:styleId="579">
    <w:name w:val="본문 (수준2)"/>
    <w:basedOn w:val="1"/>
    <w:autoRedefine/>
    <w:uiPriority w:val="0"/>
    <w:pPr>
      <w:autoSpaceDE w:val="0"/>
      <w:autoSpaceDN w:val="0"/>
      <w:ind w:left="700" w:leftChars="100" w:hanging="500" w:hangingChars="250"/>
    </w:pPr>
    <w:rPr>
      <w:rFonts w:eastAsia="GulimChe"/>
      <w:sz w:val="20"/>
      <w:szCs w:val="18"/>
    </w:rPr>
  </w:style>
  <w:style w:type="paragraph" w:customStyle="1" w:styleId="580">
    <w:name w:val="스타일11 pt 왼쪽 줄 간격: 1줄"/>
    <w:basedOn w:val="92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ind w:firstLine="0" w:firstLineChars="0"/>
      <w:jc w:val="left"/>
    </w:pPr>
    <w:rPr>
      <w:rFonts w:cs="Batang"/>
      <w:color w:val="000000"/>
      <w:kern w:val="0"/>
      <w:lang w:eastAsia="ko-KR"/>
    </w:rPr>
  </w:style>
  <w:style w:type="paragraph" w:customStyle="1" w:styleId="581">
    <w:name w:val="11"/>
    <w:basedOn w:val="92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ind w:firstLine="0" w:firstLineChars="0"/>
      <w:jc w:val="left"/>
    </w:pPr>
    <w:rPr>
      <w:rFonts w:cs="Batang"/>
      <w:color w:val="000000"/>
      <w:kern w:val="0"/>
      <w:lang w:eastAsia="ko-KR"/>
    </w:rPr>
  </w:style>
  <w:style w:type="paragraph" w:customStyle="1" w:styleId="582">
    <w:name w:val="글머리 뷸렛1"/>
    <w:basedOn w:val="1"/>
    <w:autoRedefine/>
    <w:uiPriority w:val="0"/>
    <w:pPr>
      <w:tabs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  <w:tab w:val="left" w:pos="26400"/>
        <w:tab w:val="left" w:pos="27200"/>
        <w:tab w:val="left" w:pos="28000"/>
        <w:tab w:val="left" w:pos="28800"/>
        <w:tab w:val="left" w:pos="29600"/>
        <w:tab w:val="left" w:pos="30400"/>
        <w:tab w:val="left" w:pos="31200"/>
      </w:tabs>
      <w:wordWrap/>
      <w:autoSpaceDE w:val="0"/>
      <w:autoSpaceDN w:val="0"/>
      <w:adjustRightInd w:val="0"/>
      <w:spacing w:line="300" w:lineRule="auto"/>
      <w:ind w:firstLine="220" w:firstLineChars="100"/>
      <w:jc w:val="left"/>
    </w:pPr>
    <w:rPr>
      <w:szCs w:val="22"/>
    </w:rPr>
  </w:style>
  <w:style w:type="paragraph" w:customStyle="1" w:styleId="583">
    <w:name w:val="LEJ DOC Type"/>
    <w:basedOn w:val="2"/>
    <w:uiPriority w:val="0"/>
    <w:pPr>
      <w:widowControl/>
      <w:tabs>
        <w:tab w:val="left" w:pos="425"/>
      </w:tabs>
      <w:wordWrap/>
      <w:spacing w:line="360" w:lineRule="auto"/>
      <w:ind w:left="425" w:hanging="425"/>
      <w:jc w:val="left"/>
    </w:pPr>
    <w:rPr>
      <w:rFonts w:ascii="Times New Roman" w:hAnsi="Times New Roman" w:eastAsia="BatangChe"/>
      <w:b/>
      <w:color w:val="000000"/>
      <w:kern w:val="0"/>
      <w:sz w:val="28"/>
    </w:rPr>
  </w:style>
  <w:style w:type="character" w:customStyle="1" w:styleId="584">
    <w:name w:val="본문스타일"/>
    <w:uiPriority w:val="0"/>
    <w:rPr>
      <w:rFonts w:ascii="HY신명조" w:hAnsi="HY신명조" w:eastAsia="HY신명조"/>
    </w:rPr>
  </w:style>
  <w:style w:type="paragraph" w:customStyle="1" w:styleId="585">
    <w:name w:val="표안 표준"/>
    <w:basedOn w:val="1"/>
    <w:uiPriority w:val="0"/>
    <w:pPr>
      <w:autoSpaceDE w:val="0"/>
      <w:autoSpaceDN w:val="0"/>
      <w:spacing w:line="240" w:lineRule="atLeast"/>
      <w:ind w:left="165" w:leftChars="75" w:right="68" w:rightChars="31"/>
    </w:pPr>
    <w:rPr>
      <w:rFonts w:ascii="HY신명조" w:hAnsi="HY신명조" w:eastAsia="HY신명조" w:cs="Batang"/>
      <w:szCs w:val="22"/>
    </w:rPr>
  </w:style>
  <w:style w:type="paragraph" w:customStyle="1" w:styleId="586">
    <w:name w:val="표-제목"/>
    <w:basedOn w:val="1"/>
    <w:uiPriority w:val="0"/>
    <w:pPr>
      <w:adjustRightInd w:val="0"/>
      <w:spacing w:line="360" w:lineRule="atLeast"/>
      <w:jc w:val="center"/>
      <w:textAlignment w:val="baseline"/>
    </w:pPr>
    <w:rPr>
      <w:rFonts w:ascii="GulimChe" w:eastAsia="GulimChe"/>
      <w:sz w:val="24"/>
      <w:szCs w:val="22"/>
    </w:rPr>
  </w:style>
  <w:style w:type="paragraph" w:customStyle="1" w:styleId="587">
    <w:name w:val="글머리표1"/>
    <w:basedOn w:val="1"/>
    <w:uiPriority w:val="0"/>
    <w:pPr>
      <w:tabs>
        <w:tab w:val="left" w:pos="180"/>
      </w:tabs>
      <w:adjustRightInd w:val="0"/>
      <w:spacing w:line="360" w:lineRule="atLeast"/>
      <w:ind w:left="180" w:hanging="180"/>
      <w:textAlignment w:val="baseline"/>
    </w:pPr>
    <w:rPr>
      <w:rFonts w:ascii="HY신명조" w:hAnsi="HY신명조" w:eastAsia="HY신명조" w:cs="Batang"/>
      <w:szCs w:val="22"/>
    </w:rPr>
  </w:style>
  <w:style w:type="character" w:customStyle="1" w:styleId="588">
    <w:name w:val="글머리표1 Char"/>
    <w:uiPriority w:val="0"/>
    <w:rPr>
      <w:rFonts w:ascii="HY신명조" w:hAnsi="HY신명조" w:eastAsia="HY신명조" w:cs="Batang"/>
      <w:sz w:val="22"/>
      <w:lang w:val="en-US" w:eastAsia="ko-KR" w:bidi="ar-SA"/>
    </w:rPr>
  </w:style>
  <w:style w:type="paragraph" w:customStyle="1" w:styleId="589">
    <w:name w:val="글머리표2"/>
    <w:basedOn w:val="1"/>
    <w:uiPriority w:val="0"/>
    <w:pPr>
      <w:tabs>
        <w:tab w:val="left" w:pos="360"/>
        <w:tab w:val="left" w:pos="900"/>
      </w:tabs>
      <w:adjustRightInd w:val="0"/>
      <w:spacing w:line="360" w:lineRule="atLeast"/>
      <w:ind w:left="359" w:leftChars="80" w:hanging="183" w:hangingChars="83"/>
      <w:jc w:val="left"/>
      <w:textAlignment w:val="baseline"/>
    </w:pPr>
    <w:rPr>
      <w:rFonts w:ascii="HY신명조" w:hAnsi="HY신명조" w:eastAsia="HY신명조" w:cs="Batang"/>
      <w:szCs w:val="22"/>
    </w:rPr>
  </w:style>
  <w:style w:type="character" w:customStyle="1" w:styleId="590">
    <w:name w:val="글머리표2 Char"/>
    <w:uiPriority w:val="0"/>
    <w:rPr>
      <w:rFonts w:ascii="HY신명조" w:hAnsi="HY신명조" w:eastAsia="HY신명조" w:cs="Batang"/>
      <w:sz w:val="22"/>
      <w:lang w:val="en-US" w:eastAsia="ko-KR" w:bidi="ar-SA"/>
    </w:rPr>
  </w:style>
  <w:style w:type="paragraph" w:customStyle="1" w:styleId="591">
    <w:name w:val="표안 글머리표"/>
    <w:basedOn w:val="587"/>
    <w:uiPriority w:val="0"/>
    <w:pPr>
      <w:tabs>
        <w:tab w:val="left" w:pos="360"/>
        <w:tab w:val="clear" w:pos="180"/>
      </w:tabs>
      <w:ind w:left="360" w:right="154" w:rightChars="70" w:hanging="223"/>
    </w:pPr>
  </w:style>
  <w:style w:type="paragraph" w:customStyle="1" w:styleId="592">
    <w:name w:val="블릿 들여쓰기"/>
    <w:basedOn w:val="593"/>
    <w:uiPriority w:val="0"/>
    <w:pPr>
      <w:tabs>
        <w:tab w:val="left" w:pos="369"/>
        <w:tab w:val="left" w:pos="709"/>
        <w:tab w:val="left" w:pos="800"/>
      </w:tabs>
    </w:pPr>
  </w:style>
  <w:style w:type="paragraph" w:customStyle="1" w:styleId="593">
    <w:name w:val="블릿"/>
    <w:basedOn w:val="1"/>
    <w:uiPriority w:val="0"/>
    <w:pPr>
      <w:tabs>
        <w:tab w:val="left" w:pos="369"/>
        <w:tab w:val="left" w:pos="709"/>
        <w:tab w:val="left" w:pos="800"/>
      </w:tabs>
      <w:autoSpaceDE w:val="0"/>
      <w:autoSpaceDN w:val="0"/>
      <w:ind w:left="800" w:hanging="400"/>
      <w:jc w:val="left"/>
    </w:pPr>
    <w:rPr>
      <w:rFonts w:ascii="Arial" w:hAnsi="Arial" w:eastAsia="GulimChe"/>
      <w:szCs w:val="24"/>
    </w:rPr>
  </w:style>
  <w:style w:type="paragraph" w:customStyle="1" w:styleId="594">
    <w:name w:val="(1) 2Level"/>
    <w:basedOn w:val="1"/>
    <w:link w:val="719"/>
    <w:uiPriority w:val="0"/>
    <w:pPr>
      <w:tabs>
        <w:tab w:val="left" w:pos="1600"/>
      </w:tabs>
      <w:autoSpaceDE w:val="0"/>
      <w:autoSpaceDN w:val="0"/>
      <w:ind w:left="1599" w:leftChars="550" w:right="-1" w:hanging="499" w:hangingChars="227"/>
    </w:pPr>
    <w:rPr>
      <w:rFonts w:ascii="Batang" w:eastAsia="Batang" w:cs="Times New Roman"/>
      <w:color w:val="auto"/>
      <w:kern w:val="2"/>
      <w:szCs w:val="24"/>
      <w:lang w:val="zh-CN" w:eastAsia="zh-CN"/>
    </w:rPr>
  </w:style>
  <w:style w:type="paragraph" w:customStyle="1" w:styleId="595">
    <w:name w:val="(1) 본문"/>
    <w:uiPriority w:val="0"/>
    <w:pPr>
      <w:spacing w:before="100" w:beforeAutospacing="1" w:after="100" w:afterAutospacing="1"/>
      <w:ind w:left="1100" w:leftChars="550"/>
      <w:jc w:val="both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596">
    <w:name w:val="1) 제목"/>
    <w:uiPriority w:val="0"/>
    <w:pPr>
      <w:spacing w:before="100" w:beforeAutospacing="1" w:after="100" w:afterAutospacing="1"/>
      <w:ind w:left="1800" w:leftChars="724" w:hanging="352" w:hangingChars="160"/>
      <w:jc w:val="both"/>
    </w:pPr>
    <w:rPr>
      <w:rFonts w:ascii="BatangChe" w:hAnsi="BatangChe" w:eastAsia="Batang" w:cs="Gulim"/>
      <w:bCs/>
      <w:color w:val="000000"/>
      <w:sz w:val="22"/>
      <w:lang w:val="en-US" w:eastAsia="ko-KR" w:bidi="ar-SA"/>
    </w:rPr>
  </w:style>
  <w:style w:type="paragraph" w:customStyle="1" w:styleId="597">
    <w:name w:val="1) 본문"/>
    <w:basedOn w:val="1"/>
    <w:uiPriority w:val="0"/>
    <w:pPr>
      <w:autoSpaceDE w:val="0"/>
      <w:autoSpaceDN w:val="0"/>
      <w:spacing w:before="100" w:beforeAutospacing="1" w:after="100" w:afterAutospacing="1"/>
      <w:ind w:left="1800" w:leftChars="900"/>
    </w:pPr>
    <w:rPr>
      <w:rFonts w:ascii="Batang" w:eastAsia="Batang"/>
      <w:szCs w:val="24"/>
    </w:rPr>
  </w:style>
  <w:style w:type="paragraph" w:customStyle="1" w:styleId="598">
    <w:name w:val="hs4"/>
    <w:basedOn w:val="1"/>
    <w:uiPriority w:val="0"/>
    <w:pPr>
      <w:widowControl/>
      <w:wordWrap/>
      <w:spacing w:line="287" w:lineRule="atLeast"/>
    </w:pPr>
    <w:rPr>
      <w:rFonts w:ascii="휴먼명조" w:hAnsi="Gulim" w:eastAsia="휴먼명조"/>
      <w:szCs w:val="22"/>
    </w:rPr>
  </w:style>
  <w:style w:type="paragraph" w:customStyle="1" w:styleId="599">
    <w:name w:val="글머리 뷸렛3"/>
    <w:basedOn w:val="1"/>
    <w:autoRedefine/>
    <w:uiPriority w:val="0"/>
    <w:pPr>
      <w:widowControl/>
      <w:wordWrap/>
      <w:adjustRightInd w:val="0"/>
      <w:spacing w:before="180" w:beforeLines="50" w:line="280" w:lineRule="atLeast"/>
      <w:ind w:left="360" w:hanging="360"/>
      <w:textAlignment w:val="baseline"/>
    </w:pPr>
    <w:rPr>
      <w:sz w:val="24"/>
      <w:szCs w:val="22"/>
      <w:lang w:eastAsia="zh-CN"/>
    </w:rPr>
  </w:style>
  <w:style w:type="paragraph" w:customStyle="1" w:styleId="600">
    <w:name w:val="글머리 뷸렛2"/>
    <w:basedOn w:val="1"/>
    <w:autoRedefine/>
    <w:uiPriority w:val="0"/>
    <w:pPr>
      <w:tabs>
        <w:tab w:val="left" w:pos="1078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  <w:tab w:val="left" w:pos="26400"/>
        <w:tab w:val="left" w:pos="27200"/>
        <w:tab w:val="left" w:pos="28000"/>
        <w:tab w:val="left" w:pos="28800"/>
        <w:tab w:val="left" w:pos="29600"/>
        <w:tab w:val="left" w:pos="30400"/>
        <w:tab w:val="left" w:pos="31200"/>
      </w:tabs>
      <w:wordWrap/>
      <w:autoSpaceDE w:val="0"/>
      <w:autoSpaceDN w:val="0"/>
      <w:adjustRightInd w:val="0"/>
      <w:spacing w:before="120" w:beforeLines="50" w:line="400" w:lineRule="atLeast"/>
      <w:ind w:left="1080" w:hanging="360"/>
      <w:jc w:val="left"/>
    </w:pPr>
    <w:rPr>
      <w:bCs/>
      <w:szCs w:val="22"/>
      <w:lang w:eastAsia="zh-CN"/>
    </w:rPr>
  </w:style>
  <w:style w:type="paragraph" w:customStyle="1" w:styleId="601">
    <w:name w:val="List1"/>
    <w:basedOn w:val="1"/>
    <w:next w:val="194"/>
    <w:uiPriority w:val="0"/>
    <w:pPr>
      <w:adjustRightInd w:val="0"/>
      <w:spacing w:before="80"/>
      <w:ind w:left="964" w:hanging="210"/>
      <w:textAlignment w:val="baseline"/>
    </w:pPr>
    <w:rPr>
      <w:rFonts w:ascii="Britannic Bold" w:hAnsi="Britannic Bold" w:eastAsia="한양옛체"/>
      <w:szCs w:val="22"/>
    </w:rPr>
  </w:style>
  <w:style w:type="paragraph" w:customStyle="1" w:styleId="602">
    <w:name w:val="List2"/>
    <w:basedOn w:val="601"/>
    <w:next w:val="603"/>
    <w:uiPriority w:val="0"/>
    <w:pPr>
      <w:spacing w:before="120" w:line="360" w:lineRule="auto"/>
      <w:ind w:left="1304"/>
    </w:pPr>
    <w:rPr>
      <w:rFonts w:ascii="CG Omega" w:hAnsi="CG Omega" w:eastAsia="Gulim"/>
    </w:rPr>
  </w:style>
  <w:style w:type="paragraph" w:customStyle="1" w:styleId="603">
    <w:name w:val="List2-Body"/>
    <w:basedOn w:val="1"/>
    <w:uiPriority w:val="0"/>
    <w:pPr>
      <w:adjustRightInd w:val="0"/>
      <w:spacing w:before="120" w:line="312" w:lineRule="auto"/>
      <w:ind w:left="782" w:hanging="425"/>
      <w:textAlignment w:val="baseline"/>
    </w:pPr>
    <w:rPr>
      <w:rFonts w:ascii="CG Omega" w:hAnsi="CG Omega" w:eastAsia="Gulim"/>
      <w:sz w:val="24"/>
      <w:szCs w:val="22"/>
    </w:rPr>
  </w:style>
  <w:style w:type="paragraph" w:customStyle="1" w:styleId="604">
    <w:name w:val="List2Bold"/>
    <w:basedOn w:val="602"/>
    <w:next w:val="603"/>
    <w:uiPriority w:val="0"/>
    <w:pPr>
      <w:spacing w:before="240"/>
    </w:pPr>
    <w:rPr>
      <w:rFonts w:ascii="Britannic Bold" w:hAnsi="Britannic Bold" w:eastAsia="한양옛체"/>
    </w:rPr>
  </w:style>
  <w:style w:type="paragraph" w:customStyle="1" w:styleId="605">
    <w:name w:val="List3"/>
    <w:basedOn w:val="602"/>
    <w:uiPriority w:val="0"/>
    <w:pPr>
      <w:ind w:left="1531" w:hanging="397"/>
    </w:pPr>
  </w:style>
  <w:style w:type="paragraph" w:customStyle="1" w:styleId="606">
    <w:name w:val="List3-Body"/>
    <w:basedOn w:val="605"/>
    <w:uiPriority w:val="0"/>
    <w:pPr>
      <w:ind w:firstLine="0"/>
    </w:pPr>
  </w:style>
  <w:style w:type="paragraph" w:customStyle="1" w:styleId="607">
    <w:name w:val="List3Bold"/>
    <w:basedOn w:val="605"/>
    <w:uiPriority w:val="0"/>
    <w:pPr>
      <w:ind w:left="1219" w:hanging="425"/>
    </w:pPr>
    <w:rPr>
      <w:b/>
    </w:rPr>
  </w:style>
  <w:style w:type="paragraph" w:customStyle="1" w:styleId="608">
    <w:name w:val="List1Text"/>
    <w:basedOn w:val="601"/>
    <w:uiPriority w:val="0"/>
    <w:pPr>
      <w:spacing w:before="360"/>
      <w:ind w:left="567"/>
    </w:pPr>
    <w:rPr>
      <w:sz w:val="24"/>
    </w:rPr>
  </w:style>
  <w:style w:type="paragraph" w:customStyle="1" w:styleId="609">
    <w:name w:val="용어-항목"/>
    <w:basedOn w:val="601"/>
    <w:next w:val="610"/>
    <w:uiPriority w:val="0"/>
    <w:pPr>
      <w:keepNext/>
    </w:pPr>
    <w:rPr>
      <w:rFonts w:ascii="CG Omega" w:hAnsi="CG Omega" w:eastAsia="Gulim"/>
      <w:b/>
    </w:rPr>
  </w:style>
  <w:style w:type="paragraph" w:customStyle="1" w:styleId="610">
    <w:name w:val="용어-설명"/>
    <w:basedOn w:val="194"/>
    <w:uiPriority w:val="0"/>
    <w:rPr>
      <w:rFonts w:eastAsia="Batang"/>
      <w:szCs w:val="22"/>
    </w:rPr>
  </w:style>
  <w:style w:type="paragraph" w:customStyle="1" w:styleId="611">
    <w:name w:val="L1"/>
    <w:basedOn w:val="17"/>
    <w:next w:val="612"/>
    <w:autoRedefine/>
    <w:uiPriority w:val="0"/>
    <w:pPr>
      <w:tabs>
        <w:tab w:val="left" w:pos="955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spacing w:before="80" w:line="312" w:lineRule="auto"/>
      <w:ind w:left="1310" w:hanging="403"/>
      <w:jc w:val="both"/>
      <w:textAlignment w:val="baseline"/>
    </w:pPr>
    <w:rPr>
      <w:color w:val="auto"/>
      <w:szCs w:val="22"/>
    </w:rPr>
  </w:style>
  <w:style w:type="paragraph" w:customStyle="1" w:styleId="612">
    <w:name w:val="L1 body"/>
    <w:basedOn w:val="613"/>
    <w:autoRedefine/>
    <w:uiPriority w:val="0"/>
    <w:pPr>
      <w:spacing w:before="80"/>
      <w:ind w:left="200" w:leftChars="100" w:right="200" w:rightChars="100"/>
      <w:jc w:val="center"/>
    </w:pPr>
    <w:rPr>
      <w:rFonts w:ascii="Arial" w:hAnsi="Arial"/>
      <w:smallCaps/>
    </w:rPr>
  </w:style>
  <w:style w:type="paragraph" w:customStyle="1" w:styleId="613">
    <w:name w:val="L2 body"/>
    <w:basedOn w:val="1"/>
    <w:link w:val="1129"/>
    <w:autoRedefine/>
    <w:uiPriority w:val="0"/>
    <w:pPr>
      <w:adjustRightInd w:val="0"/>
      <w:spacing w:before="40" w:line="312" w:lineRule="auto"/>
      <w:ind w:left="1298"/>
      <w:textAlignment w:val="baseline"/>
    </w:pPr>
    <w:rPr>
      <w:rFonts w:cs="Times New Roman"/>
      <w:color w:val="auto"/>
      <w:szCs w:val="22"/>
      <w:lang w:val="zh-CN" w:eastAsia="zh-CN"/>
    </w:rPr>
  </w:style>
  <w:style w:type="paragraph" w:customStyle="1" w:styleId="614">
    <w:name w:val="L2"/>
    <w:basedOn w:val="611"/>
    <w:next w:val="613"/>
    <w:autoRedefine/>
    <w:uiPriority w:val="0"/>
    <w:pPr>
      <w:tabs>
        <w:tab w:val="left" w:pos="1200"/>
        <w:tab w:val="clear" w:pos="955"/>
      </w:tabs>
      <w:spacing w:before="40" w:line="264" w:lineRule="auto"/>
      <w:ind w:left="1200" w:hanging="400"/>
    </w:pPr>
  </w:style>
  <w:style w:type="paragraph" w:customStyle="1" w:styleId="615">
    <w:name w:val="L3"/>
    <w:basedOn w:val="614"/>
    <w:autoRedefine/>
    <w:uiPriority w:val="0"/>
    <w:pPr>
      <w:tabs>
        <w:tab w:val="clear" w:pos="1200"/>
      </w:tabs>
      <w:ind w:left="0" w:firstLine="0"/>
    </w:pPr>
    <w:rPr>
      <w:rFonts w:ascii="Arial" w:hAnsi="Arial" w:cs="Arial"/>
      <w:smallCaps/>
      <w:sz w:val="20"/>
    </w:rPr>
  </w:style>
  <w:style w:type="paragraph" w:customStyle="1" w:styleId="616">
    <w:name w:val="L4"/>
    <w:basedOn w:val="1"/>
    <w:autoRedefine/>
    <w:uiPriority w:val="0"/>
    <w:pPr>
      <w:tabs>
        <w:tab w:val="left" w:pos="1184"/>
      </w:tabs>
      <w:adjustRightInd w:val="0"/>
      <w:spacing w:before="40" w:line="312" w:lineRule="auto"/>
      <w:ind w:left="1184" w:hanging="400"/>
      <w:textAlignment w:val="baseline"/>
    </w:pPr>
    <w:rPr>
      <w:rFonts w:ascii="CG Omega" w:hAnsi="CG Omega" w:eastAsia="Gulim"/>
      <w:sz w:val="20"/>
      <w:szCs w:val="22"/>
    </w:rPr>
  </w:style>
  <w:style w:type="paragraph" w:customStyle="1" w:styleId="617">
    <w:name w:val="(2) 검토의견"/>
    <w:basedOn w:val="1"/>
    <w:uiPriority w:val="0"/>
    <w:pPr>
      <w:autoSpaceDE w:val="0"/>
      <w:autoSpaceDN w:val="0"/>
      <w:ind w:left="200" w:leftChars="200"/>
    </w:pPr>
    <w:rPr>
      <w:rFonts w:ascii="Batang" w:eastAsia="Batang"/>
      <w:szCs w:val="24"/>
    </w:rPr>
  </w:style>
  <w:style w:type="paragraph" w:customStyle="1" w:styleId="618">
    <w:name w:val="꼭지별 세부내용(O으로 표시)"/>
    <w:basedOn w:val="1"/>
    <w:uiPriority w:val="0"/>
    <w:pPr>
      <w:autoSpaceDE w:val="0"/>
      <w:autoSpaceDN w:val="0"/>
      <w:ind w:left="880" w:leftChars="400"/>
    </w:pPr>
    <w:rPr>
      <w:rFonts w:ascii="Batang" w:eastAsia="Batang"/>
      <w:szCs w:val="24"/>
    </w:rPr>
  </w:style>
  <w:style w:type="paragraph" w:customStyle="1" w:styleId="619">
    <w:name w:val="대쉬(-)"/>
    <w:basedOn w:val="618"/>
    <w:uiPriority w:val="0"/>
    <w:pPr>
      <w:ind w:left="500" w:leftChars="500"/>
    </w:pPr>
  </w:style>
  <w:style w:type="character" w:customStyle="1" w:styleId="620">
    <w:name w:val="tabletitle"/>
    <w:basedOn w:val="65"/>
    <w:uiPriority w:val="0"/>
  </w:style>
  <w:style w:type="character" w:customStyle="1" w:styleId="621">
    <w:name w:val="rowheadfont"/>
    <w:basedOn w:val="65"/>
    <w:uiPriority w:val="0"/>
  </w:style>
  <w:style w:type="character" w:customStyle="1" w:styleId="622">
    <w:name w:val="defaultnumbers"/>
    <w:basedOn w:val="65"/>
    <w:uiPriority w:val="0"/>
  </w:style>
  <w:style w:type="character" w:customStyle="1" w:styleId="623">
    <w:name w:val="text_parent_child"/>
    <w:basedOn w:val="65"/>
    <w:uiPriority w:val="0"/>
  </w:style>
  <w:style w:type="character" w:customStyle="1" w:styleId="624">
    <w:name w:val="helpfont"/>
    <w:basedOn w:val="65"/>
    <w:uiPriority w:val="0"/>
  </w:style>
  <w:style w:type="paragraph" w:customStyle="1" w:styleId="625">
    <w:name w:val="Heading Level 3"/>
    <w:basedOn w:val="1"/>
    <w:uiPriority w:val="0"/>
    <w:pPr>
      <w:keepNext/>
      <w:tabs>
        <w:tab w:val="left" w:pos="540"/>
        <w:tab w:val="left" w:pos="720"/>
        <w:tab w:val="left" w:pos="1000"/>
        <w:tab w:val="left" w:pos="1500"/>
        <w:tab w:val="left" w:pos="1800"/>
        <w:tab w:val="left" w:pos="2000"/>
        <w:tab w:val="left" w:pos="2160"/>
        <w:tab w:val="left" w:pos="2500"/>
        <w:tab w:val="left" w:pos="2660"/>
        <w:tab w:val="left" w:pos="2880"/>
        <w:tab w:val="left" w:pos="3600"/>
        <w:tab w:val="left" w:pos="4000"/>
        <w:tab w:val="left" w:pos="4320"/>
        <w:tab w:val="left" w:pos="5000"/>
        <w:tab w:val="left" w:pos="5760"/>
        <w:tab w:val="left" w:pos="6000"/>
        <w:tab w:val="left" w:pos="6500"/>
        <w:tab w:val="left" w:pos="7200"/>
        <w:tab w:val="right" w:pos="8640"/>
      </w:tabs>
      <w:adjustRightInd w:val="0"/>
      <w:spacing w:line="360" w:lineRule="atLeast"/>
      <w:ind w:left="1440"/>
      <w:textAlignment w:val="baseline"/>
    </w:pPr>
    <w:rPr>
      <w:rFonts w:ascii="Arial" w:hAnsi="Arial" w:eastAsia="DotumChe"/>
      <w:b/>
      <w:sz w:val="24"/>
      <w:szCs w:val="22"/>
    </w:rPr>
  </w:style>
  <w:style w:type="paragraph" w:customStyle="1" w:styleId="626">
    <w:name w:val="dash"/>
    <w:basedOn w:val="1"/>
    <w:uiPriority w:val="0"/>
    <w:pPr>
      <w:tabs>
        <w:tab w:val="left" w:pos="1418"/>
      </w:tabs>
      <w:adjustRightInd w:val="0"/>
      <w:spacing w:line="360" w:lineRule="atLeast"/>
      <w:ind w:left="1134"/>
      <w:textAlignment w:val="baseline"/>
    </w:pPr>
    <w:rPr>
      <w:szCs w:val="22"/>
    </w:rPr>
  </w:style>
  <w:style w:type="paragraph" w:customStyle="1" w:styleId="627">
    <w:name w:val="표내부-왼쪽맞춤"/>
    <w:basedOn w:val="1"/>
    <w:uiPriority w:val="0"/>
    <w:pPr>
      <w:adjustRightInd w:val="0"/>
      <w:spacing w:before="60" w:after="60" w:line="360" w:lineRule="atLeast"/>
      <w:textAlignment w:val="baseline"/>
    </w:pPr>
    <w:rPr>
      <w:szCs w:val="22"/>
    </w:rPr>
  </w:style>
  <w:style w:type="character" w:customStyle="1" w:styleId="628">
    <w:name w:val="esearchtexttrm1"/>
    <w:uiPriority w:val="0"/>
    <w:rPr>
      <w:color w:val="0066CC"/>
    </w:rPr>
  </w:style>
  <w:style w:type="paragraph" w:customStyle="1" w:styleId="629">
    <w:name w:val="Document Label"/>
    <w:basedOn w:val="1"/>
    <w:next w:val="20"/>
    <w:uiPriority w:val="0"/>
    <w:pPr>
      <w:keepNext/>
      <w:keepLines/>
      <w:adjustRightInd w:val="0"/>
      <w:spacing w:before="120" w:after="480"/>
      <w:textAlignment w:val="baseline"/>
    </w:pPr>
    <w:rPr>
      <w:b/>
      <w:caps/>
      <w:spacing w:val="180"/>
      <w:kern w:val="28"/>
      <w:sz w:val="32"/>
      <w:szCs w:val="22"/>
    </w:rPr>
  </w:style>
  <w:style w:type="paragraph" w:customStyle="1" w:styleId="630">
    <w:name w:val="표내용_글머리"/>
    <w:basedOn w:val="1"/>
    <w:uiPriority w:val="0"/>
    <w:pPr>
      <w:tabs>
        <w:tab w:val="left" w:pos="2211"/>
      </w:tabs>
      <w:autoSpaceDE w:val="0"/>
      <w:autoSpaceDN w:val="0"/>
      <w:snapToGrid w:val="0"/>
      <w:spacing w:before="36" w:beforeLines="10" w:after="36" w:afterLines="10" w:line="280" w:lineRule="atLeast"/>
      <w:ind w:left="2211" w:hanging="510"/>
    </w:pPr>
    <w:rPr>
      <w:rFonts w:ascii="Gulim" w:hAnsi="Gulim" w:eastAsia="Gulim"/>
      <w:sz w:val="20"/>
      <w:szCs w:val="22"/>
    </w:rPr>
  </w:style>
  <w:style w:type="paragraph" w:customStyle="1" w:styleId="631">
    <w:name w:val="감리목차1"/>
    <w:basedOn w:val="47"/>
    <w:next w:val="1"/>
    <w:uiPriority w:val="0"/>
    <w:pPr>
      <w:autoSpaceDE w:val="0"/>
      <w:autoSpaceDN w:val="0"/>
      <w:snapToGrid w:val="0"/>
      <w:ind w:left="200" w:leftChars="200" w:firstLine="0"/>
      <w:jc w:val="center"/>
      <w:textAlignment w:val="auto"/>
    </w:pPr>
    <w:rPr>
      <w:rFonts w:ascii="Times New Roman" w:eastAsia="BatangChe"/>
      <w:b/>
      <w:color w:val="auto"/>
      <w:kern w:val="2"/>
      <w:sz w:val="48"/>
      <w:szCs w:val="24"/>
    </w:rPr>
  </w:style>
  <w:style w:type="paragraph" w:customStyle="1" w:styleId="632">
    <w:name w:val="꼭지"/>
    <w:basedOn w:val="1"/>
    <w:uiPriority w:val="0"/>
    <w:pPr>
      <w:snapToGrid w:val="0"/>
      <w:spacing w:line="360" w:lineRule="atLeast"/>
    </w:pPr>
    <w:rPr>
      <w:snapToGrid w:val="0"/>
      <w:szCs w:val="22"/>
    </w:rPr>
  </w:style>
  <w:style w:type="paragraph" w:customStyle="1" w:styleId="633">
    <w:name w:val="감리보고서_표준"/>
    <w:basedOn w:val="1"/>
    <w:uiPriority w:val="0"/>
    <w:pPr>
      <w:wordWrap/>
      <w:autoSpaceDN w:val="0"/>
      <w:adjustRightInd w:val="0"/>
      <w:snapToGrid w:val="0"/>
      <w:spacing w:line="360" w:lineRule="atLeast"/>
    </w:pPr>
    <w:rPr>
      <w:snapToGrid w:val="0"/>
      <w:szCs w:val="24"/>
    </w:rPr>
  </w:style>
  <w:style w:type="paragraph" w:customStyle="1" w:styleId="634">
    <w:name w:val="1.가.제목2"/>
    <w:basedOn w:val="1"/>
    <w:uiPriority w:val="0"/>
    <w:pPr>
      <w:tabs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360" w:lineRule="auto"/>
    </w:pPr>
    <w:rPr>
      <w:rFonts w:ascii="GulimChe" w:eastAsia="GulimChe"/>
      <w:sz w:val="24"/>
      <w:szCs w:val="22"/>
    </w:rPr>
  </w:style>
  <w:style w:type="table" w:customStyle="1" w:styleId="635">
    <w:name w:val="표 구분선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36">
    <w:name w:val="스타일 10.5 pt"/>
    <w:uiPriority w:val="0"/>
    <w:rPr>
      <w:sz w:val="22"/>
    </w:rPr>
  </w:style>
  <w:style w:type="paragraph" w:customStyle="1" w:styleId="637">
    <w:name w:val="스타일 바탕글 + 9 pt 왼쪽:  0.53 cm 오른쪽:  -0.6 cm 줄 간격: 최소 30 pt"/>
    <w:basedOn w:val="92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600" w:lineRule="atLeast"/>
      <w:ind w:left="300" w:right="-340" w:firstLine="0" w:firstLineChars="0"/>
    </w:pPr>
    <w:rPr>
      <w:color w:val="000000"/>
      <w:kern w:val="0"/>
      <w:lang w:eastAsia="ko-KR"/>
    </w:rPr>
  </w:style>
  <w:style w:type="paragraph" w:customStyle="1" w:styleId="638">
    <w:name w:val="스타일5"/>
    <w:basedOn w:val="1"/>
    <w:uiPriority w:val="0"/>
    <w:pPr>
      <w:overflowPunct w:val="0"/>
      <w:autoSpaceDE w:val="0"/>
      <w:autoSpaceDN w:val="0"/>
      <w:textAlignment w:val="bottom"/>
    </w:pPr>
    <w:rPr>
      <w:sz w:val="23"/>
      <w:szCs w:val="23"/>
    </w:rPr>
  </w:style>
  <w:style w:type="paragraph" w:customStyle="1" w:styleId="639">
    <w:name w:val="스타일6"/>
    <w:basedOn w:val="1"/>
    <w:uiPriority w:val="0"/>
    <w:pPr>
      <w:jc w:val="center"/>
    </w:pPr>
    <w:rPr>
      <w:b/>
    </w:rPr>
  </w:style>
  <w:style w:type="paragraph" w:customStyle="1" w:styleId="640">
    <w:name w:val="개요글"/>
    <w:basedOn w:val="1"/>
    <w:uiPriority w:val="0"/>
    <w:pPr>
      <w:tabs>
        <w:tab w:val="left" w:pos="1134"/>
      </w:tabs>
      <w:spacing w:line="260" w:lineRule="atLeast"/>
      <w:ind w:left="425"/>
    </w:pPr>
    <w:rPr>
      <w:rFonts w:ascii="Arial" w:hAnsi="Arial"/>
      <w:sz w:val="20"/>
    </w:rPr>
  </w:style>
  <w:style w:type="paragraph" w:customStyle="1" w:styleId="641">
    <w:name w:val="각제목 리스트"/>
    <w:basedOn w:val="1"/>
    <w:autoRedefine/>
    <w:uiPriority w:val="0"/>
    <w:pPr>
      <w:wordWrap/>
      <w:autoSpaceDE w:val="0"/>
      <w:autoSpaceDN w:val="0"/>
      <w:adjustRightInd w:val="0"/>
      <w:spacing w:line="360" w:lineRule="atLeast"/>
      <w:ind w:left="425"/>
    </w:pPr>
  </w:style>
  <w:style w:type="paragraph" w:customStyle="1" w:styleId="642">
    <w:name w:val="글머리 3 -chojh"/>
    <w:basedOn w:val="1"/>
    <w:uiPriority w:val="0"/>
    <w:pPr>
      <w:tabs>
        <w:tab w:val="left" w:pos="811"/>
        <w:tab w:val="left" w:pos="1134"/>
      </w:tabs>
      <w:spacing w:line="260" w:lineRule="atLeast"/>
      <w:ind w:left="1135" w:hanging="284"/>
    </w:pPr>
    <w:rPr>
      <w:rFonts w:ascii="Arial"/>
      <w:sz w:val="20"/>
    </w:rPr>
  </w:style>
  <w:style w:type="paragraph" w:customStyle="1" w:styleId="643">
    <w:name w:val="글머리 2-chojh"/>
    <w:basedOn w:val="1"/>
    <w:uiPriority w:val="0"/>
    <w:pPr>
      <w:tabs>
        <w:tab w:val="left" w:pos="709"/>
      </w:tabs>
      <w:spacing w:line="260" w:lineRule="atLeast"/>
      <w:ind w:left="709" w:hanging="284"/>
    </w:pPr>
    <w:rPr>
      <w:rFonts w:ascii="Arial"/>
      <w:sz w:val="20"/>
    </w:rPr>
  </w:style>
  <w:style w:type="paragraph" w:customStyle="1" w:styleId="644">
    <w:name w:val="@BT"/>
    <w:basedOn w:val="1"/>
    <w:uiPriority w:val="0"/>
    <w:pPr>
      <w:widowControl/>
      <w:wordWrap/>
      <w:spacing w:before="120" w:after="120"/>
      <w:ind w:firstLine="720"/>
      <w:jc w:val="left"/>
    </w:pPr>
    <w:rPr>
      <w:rFonts w:ascii="New York" w:hAnsi="New York" w:eastAsia="Batang"/>
      <w:lang w:eastAsia="en-US"/>
    </w:rPr>
  </w:style>
  <w:style w:type="paragraph" w:customStyle="1" w:styleId="645">
    <w:name w:val="본문글머리2"/>
    <w:basedOn w:val="1"/>
    <w:uiPriority w:val="0"/>
    <w:pPr>
      <w:numPr>
        <w:ilvl w:val="0"/>
        <w:numId w:val="24"/>
      </w:numPr>
      <w:autoSpaceDE w:val="0"/>
      <w:autoSpaceDN w:val="0"/>
      <w:spacing w:before="48" w:after="48"/>
      <w:ind w:left="602"/>
    </w:pPr>
    <w:rPr>
      <w:rFonts w:ascii="Gulim" w:hAnsi="Gulim" w:eastAsia="Gulim"/>
      <w:sz w:val="20"/>
    </w:rPr>
  </w:style>
  <w:style w:type="paragraph" w:customStyle="1" w:styleId="646">
    <w:name w:val="본문표준"/>
    <w:basedOn w:val="1"/>
    <w:uiPriority w:val="0"/>
    <w:pPr>
      <w:autoSpaceDE w:val="0"/>
      <w:autoSpaceDN w:val="0"/>
      <w:spacing w:before="24" w:after="24"/>
      <w:ind w:right="100" w:rightChars="50"/>
    </w:pPr>
    <w:rPr>
      <w:rFonts w:ascii="Gulim" w:hAnsi="Gulim" w:eastAsia="Gulim"/>
      <w:sz w:val="20"/>
    </w:rPr>
  </w:style>
  <w:style w:type="paragraph" w:customStyle="1" w:styleId="647">
    <w:name w:val="표내용_양쪽"/>
    <w:basedOn w:val="1"/>
    <w:uiPriority w:val="0"/>
    <w:pPr>
      <w:autoSpaceDE w:val="0"/>
      <w:autoSpaceDN w:val="0"/>
      <w:snapToGrid w:val="0"/>
      <w:spacing w:line="320" w:lineRule="atLeast"/>
      <w:ind w:left="14" w:leftChars="7" w:right="16" w:rightChars="8"/>
    </w:pPr>
    <w:rPr>
      <w:rFonts w:ascii="Gulim" w:hAnsi="Gulim" w:eastAsia="Gulim"/>
      <w:sz w:val="20"/>
    </w:rPr>
  </w:style>
  <w:style w:type="paragraph" w:customStyle="1" w:styleId="648">
    <w:name w:val="본문글머리3"/>
    <w:basedOn w:val="1"/>
    <w:uiPriority w:val="0"/>
    <w:pPr>
      <w:numPr>
        <w:ilvl w:val="0"/>
        <w:numId w:val="25"/>
      </w:numPr>
      <w:tabs>
        <w:tab w:val="left" w:pos="896"/>
        <w:tab w:val="clear" w:pos="1021"/>
      </w:tabs>
      <w:autoSpaceDE w:val="0"/>
      <w:autoSpaceDN w:val="0"/>
      <w:spacing w:before="48" w:after="48"/>
      <w:ind w:left="896" w:hanging="226"/>
    </w:pPr>
    <w:rPr>
      <w:rFonts w:ascii="Gulim" w:hAnsi="Gulim" w:eastAsia="Gulim"/>
      <w:sz w:val="20"/>
    </w:rPr>
  </w:style>
  <w:style w:type="paragraph" w:customStyle="1" w:styleId="649">
    <w:name w:val="괄호제목"/>
    <w:basedOn w:val="1"/>
    <w:uiPriority w:val="0"/>
    <w:pPr>
      <w:autoSpaceDE w:val="0"/>
      <w:autoSpaceDN w:val="0"/>
      <w:spacing w:before="72" w:after="72"/>
      <w:ind w:left="113" w:right="100" w:rightChars="50"/>
    </w:pPr>
    <w:rPr>
      <w:rFonts w:ascii="Gulim" w:hAnsi="Gulim" w:eastAsia="Gulim" w:cs="Batang"/>
      <w:szCs w:val="22"/>
    </w:rPr>
  </w:style>
  <w:style w:type="paragraph" w:customStyle="1" w:styleId="650">
    <w:name w:val="가나다제목"/>
    <w:basedOn w:val="1"/>
    <w:uiPriority w:val="0"/>
    <w:pPr>
      <w:autoSpaceDE w:val="0"/>
      <w:autoSpaceDN w:val="0"/>
      <w:spacing w:before="72" w:after="72"/>
      <w:ind w:left="448" w:leftChars="224"/>
    </w:pPr>
    <w:rPr>
      <w:rFonts w:ascii="Batang" w:eastAsia="Gulim" w:cs="Batang"/>
      <w:sz w:val="20"/>
    </w:rPr>
  </w:style>
  <w:style w:type="paragraph" w:customStyle="1" w:styleId="651">
    <w:name w:val="목차"/>
    <w:basedOn w:val="42"/>
    <w:next w:val="1"/>
    <w:autoRedefine/>
    <w:uiPriority w:val="0"/>
    <w:pPr>
      <w:framePr w:hSpace="0" w:wrap="auto" w:vAnchor="margin" w:hAnchor="text" w:xAlign="left" w:yAlign="inline"/>
      <w:tabs>
        <w:tab w:val="left" w:pos="425"/>
        <w:tab w:val="left" w:pos="811"/>
        <w:tab w:val="right" w:leader="dot" w:pos="9000"/>
      </w:tabs>
      <w:wordWrap/>
      <w:ind w:left="811"/>
    </w:pPr>
    <w:rPr>
      <w:rFonts w:ascii="Gulim" w:hAnsi="Gulim" w:eastAsia="GulimChe"/>
      <w:b/>
      <w:bCs/>
      <w:color w:val="auto"/>
      <w:sz w:val="32"/>
      <w:szCs w:val="32"/>
    </w:rPr>
  </w:style>
  <w:style w:type="character" w:customStyle="1" w:styleId="652">
    <w:name w:val="helpfontbold"/>
    <w:basedOn w:val="65"/>
    <w:uiPriority w:val="0"/>
  </w:style>
  <w:style w:type="character" w:customStyle="1" w:styleId="653">
    <w:name w:val="스타일 표준 Char + 10 pt 첫 줄:  2 글자1 Char"/>
    <w:uiPriority w:val="0"/>
    <w:rPr>
      <w:rFonts w:ascii="BatangChe" w:eastAsia="BatangChe" w:cs="Batang"/>
      <w:lang w:val="en-US" w:eastAsia="ko-KR" w:bidi="ar-SA"/>
    </w:rPr>
  </w:style>
  <w:style w:type="paragraph" w:customStyle="1" w:styleId="654">
    <w:name w:val="스타일 표준 Char + 10 pt 첫 줄:  2 글자1"/>
    <w:basedOn w:val="1"/>
    <w:uiPriority w:val="0"/>
    <w:pPr>
      <w:widowControl/>
      <w:wordWrap/>
      <w:adjustRightInd w:val="0"/>
      <w:spacing w:line="280" w:lineRule="atLeast"/>
      <w:jc w:val="left"/>
      <w:textAlignment w:val="baseline"/>
    </w:pPr>
    <w:rPr>
      <w:rFonts w:cs="Batang"/>
    </w:rPr>
  </w:style>
  <w:style w:type="paragraph" w:customStyle="1" w:styleId="655">
    <w:name w:val="글머리기호"/>
    <w:basedOn w:val="1"/>
    <w:uiPriority w:val="0"/>
    <w:pPr>
      <w:numPr>
        <w:ilvl w:val="2"/>
        <w:numId w:val="26"/>
      </w:numPr>
      <w:tabs>
        <w:tab w:val="left" w:pos="800"/>
      </w:tabs>
      <w:autoSpaceDE w:val="0"/>
      <w:autoSpaceDN w:val="0"/>
      <w:ind w:left="800" w:hanging="400"/>
    </w:pPr>
    <w:rPr>
      <w:rFonts w:ascii="Gulim" w:eastAsia="Gulim"/>
      <w:sz w:val="20"/>
      <w:szCs w:val="24"/>
    </w:rPr>
  </w:style>
  <w:style w:type="paragraph" w:customStyle="1" w:styleId="656">
    <w:name w:val="글머리"/>
    <w:basedOn w:val="19"/>
    <w:uiPriority w:val="0"/>
    <w:pPr>
      <w:numPr>
        <w:numId w:val="0"/>
      </w:numPr>
      <w:tabs>
        <w:tab w:val="left" w:pos="720"/>
        <w:tab w:val="left" w:pos="800"/>
        <w:tab w:val="clear" w:pos="907"/>
      </w:tabs>
      <w:spacing w:line="240" w:lineRule="auto"/>
      <w:ind w:left="720" w:hanging="360"/>
    </w:pPr>
    <w:rPr>
      <w:rFonts w:ascii="Times New Roman" w:hAnsi="BatangChe"/>
      <w:sz w:val="22"/>
    </w:rPr>
  </w:style>
  <w:style w:type="paragraph" w:customStyle="1" w:styleId="657">
    <w:name w:val="bullet1"/>
    <w:basedOn w:val="1"/>
    <w:uiPriority w:val="0"/>
    <w:pPr>
      <w:tabs>
        <w:tab w:val="left" w:pos="425"/>
        <w:tab w:val="left" w:pos="1066"/>
      </w:tabs>
      <w:ind w:left="1066" w:hanging="357"/>
    </w:pPr>
    <w:rPr>
      <w:sz w:val="24"/>
    </w:rPr>
  </w:style>
  <w:style w:type="paragraph" w:customStyle="1" w:styleId="658">
    <w:name w:val="그림명칭"/>
    <w:basedOn w:val="1"/>
    <w:autoRedefine/>
    <w:uiPriority w:val="0"/>
    <w:pPr>
      <w:autoSpaceDE w:val="0"/>
      <w:autoSpaceDN w:val="0"/>
      <w:jc w:val="center"/>
    </w:pPr>
    <w:rPr>
      <w:rFonts w:ascii="Gulim" w:eastAsia="Gulim" w:cs="Batang"/>
      <w:sz w:val="20"/>
    </w:rPr>
  </w:style>
  <w:style w:type="paragraph" w:customStyle="1" w:styleId="659">
    <w:name w:val="유케정의서_본문 + 왼쪽:  1.85 글자"/>
    <w:basedOn w:val="1"/>
    <w:uiPriority w:val="0"/>
    <w:pPr>
      <w:autoSpaceDE w:val="0"/>
      <w:autoSpaceDN w:val="0"/>
      <w:spacing w:before="48" w:after="48"/>
      <w:ind w:left="782" w:leftChars="185" w:right="362" w:rightChars="181" w:hanging="412" w:hangingChars="206"/>
    </w:pPr>
    <w:rPr>
      <w:rFonts w:ascii="Gulim" w:hAnsi="Gulim" w:eastAsia="Gulim" w:cs="Batang"/>
      <w:sz w:val="20"/>
    </w:rPr>
  </w:style>
  <w:style w:type="paragraph" w:customStyle="1" w:styleId="660">
    <w:name w:val="리스트 1)"/>
    <w:basedOn w:val="1"/>
    <w:uiPriority w:val="0"/>
    <w:pPr>
      <w:numPr>
        <w:ilvl w:val="0"/>
        <w:numId w:val="27"/>
      </w:numPr>
      <w:autoSpaceDE w:val="0"/>
      <w:autoSpaceDN w:val="0"/>
    </w:pPr>
    <w:rPr>
      <w:rFonts w:ascii="Arial" w:hAnsi="Arial" w:eastAsia="GulimChe" w:cs="Arial"/>
      <w:sz w:val="20"/>
    </w:rPr>
  </w:style>
  <w:style w:type="paragraph" w:customStyle="1" w:styleId="661">
    <w:name w:val="표준+바탕체"/>
    <w:basedOn w:val="154"/>
    <w:uiPriority w:val="0"/>
    <w:pPr>
      <w:numPr>
        <w:ilvl w:val="0"/>
        <w:numId w:val="28"/>
      </w:numPr>
      <w:spacing w:line="240" w:lineRule="auto"/>
    </w:pPr>
  </w:style>
  <w:style w:type="paragraph" w:customStyle="1" w:styleId="662">
    <w:name w:val="감리보고서-3단계"/>
    <w:basedOn w:val="1"/>
    <w:uiPriority w:val="0"/>
    <w:pPr>
      <w:spacing w:line="360" w:lineRule="atLeast"/>
      <w:ind w:left="1030" w:leftChars="405" w:hanging="220" w:hangingChars="100"/>
    </w:pPr>
    <w:rPr>
      <w:szCs w:val="24"/>
    </w:rPr>
  </w:style>
  <w:style w:type="paragraph" w:customStyle="1" w:styleId="663">
    <w:name w:val="감리-3단계"/>
    <w:basedOn w:val="1"/>
    <w:uiPriority w:val="0"/>
    <w:pPr>
      <w:spacing w:line="360" w:lineRule="atLeast"/>
      <w:ind w:left="1030" w:leftChars="405" w:hanging="220" w:hangingChars="100"/>
    </w:pPr>
    <w:rPr>
      <w:rFonts w:cs="Batang"/>
    </w:rPr>
  </w:style>
  <w:style w:type="paragraph" w:customStyle="1" w:styleId="664">
    <w:name w:val="표_본문(대)"/>
    <w:basedOn w:val="1"/>
    <w:uiPriority w:val="0"/>
    <w:pPr>
      <w:autoSpaceDE w:val="0"/>
      <w:autoSpaceDN w:val="0"/>
    </w:pPr>
    <w:rPr>
      <w:rFonts w:eastAsia="GulimChe"/>
      <w:sz w:val="20"/>
      <w:szCs w:val="24"/>
    </w:rPr>
  </w:style>
  <w:style w:type="paragraph" w:customStyle="1" w:styleId="665">
    <w:name w:val="장제목"/>
    <w:basedOn w:val="1"/>
    <w:uiPriority w:val="0"/>
    <w:pPr>
      <w:widowControl/>
      <w:wordWrap/>
      <w:snapToGrid w:val="0"/>
      <w:spacing w:before="1520" w:after="5320" w:line="444" w:lineRule="auto"/>
    </w:pPr>
    <w:rPr>
      <w:rFonts w:ascii="양재 튼튼B" w:hAnsi="양재 튼튼B" w:eastAsia="양재 튼튼B"/>
      <w:sz w:val="40"/>
      <w:szCs w:val="40"/>
    </w:rPr>
  </w:style>
  <w:style w:type="paragraph" w:customStyle="1" w:styleId="666">
    <w:name w:val="도표안 제목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67">
    <w:name w:val="도표안 내용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68">
    <w:name w:val="중간제목 1.1"/>
    <w:basedOn w:val="3"/>
    <w:uiPriority w:val="0"/>
    <w:pPr>
      <w:numPr>
        <w:ilvl w:val="1"/>
        <w:numId w:val="29"/>
      </w:numPr>
      <w:tabs>
        <w:tab w:val="left" w:pos="1200"/>
        <w:tab w:val="clear" w:pos="567"/>
      </w:tabs>
      <w:autoSpaceDE w:val="0"/>
      <w:autoSpaceDN w:val="0"/>
      <w:ind w:left="1200" w:hanging="400"/>
    </w:pPr>
    <w:rPr>
      <w:sz w:val="20"/>
      <w:szCs w:val="24"/>
    </w:rPr>
  </w:style>
  <w:style w:type="paragraph" w:customStyle="1" w:styleId="669">
    <w:name w:val="본문바탕"/>
    <w:basedOn w:val="20"/>
    <w:uiPriority w:val="0"/>
    <w:pPr>
      <w:adjustRightInd w:val="0"/>
      <w:spacing w:before="40" w:after="40" w:line="360" w:lineRule="atLeast"/>
      <w:ind w:left="300" w:leftChars="300" w:firstLine="0"/>
      <w:textAlignment w:val="baseline"/>
    </w:pPr>
    <w:rPr>
      <w:rFonts w:hAnsi="Dotum"/>
      <w:spacing w:val="-10"/>
      <w:kern w:val="0"/>
      <w:sz w:val="20"/>
    </w:rPr>
  </w:style>
  <w:style w:type="paragraph" w:customStyle="1" w:styleId="670">
    <w:name w:val="S표표준"/>
    <w:basedOn w:val="1"/>
    <w:autoRedefine/>
    <w:uiPriority w:val="0"/>
    <w:pPr>
      <w:autoSpaceDE w:val="0"/>
      <w:autoSpaceDN w:val="0"/>
    </w:pPr>
    <w:rPr>
      <w:rFonts w:ascii="GulimChe" w:hAnsi="GulimChe" w:eastAsia="GulimChe"/>
      <w:sz w:val="20"/>
      <w:szCs w:val="24"/>
    </w:rPr>
  </w:style>
  <w:style w:type="paragraph" w:customStyle="1" w:styleId="671">
    <w:name w:val="hs6"/>
    <w:basedOn w:val="1"/>
    <w:uiPriority w:val="0"/>
    <w:pPr>
      <w:widowControl/>
      <w:wordWrap/>
      <w:spacing w:line="468" w:lineRule="atLeast"/>
    </w:pPr>
    <w:rPr>
      <w:rFonts w:hint="eastAsia" w:ascii="한양신명조" w:hAnsi="Arial Unicode MS" w:eastAsia="한양신명조"/>
      <w:b/>
      <w:bCs/>
      <w:sz w:val="26"/>
      <w:szCs w:val="26"/>
    </w:rPr>
  </w:style>
  <w:style w:type="paragraph" w:customStyle="1" w:styleId="672">
    <w:name w:val="B"/>
    <w:basedOn w:val="1"/>
    <w:uiPriority w:val="0"/>
    <w:pPr>
      <w:autoSpaceDE w:val="0"/>
      <w:autoSpaceDN w:val="0"/>
      <w:adjustRightInd w:val="0"/>
      <w:spacing w:before="240"/>
      <w:jc w:val="left"/>
      <w:textAlignment w:val="baseline"/>
    </w:pPr>
    <w:rPr>
      <w:rFonts w:ascii="Palatino" w:hAnsi="Tms Rmn" w:eastAsia="Palatino"/>
      <w:sz w:val="20"/>
    </w:rPr>
  </w:style>
  <w:style w:type="paragraph" w:customStyle="1" w:styleId="673">
    <w:name w:val="bullet2"/>
    <w:basedOn w:val="1"/>
    <w:uiPriority w:val="0"/>
    <w:pPr>
      <w:numPr>
        <w:ilvl w:val="0"/>
        <w:numId w:val="30"/>
      </w:numPr>
      <w:adjustRightInd w:val="0"/>
      <w:spacing w:before="60" w:after="40"/>
      <w:textAlignment w:val="baseline"/>
    </w:pPr>
  </w:style>
  <w:style w:type="paragraph" w:customStyle="1" w:styleId="674">
    <w:name w:val="스타일 양쪽 줄 간격: 1.5줄"/>
    <w:basedOn w:val="1"/>
    <w:uiPriority w:val="0"/>
    <w:pPr>
      <w:numPr>
        <w:ilvl w:val="0"/>
        <w:numId w:val="31"/>
      </w:numPr>
      <w:wordWrap/>
      <w:spacing w:line="360" w:lineRule="auto"/>
    </w:pPr>
    <w:rPr>
      <w:rFonts w:eastAsia="Batang"/>
      <w:sz w:val="20"/>
      <w:lang w:eastAsia="en-US"/>
    </w:rPr>
  </w:style>
  <w:style w:type="paragraph" w:customStyle="1" w:styleId="675">
    <w:name w:val="표내용_가운데"/>
    <w:basedOn w:val="1"/>
    <w:uiPriority w:val="0"/>
    <w:pPr>
      <w:autoSpaceDE w:val="0"/>
      <w:autoSpaceDN w:val="0"/>
      <w:snapToGrid w:val="0"/>
      <w:spacing w:line="280" w:lineRule="atLeast"/>
      <w:jc w:val="center"/>
    </w:pPr>
    <w:rPr>
      <w:rFonts w:ascii="Gulim" w:hAnsi="Gulim" w:eastAsia="Gulim"/>
      <w:sz w:val="20"/>
    </w:rPr>
  </w:style>
  <w:style w:type="paragraph" w:customStyle="1" w:styleId="676">
    <w:name w:val="빈줄"/>
    <w:basedOn w:val="1"/>
    <w:uiPriority w:val="0"/>
    <w:pPr>
      <w:numPr>
        <w:ilvl w:val="0"/>
        <w:numId w:val="32"/>
      </w:numPr>
      <w:tabs>
        <w:tab w:val="clear" w:pos="360"/>
      </w:tabs>
      <w:autoSpaceDE w:val="0"/>
      <w:autoSpaceDN w:val="0"/>
      <w:snapToGrid w:val="0"/>
      <w:spacing w:line="120" w:lineRule="atLeast"/>
      <w:ind w:left="0" w:firstLine="118" w:firstLineChars="100"/>
    </w:pPr>
    <w:rPr>
      <w:rFonts w:ascii="Batang" w:hAnsi="Batang" w:eastAsia="Batang"/>
      <w:sz w:val="12"/>
      <w:szCs w:val="22"/>
    </w:rPr>
  </w:style>
  <w:style w:type="paragraph" w:customStyle="1" w:styleId="677">
    <w:name w:val="표준돋움"/>
    <w:basedOn w:val="1"/>
    <w:next w:val="1"/>
    <w:uiPriority w:val="0"/>
    <w:pPr>
      <w:adjustRightInd w:val="0"/>
      <w:spacing w:line="360" w:lineRule="atLeast"/>
      <w:textAlignment w:val="baseline"/>
    </w:pPr>
    <w:rPr>
      <w:rFonts w:ascii="Arial" w:hAnsi="Arial" w:eastAsia="Gulim"/>
      <w:spacing w:val="-6"/>
      <w:w w:val="95"/>
    </w:rPr>
  </w:style>
  <w:style w:type="paragraph" w:customStyle="1" w:styleId="678">
    <w:name w:val="RF_Style1"/>
    <w:basedOn w:val="1"/>
    <w:autoRedefine/>
    <w:uiPriority w:val="0"/>
    <w:pPr>
      <w:widowControl/>
      <w:tabs>
        <w:tab w:val="left" w:pos="792"/>
      </w:tabs>
      <w:spacing w:line="280" w:lineRule="exact"/>
      <w:jc w:val="left"/>
    </w:pPr>
    <w:rPr>
      <w:rFonts w:eastAsia="Batang"/>
      <w:sz w:val="20"/>
      <w:szCs w:val="24"/>
    </w:rPr>
  </w:style>
  <w:style w:type="paragraph" w:customStyle="1" w:styleId="679">
    <w:name w:val="RF_Style2"/>
    <w:basedOn w:val="1"/>
    <w:uiPriority w:val="0"/>
    <w:pPr>
      <w:widowControl/>
      <w:numPr>
        <w:ilvl w:val="0"/>
        <w:numId w:val="33"/>
      </w:numPr>
      <w:tabs>
        <w:tab w:val="clear" w:pos="360"/>
      </w:tabs>
      <w:wordWrap/>
      <w:ind w:left="568" w:hanging="284"/>
      <w:jc w:val="left"/>
    </w:pPr>
    <w:rPr>
      <w:rFonts w:ascii="Batang" w:hAnsi="Batang" w:eastAsia="Batang"/>
      <w:sz w:val="20"/>
      <w:szCs w:val="24"/>
    </w:rPr>
  </w:style>
  <w:style w:type="paragraph" w:customStyle="1" w:styleId="680">
    <w:name w:val="RF_Style3"/>
    <w:basedOn w:val="1"/>
    <w:uiPriority w:val="0"/>
    <w:pPr>
      <w:widowControl/>
      <w:numPr>
        <w:ilvl w:val="1"/>
        <w:numId w:val="33"/>
      </w:numPr>
      <w:tabs>
        <w:tab w:val="clear" w:pos="720"/>
      </w:tabs>
      <w:wordWrap/>
      <w:ind w:left="737" w:hanging="170"/>
      <w:jc w:val="left"/>
    </w:pPr>
    <w:rPr>
      <w:rFonts w:ascii="Batang" w:hAnsi="Batang" w:eastAsia="Batang"/>
      <w:sz w:val="20"/>
      <w:szCs w:val="24"/>
    </w:rPr>
  </w:style>
  <w:style w:type="paragraph" w:customStyle="1" w:styleId="681">
    <w:name w:val="Table Heading"/>
    <w:basedOn w:val="451"/>
    <w:uiPriority w:val="0"/>
    <w:pPr>
      <w:keepLines/>
      <w:spacing w:before="120" w:after="120"/>
    </w:pPr>
    <w:rPr>
      <w:rFonts w:eastAsia="BatangChe"/>
      <w:b/>
      <w:sz w:val="16"/>
    </w:rPr>
  </w:style>
  <w:style w:type="paragraph" w:customStyle="1" w:styleId="682">
    <w:name w:val="단계3"/>
    <w:basedOn w:val="1"/>
    <w:next w:val="1"/>
    <w:uiPriority w:val="0"/>
    <w:pPr>
      <w:adjustRightInd w:val="0"/>
      <w:spacing w:line="360" w:lineRule="atLeast"/>
      <w:ind w:left="1701"/>
      <w:textAlignment w:val="baseline"/>
    </w:pPr>
    <w:rPr>
      <w:rFonts w:eastAsia="GulimChe"/>
      <w:sz w:val="20"/>
    </w:rPr>
  </w:style>
  <w:style w:type="paragraph" w:customStyle="1" w:styleId="683">
    <w:name w:val="스타일 본문 + 10.5 pt 양쪽 왼쪽:  2.5 글자 앞: 0.1 줄 단락 뒤: 0.1 줄"/>
    <w:basedOn w:val="20"/>
    <w:uiPriority w:val="0"/>
    <w:pPr>
      <w:wordWrap/>
      <w:spacing w:before="24" w:beforeLines="10" w:after="24" w:afterLines="10" w:line="240" w:lineRule="atLeast"/>
      <w:ind w:left="500" w:leftChars="250" w:firstLine="0"/>
    </w:pPr>
    <w:rPr>
      <w:rFonts w:ascii="Arial" w:hAnsi="Arial" w:eastAsia="GulimChe" w:cs="Batang"/>
      <w:kern w:val="0"/>
      <w:sz w:val="21"/>
      <w:lang w:eastAsia="en-US"/>
    </w:rPr>
  </w:style>
  <w:style w:type="paragraph" w:customStyle="1" w:styleId="684">
    <w:name w:val="스타일 본문 + 왼쪽:  2.5 글자 앞: 0.1 줄 단락 뒤: 0.1 줄"/>
    <w:basedOn w:val="20"/>
    <w:uiPriority w:val="0"/>
    <w:pPr>
      <w:wordWrap/>
      <w:spacing w:before="24" w:beforeLines="10" w:after="24" w:afterLines="10" w:line="240" w:lineRule="atLeast"/>
      <w:ind w:left="500" w:leftChars="250" w:firstLine="0"/>
    </w:pPr>
    <w:rPr>
      <w:rFonts w:ascii="Arial" w:hAnsi="Arial" w:eastAsia="GulimChe" w:cs="Batang"/>
      <w:kern w:val="0"/>
      <w:sz w:val="20"/>
      <w:lang w:eastAsia="en-US"/>
    </w:rPr>
  </w:style>
  <w:style w:type="paragraph" w:customStyle="1" w:styleId="685">
    <w:name w:val="본문 (수준4)"/>
    <w:basedOn w:val="1"/>
    <w:link w:val="686"/>
    <w:uiPriority w:val="0"/>
    <w:pPr>
      <w:autoSpaceDE w:val="0"/>
      <w:autoSpaceDN w:val="0"/>
      <w:ind w:left="1300" w:leftChars="650"/>
    </w:pPr>
    <w:rPr>
      <w:rFonts w:eastAsia="GulimChe"/>
      <w:color w:val="auto"/>
      <w:kern w:val="2"/>
      <w:sz w:val="20"/>
      <w:szCs w:val="24"/>
    </w:rPr>
  </w:style>
  <w:style w:type="character" w:customStyle="1" w:styleId="686">
    <w:name w:val="본문 (수준4) Char"/>
    <w:link w:val="685"/>
    <w:uiPriority w:val="0"/>
    <w:rPr>
      <w:rFonts w:eastAsia="GulimChe"/>
      <w:kern w:val="2"/>
      <w:szCs w:val="24"/>
      <w:lang w:val="en-US" w:eastAsia="ko-KR" w:bidi="ar-SA"/>
    </w:rPr>
  </w:style>
  <w:style w:type="paragraph" w:customStyle="1" w:styleId="687">
    <w:name w:val="유형1-1 --&gt; 가."/>
    <w:basedOn w:val="1"/>
    <w:uiPriority w:val="0"/>
    <w:pPr>
      <w:numPr>
        <w:ilvl w:val="0"/>
        <w:numId w:val="34"/>
      </w:numPr>
      <w:adjustRightInd w:val="0"/>
      <w:spacing w:line="360" w:lineRule="atLeast"/>
      <w:textAlignment w:val="baseline"/>
    </w:pPr>
    <w:rPr>
      <w:rFonts w:ascii="Arial" w:hAnsi="Arial"/>
      <w:sz w:val="20"/>
    </w:rPr>
  </w:style>
  <w:style w:type="character" w:customStyle="1" w:styleId="688">
    <w:name w:val="txt_last221"/>
    <w:uiPriority w:val="0"/>
    <w:rPr>
      <w:rFonts w:hint="eastAsia" w:ascii="Gulim" w:hAnsi="Gulim" w:eastAsia="Gulim"/>
      <w:color w:val="000000"/>
      <w:sz w:val="22"/>
      <w:szCs w:val="22"/>
      <w:u w:val="none"/>
    </w:rPr>
  </w:style>
  <w:style w:type="paragraph" w:customStyle="1" w:styleId="689">
    <w:name w:val="번호매기기"/>
    <w:basedOn w:val="12"/>
    <w:uiPriority w:val="0"/>
    <w:pPr>
      <w:widowControl/>
      <w:tabs>
        <w:tab w:val="left" w:pos="785"/>
      </w:tabs>
      <w:wordWrap/>
      <w:adjustRightInd w:val="0"/>
      <w:spacing w:line="280" w:lineRule="atLeast"/>
      <w:ind w:left="785" w:hanging="360"/>
      <w:textAlignment w:val="baseline"/>
    </w:pPr>
    <w:rPr>
      <w:sz w:val="22"/>
    </w:rPr>
  </w:style>
  <w:style w:type="paragraph" w:customStyle="1" w:styleId="690">
    <w:name w:val="스타일 글머리 기호 + (양방향) 13 pt 줄 간격: 최소 14 pt"/>
    <w:basedOn w:val="19"/>
    <w:uiPriority w:val="0"/>
    <w:pPr>
      <w:numPr>
        <w:ilvl w:val="0"/>
        <w:numId w:val="1"/>
      </w:numPr>
      <w:tabs>
        <w:tab w:val="left" w:pos="720"/>
        <w:tab w:val="clear" w:pos="907"/>
      </w:tabs>
      <w:suppressAutoHyphens/>
      <w:wordWrap/>
      <w:adjustRightInd w:val="0"/>
      <w:spacing w:line="280" w:lineRule="atLeast"/>
      <w:ind w:left="720" w:leftChars="0" w:firstLine="0" w:firstLineChars="0"/>
      <w:jc w:val="left"/>
      <w:textAlignment w:val="baseline"/>
    </w:pPr>
    <w:rPr>
      <w:rFonts w:ascii="Tahoma" w:hAnsi="Tahoma" w:eastAsia="HY신명조"/>
      <w:bCs/>
      <w:sz w:val="26"/>
      <w:szCs w:val="26"/>
    </w:rPr>
  </w:style>
  <w:style w:type="character" w:customStyle="1" w:styleId="691">
    <w:name w:val="일반 (웹) Char"/>
    <w:link w:val="56"/>
    <w:uiPriority w:val="99"/>
    <w:rPr>
      <w:rFonts w:ascii="Gulim" w:hAnsi="Gulim" w:eastAsia="Gulim" w:cs="Gulim"/>
      <w:sz w:val="24"/>
      <w:szCs w:val="24"/>
      <w:lang w:val="en-US" w:eastAsia="ko-KR" w:bidi="ar-SA"/>
    </w:rPr>
  </w:style>
  <w:style w:type="character" w:customStyle="1" w:styleId="692">
    <w:name w:val="일반 (웹) Char1"/>
    <w:uiPriority w:val="0"/>
    <w:rPr>
      <w:rFonts w:ascii="Gulim" w:hAnsi="Gulim" w:eastAsia="Gulim" w:cs="Gulim"/>
      <w:sz w:val="24"/>
      <w:szCs w:val="24"/>
    </w:rPr>
  </w:style>
  <w:style w:type="paragraph" w:customStyle="1" w:styleId="693">
    <w:name w:val="제1장"/>
    <w:basedOn w:val="1"/>
    <w:uiPriority w:val="0"/>
    <w:pPr>
      <w:widowControl/>
      <w:wordWrap/>
      <w:snapToGrid w:val="0"/>
      <w:spacing w:line="384" w:lineRule="auto"/>
      <w:jc w:val="center"/>
    </w:pPr>
    <w:rPr>
      <w:rFonts w:ascii="휴먼명조" w:hAnsi="HCI Poppy" w:eastAsia="휴먼명조"/>
      <w:b/>
      <w:bCs/>
      <w:sz w:val="26"/>
      <w:szCs w:val="26"/>
    </w:rPr>
  </w:style>
  <w:style w:type="paragraph" w:customStyle="1" w:styleId="694">
    <w:name w:val="개요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95">
    <w:name w:val="1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96">
    <w:name w:val="TOC Heading"/>
    <w:basedOn w:val="2"/>
    <w:next w:val="1"/>
    <w:qFormat/>
    <w:uiPriority w:val="0"/>
    <w:pPr>
      <w:keepLines/>
      <w:widowControl/>
      <w:wordWrap/>
      <w:spacing w:before="480" w:line="276" w:lineRule="auto"/>
      <w:jc w:val="left"/>
      <w:outlineLvl w:val="9"/>
    </w:pPr>
    <w:rPr>
      <w:rFonts w:ascii="Malgun Gothic" w:hAnsi="Malgun Gothic" w:eastAsia="Malgun Gothic"/>
      <w:b/>
      <w:bCs/>
      <w:color w:val="365F91"/>
      <w:kern w:val="0"/>
      <w:sz w:val="28"/>
      <w:szCs w:val="28"/>
    </w:rPr>
  </w:style>
  <w:style w:type="paragraph" w:customStyle="1" w:styleId="697">
    <w:name w:val="표준 + 바탕체 + 20pt"/>
    <w:basedOn w:val="1"/>
    <w:qFormat/>
    <w:uiPriority w:val="0"/>
    <w:pPr>
      <w:tabs>
        <w:tab w:val="left" w:pos="0"/>
        <w:tab w:val="left" w:pos="800"/>
        <w:tab w:val="left" w:pos="1600"/>
        <w:tab w:val="left" w:pos="2525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djustRightInd w:val="0"/>
      <w:spacing w:after="60"/>
      <w:jc w:val="center"/>
    </w:pPr>
    <w:rPr>
      <w:b/>
      <w:sz w:val="40"/>
      <w:szCs w:val="40"/>
    </w:rPr>
  </w:style>
  <w:style w:type="paragraph" w:customStyle="1" w:styleId="698">
    <w:name w:val="표준 + 바탕체 + 11pt"/>
    <w:basedOn w:val="1"/>
    <w:qFormat/>
    <w:uiPriority w:val="0"/>
    <w:pPr>
      <w:wordWrap/>
      <w:autoSpaceDE w:val="0"/>
      <w:autoSpaceDN w:val="0"/>
      <w:adjustRightInd w:val="0"/>
      <w:ind w:left="284"/>
    </w:pPr>
    <w:rPr>
      <w:rFonts w:cs="BatangChe"/>
      <w:szCs w:val="22"/>
    </w:rPr>
  </w:style>
  <w:style w:type="paragraph" w:customStyle="1" w:styleId="699">
    <w:name w:val="가. 본문"/>
    <w:uiPriority w:val="0"/>
    <w:pPr>
      <w:wordWrap w:val="0"/>
      <w:spacing w:before="100" w:beforeAutospacing="1" w:after="100" w:afterAutospacing="1"/>
      <w:ind w:left="800" w:leftChars="400"/>
      <w:jc w:val="both"/>
    </w:pPr>
    <w:rPr>
      <w:rFonts w:ascii="BatangChe" w:hAnsi="BatangChe" w:eastAsia="Batang" w:cs="Gulim"/>
      <w:color w:val="000000"/>
      <w:sz w:val="22"/>
      <w:szCs w:val="22"/>
      <w:lang w:val="en-US" w:eastAsia="ko-KR" w:bidi="ar-SA"/>
    </w:rPr>
  </w:style>
  <w:style w:type="paragraph" w:customStyle="1" w:styleId="700">
    <w:name w:val="꼭지내용/2단계"/>
    <w:basedOn w:val="320"/>
    <w:link w:val="701"/>
    <w:semiHidden/>
    <w:uiPriority w:val="0"/>
    <w:pPr>
      <w:numPr>
        <w:numId w:val="0"/>
      </w:numPr>
      <w:tabs>
        <w:tab w:val="left" w:pos="340"/>
      </w:tabs>
      <w:spacing w:line="240" w:lineRule="auto"/>
      <w:ind w:left="306" w:hanging="306"/>
    </w:pPr>
    <w:rPr>
      <w:rFonts w:ascii="Batang" w:hAnsi="Batang" w:eastAsia="Batang" w:cs="Times New Roman"/>
      <w:color w:val="auto"/>
      <w:lang w:val="zh-CN" w:eastAsia="zh-CN"/>
    </w:rPr>
  </w:style>
  <w:style w:type="character" w:customStyle="1" w:styleId="701">
    <w:name w:val="꼭지내용/2단계 Char"/>
    <w:link w:val="700"/>
    <w:semiHidden/>
    <w:uiPriority w:val="0"/>
    <w:rPr>
      <w:rFonts w:ascii="Batang" w:hAnsi="Batang" w:eastAsia="Batang"/>
      <w:sz w:val="22"/>
      <w:lang w:val="zh-CN" w:eastAsia="zh-CN"/>
    </w:rPr>
  </w:style>
  <w:style w:type="paragraph" w:customStyle="1" w:styleId="702">
    <w:name w:val="CAS-표내용(10)"/>
    <w:basedOn w:val="1"/>
    <w:link w:val="703"/>
    <w:uiPriority w:val="0"/>
    <w:pPr>
      <w:autoSpaceDE w:val="0"/>
      <w:autoSpaceDN w:val="0"/>
    </w:pPr>
    <w:rPr>
      <w:rFonts w:ascii="Batang"/>
      <w:color w:val="auto"/>
      <w:kern w:val="2"/>
      <w:sz w:val="20"/>
    </w:rPr>
  </w:style>
  <w:style w:type="character" w:customStyle="1" w:styleId="703">
    <w:name w:val="CAS-표내용(10) Char"/>
    <w:link w:val="702"/>
    <w:uiPriority w:val="0"/>
    <w:rPr>
      <w:rFonts w:ascii="Batang" w:eastAsia="BatangChe"/>
      <w:kern w:val="2"/>
      <w:lang w:val="en-US" w:eastAsia="ko-KR" w:bidi="ar-SA"/>
    </w:rPr>
  </w:style>
  <w:style w:type="character" w:customStyle="1" w:styleId="704">
    <w:name w:val="I Char Char"/>
    <w:uiPriority w:val="0"/>
    <w:rPr>
      <w:rFonts w:ascii="BatangChe" w:hAnsi="Arial" w:eastAsia="BatangChe"/>
      <w:b/>
      <w:kern w:val="28"/>
      <w:sz w:val="26"/>
      <w:szCs w:val="24"/>
      <w:lang w:val="en-US" w:eastAsia="ko-KR" w:bidi="ar-SA"/>
    </w:rPr>
  </w:style>
  <w:style w:type="character" w:customStyle="1" w:styleId="705">
    <w:name w:val="홀 Char3"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706">
    <w:name w:val="홀 Char2"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707">
    <w:name w:val="항목2 Char Char Char"/>
    <w:basedOn w:val="1"/>
    <w:link w:val="708"/>
    <w:uiPriority w:val="0"/>
    <w:pPr>
      <w:numPr>
        <w:ilvl w:val="0"/>
        <w:numId w:val="35"/>
      </w:numPr>
      <w:adjustRightInd w:val="0"/>
      <w:spacing w:line="240" w:lineRule="atLeast"/>
      <w:textAlignment w:val="baseline"/>
    </w:pPr>
    <w:rPr>
      <w:rFonts w:ascii="Verdana" w:hAnsi="Verdana" w:eastAsia="GulimChe" w:cs="Times New Roman"/>
      <w:szCs w:val="22"/>
      <w:lang w:val="zh-CN" w:eastAsia="zh-CN"/>
    </w:rPr>
  </w:style>
  <w:style w:type="character" w:customStyle="1" w:styleId="708">
    <w:name w:val="항목2 Char Char Char Char"/>
    <w:link w:val="707"/>
    <w:uiPriority w:val="0"/>
    <w:rPr>
      <w:rFonts w:ascii="Verdana" w:hAnsi="Verdana" w:eastAsia="GulimChe" w:cs="Times New Roman"/>
      <w:color w:val="000000"/>
      <w:sz w:val="22"/>
      <w:szCs w:val="22"/>
      <w:lang w:val="zh-CN" w:eastAsia="zh-CN"/>
    </w:rPr>
  </w:style>
  <w:style w:type="paragraph" w:customStyle="1" w:styleId="709">
    <w:name w:val="CAS-본문"/>
    <w:basedOn w:val="1"/>
    <w:uiPriority w:val="0"/>
    <w:pPr>
      <w:autoSpaceDE w:val="0"/>
      <w:autoSpaceDN w:val="0"/>
      <w:ind w:left="167" w:leftChars="76" w:firstLine="295" w:firstLineChars="134"/>
    </w:pPr>
    <w:rPr>
      <w:rFonts w:ascii="Batang"/>
      <w:szCs w:val="24"/>
    </w:rPr>
  </w:style>
  <w:style w:type="paragraph" w:customStyle="1" w:styleId="710">
    <w:name w:val="표준-글머리(1단계)"/>
    <w:basedOn w:val="1"/>
    <w:uiPriority w:val="0"/>
    <w:pPr>
      <w:widowControl/>
      <w:numPr>
        <w:ilvl w:val="0"/>
        <w:numId w:val="36"/>
      </w:numPr>
      <w:wordWrap/>
      <w:adjustRightInd w:val="0"/>
      <w:spacing w:line="280" w:lineRule="atLeast"/>
      <w:textAlignment w:val="baseline"/>
    </w:pPr>
  </w:style>
  <w:style w:type="character" w:customStyle="1" w:styleId="711">
    <w:name w:val="body text Char"/>
    <w:uiPriority w:val="0"/>
    <w:rPr>
      <w:rFonts w:ascii="BatangChe" w:hAnsi="News701 BT" w:eastAsia="BatangChe"/>
      <w:kern w:val="2"/>
      <w:sz w:val="22"/>
      <w:lang w:val="en-US" w:eastAsia="ko-KR" w:bidi="ar-SA"/>
    </w:rPr>
  </w:style>
  <w:style w:type="character" w:customStyle="1" w:styleId="712">
    <w:name w:val="(미사용7) Char"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713">
    <w:name w:val="(미사용8) Char"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714">
    <w:name w:val="(미사용9) Char Char"/>
    <w:uiPriority w:val="0"/>
    <w:rPr>
      <w:rFonts w:ascii="BatangChe" w:eastAsia="BatangChe"/>
      <w:sz w:val="24"/>
      <w:lang w:val="en-US" w:eastAsia="ko-KR" w:bidi="ar-SA"/>
    </w:rPr>
  </w:style>
  <w:style w:type="paragraph" w:customStyle="1" w:styleId="715">
    <w:name w:val="방침_ㅇ"/>
    <w:basedOn w:val="1"/>
    <w:uiPriority w:val="0"/>
    <w:pPr>
      <w:widowControl/>
      <w:wordWrap/>
      <w:snapToGrid w:val="0"/>
      <w:spacing w:before="200" w:line="384" w:lineRule="auto"/>
      <w:ind w:left="1200"/>
    </w:pPr>
    <w:rPr>
      <w:rFonts w:ascii="신명 태명조" w:hAnsi="신명 태명조" w:eastAsia="신명 태명조"/>
      <w:sz w:val="26"/>
      <w:szCs w:val="26"/>
    </w:rPr>
  </w:style>
  <w:style w:type="paragraph" w:customStyle="1" w:styleId="716">
    <w:name w:val="CAS-표제목"/>
    <w:basedOn w:val="1"/>
    <w:next w:val="1"/>
    <w:link w:val="717"/>
    <w:autoRedefine/>
    <w:qFormat/>
    <w:uiPriority w:val="0"/>
    <w:pPr>
      <w:autoSpaceDE w:val="0"/>
      <w:autoSpaceDN w:val="0"/>
      <w:ind w:left="499" w:leftChars="227"/>
      <w:jc w:val="center"/>
    </w:pPr>
    <w:rPr>
      <w:rFonts w:ascii="Batang" w:cs="Times New Roman"/>
      <w:color w:val="auto"/>
      <w:kern w:val="2"/>
      <w:szCs w:val="22"/>
      <w:lang w:val="zh-CN" w:eastAsia="zh-CN"/>
    </w:rPr>
  </w:style>
  <w:style w:type="character" w:customStyle="1" w:styleId="717">
    <w:name w:val="CAS-표제목 Char"/>
    <w:link w:val="716"/>
    <w:uiPriority w:val="0"/>
    <w:rPr>
      <w:rFonts w:ascii="Batang"/>
      <w:kern w:val="2"/>
      <w:sz w:val="22"/>
      <w:szCs w:val="22"/>
    </w:rPr>
  </w:style>
  <w:style w:type="character" w:customStyle="1" w:styleId="718">
    <w:name w:val="1. 2Level Char"/>
    <w:link w:val="341"/>
    <w:uiPriority w:val="0"/>
    <w:rPr>
      <w:rFonts w:ascii="Batang" w:eastAsia="Batang"/>
      <w:sz w:val="22"/>
      <w:szCs w:val="22"/>
      <w:lang w:bidi="ar-SA"/>
    </w:rPr>
  </w:style>
  <w:style w:type="character" w:customStyle="1" w:styleId="719">
    <w:name w:val="(1) 2Level Char"/>
    <w:link w:val="594"/>
    <w:uiPriority w:val="0"/>
    <w:rPr>
      <w:rFonts w:ascii="Batang" w:eastAsia="Batang"/>
      <w:kern w:val="2"/>
      <w:sz w:val="22"/>
      <w:szCs w:val="24"/>
    </w:rPr>
  </w:style>
  <w:style w:type="paragraph" w:customStyle="1" w:styleId="720">
    <w:name w:val="기준서식"/>
    <w:basedOn w:val="1"/>
    <w:link w:val="721"/>
    <w:uiPriority w:val="0"/>
    <w:pPr>
      <w:autoSpaceDE w:val="0"/>
      <w:autoSpaceDN w:val="0"/>
    </w:pPr>
    <w:rPr>
      <w:rFonts w:cs="Times New Roman"/>
      <w:color w:val="auto"/>
      <w:spacing w:val="-6"/>
      <w:kern w:val="2"/>
      <w:szCs w:val="24"/>
      <w:lang w:val="zh-CN" w:eastAsia="zh-CN"/>
    </w:rPr>
  </w:style>
  <w:style w:type="character" w:customStyle="1" w:styleId="721">
    <w:name w:val="기준서식 Char"/>
    <w:link w:val="720"/>
    <w:uiPriority w:val="0"/>
    <w:rPr>
      <w:rFonts w:ascii="BatangChe"/>
      <w:spacing w:val="-6"/>
      <w:kern w:val="2"/>
      <w:sz w:val="22"/>
      <w:szCs w:val="24"/>
    </w:rPr>
  </w:style>
  <w:style w:type="paragraph" w:customStyle="1" w:styleId="722">
    <w:name w:val="표1 내용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723">
    <w:name w:val="부제11"/>
    <w:basedOn w:val="1"/>
    <w:uiPriority w:val="0"/>
    <w:pPr>
      <w:tabs>
        <w:tab w:val="left" w:pos="284"/>
      </w:tabs>
      <w:autoSpaceDE w:val="0"/>
      <w:autoSpaceDN w:val="0"/>
      <w:ind w:left="-142" w:hanging="284"/>
    </w:pPr>
    <w:rPr>
      <w:rFonts w:ascii="Batang" w:eastAsia="Batang"/>
      <w:b/>
      <w:i/>
      <w:color w:val="0000FF"/>
      <w:sz w:val="24"/>
      <w:szCs w:val="24"/>
    </w:rPr>
  </w:style>
  <w:style w:type="paragraph" w:customStyle="1" w:styleId="724">
    <w:name w:val="목록 단락11"/>
    <w:basedOn w:val="1"/>
    <w:uiPriority w:val="0"/>
    <w:pPr>
      <w:autoSpaceDE w:val="0"/>
      <w:autoSpaceDN w:val="0"/>
      <w:ind w:left="800" w:leftChars="400"/>
    </w:pPr>
    <w:rPr>
      <w:rFonts w:ascii="Malgun Gothic" w:hAnsi="Malgun Gothic" w:eastAsia="Malgun Gothic"/>
      <w:sz w:val="20"/>
      <w:szCs w:val="22"/>
    </w:rPr>
  </w:style>
  <w:style w:type="paragraph" w:customStyle="1" w:styleId="725">
    <w:name w:val="제목 211"/>
    <w:basedOn w:val="1"/>
    <w:next w:val="1"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b/>
      <w:sz w:val="20"/>
    </w:rPr>
  </w:style>
  <w:style w:type="paragraph" w:customStyle="1" w:styleId="726">
    <w:name w:val="제목 311"/>
    <w:basedOn w:val="1"/>
    <w:next w:val="1"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sz w:val="20"/>
    </w:rPr>
  </w:style>
  <w:style w:type="paragraph" w:customStyle="1" w:styleId="727">
    <w:name w:val="제목 111"/>
    <w:basedOn w:val="1"/>
    <w:next w:val="1"/>
    <w:uiPriority w:val="0"/>
    <w:pPr>
      <w:keepNext/>
      <w:pageBreakBefore/>
      <w:adjustRightInd w:val="0"/>
      <w:spacing w:before="240" w:after="240" w:line="360" w:lineRule="atLeast"/>
      <w:ind w:left="720" w:hanging="720"/>
      <w:textAlignment w:val="baseline"/>
    </w:pPr>
    <w:rPr>
      <w:b/>
      <w:sz w:val="28"/>
    </w:rPr>
  </w:style>
  <w:style w:type="paragraph" w:customStyle="1" w:styleId="728">
    <w:name w:val="제목 411"/>
    <w:basedOn w:val="1"/>
    <w:next w:val="1"/>
    <w:uiPriority w:val="0"/>
    <w:pPr>
      <w:keepNext/>
      <w:adjustRightInd w:val="0"/>
      <w:spacing w:before="240" w:after="60" w:line="360" w:lineRule="atLeast"/>
      <w:ind w:left="2880" w:hanging="720"/>
      <w:jc w:val="left"/>
      <w:textAlignment w:val="baseline"/>
    </w:pPr>
    <w:rPr>
      <w:b/>
      <w:i/>
      <w:sz w:val="20"/>
    </w:rPr>
  </w:style>
  <w:style w:type="paragraph" w:customStyle="1" w:styleId="729">
    <w:name w:val="제목 511"/>
    <w:basedOn w:val="1"/>
    <w:next w:val="1"/>
    <w:uiPriority w:val="0"/>
    <w:pPr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/>
    </w:rPr>
  </w:style>
  <w:style w:type="paragraph" w:customStyle="1" w:styleId="730">
    <w:name w:val="제목 611"/>
    <w:basedOn w:val="1"/>
    <w:next w:val="1"/>
    <w:uiPriority w:val="0"/>
    <w:pPr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/>
      <w:i/>
    </w:rPr>
  </w:style>
  <w:style w:type="paragraph" w:customStyle="1" w:styleId="731">
    <w:name w:val="제목 711"/>
    <w:basedOn w:val="1"/>
    <w:next w:val="1"/>
    <w:uiPriority w:val="0"/>
    <w:pPr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/>
      <w:sz w:val="20"/>
    </w:rPr>
  </w:style>
  <w:style w:type="paragraph" w:customStyle="1" w:styleId="732">
    <w:name w:val="제목 811"/>
    <w:basedOn w:val="1"/>
    <w:next w:val="1"/>
    <w:uiPriority w:val="0"/>
    <w:pPr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/>
      <w:i/>
      <w:sz w:val="20"/>
    </w:rPr>
  </w:style>
  <w:style w:type="paragraph" w:customStyle="1" w:styleId="733">
    <w:name w:val="제목 911"/>
    <w:basedOn w:val="1"/>
    <w:next w:val="1"/>
    <w:uiPriority w:val="0"/>
    <w:pPr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/>
      <w:i/>
      <w:sz w:val="18"/>
    </w:rPr>
  </w:style>
  <w:style w:type="paragraph" w:customStyle="1" w:styleId="734">
    <w:name w:val="본문51"/>
    <w:basedOn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450"/>
      <w:jc w:val="left"/>
      <w:textAlignment w:val="baseline"/>
    </w:pPr>
    <w:rPr>
      <w:rFonts w:ascii="Arial" w:hAnsi="Arial" w:eastAsia="Gulim"/>
      <w:sz w:val="20"/>
    </w:rPr>
  </w:style>
  <w:style w:type="paragraph" w:customStyle="1" w:styleId="735">
    <w:name w:val="본문 311"/>
    <w:basedOn w:val="734"/>
    <w:uiPriority w:val="0"/>
    <w:pPr>
      <w:ind w:left="720"/>
    </w:pPr>
  </w:style>
  <w:style w:type="paragraph" w:customStyle="1" w:styleId="736">
    <w:name w:val="TOC 제목11"/>
    <w:basedOn w:val="2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/>
      <w:b/>
      <w:kern w:val="28"/>
      <w:sz w:val="32"/>
    </w:rPr>
  </w:style>
  <w:style w:type="paragraph" w:customStyle="1" w:styleId="737">
    <w:name w:val="동글배기"/>
    <w:basedOn w:val="1"/>
    <w:uiPriority w:val="0"/>
    <w:pPr>
      <w:widowControl/>
      <w:wordWrap/>
      <w:snapToGrid w:val="0"/>
      <w:spacing w:before="228" w:line="408" w:lineRule="auto"/>
      <w:ind w:left="602"/>
    </w:pPr>
    <w:rPr>
      <w:rFonts w:ascii="한양신명조" w:hAnsi="한양신명조" w:eastAsia="한양신명조"/>
      <w:sz w:val="24"/>
      <w:szCs w:val="24"/>
    </w:rPr>
  </w:style>
  <w:style w:type="paragraph" w:customStyle="1" w:styleId="738">
    <w:name w:val="04-체크 글머리"/>
    <w:basedOn w:val="1"/>
    <w:qFormat/>
    <w:uiPriority w:val="0"/>
    <w:pPr>
      <w:numPr>
        <w:ilvl w:val="0"/>
        <w:numId w:val="37"/>
      </w:numPr>
      <w:tabs>
        <w:tab w:val="left" w:pos="1080"/>
      </w:tabs>
      <w:wordWrap/>
      <w:spacing w:line="360" w:lineRule="atLeast"/>
      <w:ind w:left="1080" w:hanging="180"/>
    </w:pPr>
    <w:rPr>
      <w:szCs w:val="22"/>
      <w:lang w:val="zh-CN" w:eastAsia="zh-CN"/>
    </w:rPr>
  </w:style>
  <w:style w:type="character" w:customStyle="1" w:styleId="739">
    <w:name w:val="104-체크 글머리 Char"/>
    <w:link w:val="740"/>
    <w:locked/>
    <w:uiPriority w:val="0"/>
    <w:rPr>
      <w:rFonts w:ascii="BatangChe" w:hAnsi="BatangChe"/>
      <w:kern w:val="2"/>
      <w:sz w:val="22"/>
      <w:szCs w:val="22"/>
    </w:rPr>
  </w:style>
  <w:style w:type="paragraph" w:customStyle="1" w:styleId="740">
    <w:name w:val="104-체크 글머리"/>
    <w:basedOn w:val="1"/>
    <w:link w:val="739"/>
    <w:qFormat/>
    <w:uiPriority w:val="0"/>
    <w:pPr>
      <w:tabs>
        <w:tab w:val="left" w:pos="1080"/>
        <w:tab w:val="left" w:pos="1960"/>
      </w:tabs>
      <w:wordWrap/>
      <w:spacing w:line="360" w:lineRule="atLeast"/>
      <w:ind w:left="1080" w:hanging="180"/>
    </w:pPr>
    <w:rPr>
      <w:rFonts w:cs="Times New Roman"/>
      <w:color w:val="auto"/>
      <w:kern w:val="2"/>
      <w:szCs w:val="22"/>
      <w:lang w:val="zh-CN" w:eastAsia="zh-CN"/>
    </w:rPr>
  </w:style>
  <w:style w:type="character" w:customStyle="1" w:styleId="741">
    <w:name w:val="CAS-(가) Char"/>
    <w:link w:val="308"/>
    <w:uiPriority w:val="0"/>
    <w:rPr>
      <w:rFonts w:ascii="Batang"/>
      <w:kern w:val="2"/>
      <w:sz w:val="22"/>
      <w:szCs w:val="24"/>
    </w:rPr>
  </w:style>
  <w:style w:type="paragraph" w:customStyle="1" w:styleId="742">
    <w:name w:val="기법 내용 O"/>
    <w:basedOn w:val="1"/>
    <w:uiPriority w:val="0"/>
    <w:pPr>
      <w:numPr>
        <w:ilvl w:val="0"/>
        <w:numId w:val="38"/>
      </w:numPr>
      <w:autoSpaceDE w:val="0"/>
      <w:autoSpaceDN w:val="0"/>
    </w:pPr>
    <w:rPr>
      <w:rFonts w:ascii="Batang"/>
      <w:sz w:val="20"/>
      <w:szCs w:val="24"/>
    </w:rPr>
  </w:style>
  <w:style w:type="character" w:customStyle="1" w:styleId="743">
    <w:name w:val="감리0본문 Char"/>
    <w:link w:val="154"/>
    <w:uiPriority w:val="0"/>
    <w:rPr>
      <w:kern w:val="2"/>
      <w:sz w:val="22"/>
    </w:rPr>
  </w:style>
  <w:style w:type="paragraph" w:customStyle="1" w:styleId="744">
    <w:name w:val="21-검토의견"/>
    <w:basedOn w:val="154"/>
    <w:qFormat/>
    <w:uiPriority w:val="0"/>
    <w:pPr>
      <w:adjustRightInd w:val="0"/>
      <w:snapToGrid w:val="0"/>
      <w:spacing w:line="360" w:lineRule="atLeast"/>
      <w:ind w:firstLine="209" w:firstLineChars="95"/>
    </w:pPr>
    <w:rPr>
      <w:szCs w:val="22"/>
    </w:rPr>
  </w:style>
  <w:style w:type="paragraph" w:customStyle="1" w:styleId="745">
    <w:name w:val="김종일"/>
    <w:uiPriority w:val="0"/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746">
    <w:name w:val="유형1-1 --&gt; 1)"/>
    <w:basedOn w:val="747"/>
    <w:uiPriority w:val="0"/>
    <w:pPr>
      <w:numPr>
        <w:ilvl w:val="0"/>
        <w:numId w:val="39"/>
      </w:numPr>
    </w:pPr>
    <w:rPr>
      <w:rFonts w:ascii="GulimChe" w:hAnsi="GulimChe" w:eastAsia="GulimChe"/>
    </w:rPr>
  </w:style>
  <w:style w:type="paragraph" w:customStyle="1" w:styleId="747">
    <w:name w:val="본문들여쓰기"/>
    <w:basedOn w:val="1"/>
    <w:uiPriority w:val="0"/>
    <w:pPr>
      <w:adjustRightInd w:val="0"/>
      <w:spacing w:line="360" w:lineRule="atLeast"/>
      <w:ind w:firstLine="425"/>
      <w:textAlignment w:val="baseline"/>
    </w:pPr>
    <w:rPr>
      <w:sz w:val="20"/>
    </w:rPr>
  </w:style>
  <w:style w:type="paragraph" w:customStyle="1" w:styleId="748">
    <w:name w:val="유형2-4 -----&gt; 블렛"/>
    <w:basedOn w:val="1"/>
    <w:uiPriority w:val="0"/>
    <w:pPr>
      <w:numPr>
        <w:ilvl w:val="0"/>
        <w:numId w:val="40"/>
      </w:numPr>
      <w:adjustRightInd w:val="0"/>
      <w:spacing w:line="360" w:lineRule="atLeast"/>
      <w:ind w:left="1797" w:hanging="119"/>
      <w:textAlignment w:val="baseline"/>
    </w:pPr>
    <w:rPr>
      <w:sz w:val="20"/>
    </w:rPr>
  </w:style>
  <w:style w:type="paragraph" w:customStyle="1" w:styleId="749">
    <w:name w:val="1.1.1"/>
    <w:basedOn w:val="404"/>
    <w:next w:val="148"/>
    <w:autoRedefine/>
    <w:uiPriority w:val="0"/>
    <w:pPr>
      <w:numPr>
        <w:ilvl w:val="1"/>
        <w:numId w:val="41"/>
      </w:numPr>
      <w:overflowPunct w:val="0"/>
      <w:autoSpaceDE w:val="0"/>
      <w:autoSpaceDN w:val="0"/>
      <w:spacing w:after="60"/>
      <w:ind w:left="300" w:leftChars="300"/>
      <w:jc w:val="center"/>
      <w:textAlignment w:val="auto"/>
      <w:outlineLvl w:val="0"/>
    </w:pPr>
    <w:rPr>
      <w:rFonts w:ascii="Gulim" w:hAnsi="Gulim" w:eastAsia="Gulim" w:cs="Arial"/>
      <w:bCs/>
      <w:sz w:val="24"/>
    </w:rPr>
  </w:style>
  <w:style w:type="paragraph" w:customStyle="1" w:styleId="750">
    <w:name w:val="점텍스트"/>
    <w:basedOn w:val="1"/>
    <w:uiPriority w:val="0"/>
    <w:pPr>
      <w:tabs>
        <w:tab w:val="left" w:pos="397"/>
        <w:tab w:val="left" w:pos="1300"/>
      </w:tabs>
      <w:spacing w:line="319" w:lineRule="auto"/>
      <w:ind w:left="1300" w:right="-235" w:hanging="397"/>
    </w:pPr>
    <w:rPr>
      <w:sz w:val="20"/>
    </w:rPr>
  </w:style>
  <w:style w:type="paragraph" w:customStyle="1" w:styleId="751">
    <w:name w:val="번호 (가)"/>
    <w:basedOn w:val="17"/>
    <w:uiPriority w:val="0"/>
    <w:pPr>
      <w:widowControl/>
      <w:numPr>
        <w:ilvl w:val="0"/>
        <w:numId w:val="42"/>
      </w:numPr>
      <w:tabs>
        <w:tab w:val="left" w:pos="1588"/>
        <w:tab w:val="clear" w:pos="2174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ind w:left="1588" w:hanging="737"/>
      <w:jc w:val="both"/>
      <w:textAlignment w:val="baseline"/>
    </w:pPr>
    <w:rPr>
      <w:color w:val="auto"/>
      <w:sz w:val="24"/>
    </w:rPr>
  </w:style>
  <w:style w:type="paragraph" w:customStyle="1" w:styleId="752">
    <w:name w:val="번호 1)"/>
    <w:basedOn w:val="17"/>
    <w:uiPriority w:val="0"/>
    <w:pPr>
      <w:widowControl/>
      <w:tabs>
        <w:tab w:val="left" w:pos="1871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1871" w:hanging="482"/>
      <w:jc w:val="both"/>
      <w:textAlignment w:val="baseline"/>
    </w:pPr>
    <w:rPr>
      <w:color w:val="auto"/>
      <w:sz w:val="24"/>
    </w:rPr>
  </w:style>
  <w:style w:type="paragraph" w:customStyle="1" w:styleId="753">
    <w:name w:val="1) 뷸렛(-)"/>
    <w:basedOn w:val="17"/>
    <w:uiPriority w:val="0"/>
    <w:pPr>
      <w:widowControl/>
      <w:numPr>
        <w:ilvl w:val="0"/>
        <w:numId w:val="43"/>
      </w:numPr>
      <w:tabs>
        <w:tab w:val="left" w:pos="1976"/>
        <w:tab w:val="clear" w:pos="1871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1928" w:hanging="312"/>
      <w:jc w:val="both"/>
      <w:textAlignment w:val="baseline"/>
    </w:pPr>
    <w:rPr>
      <w:color w:val="auto"/>
      <w:sz w:val="24"/>
    </w:rPr>
  </w:style>
  <w:style w:type="paragraph" w:customStyle="1" w:styleId="754">
    <w:name w:val="제목2(1.1)"/>
    <w:basedOn w:val="1"/>
    <w:uiPriority w:val="0"/>
    <w:pPr>
      <w:autoSpaceDE w:val="0"/>
      <w:autoSpaceDN w:val="0"/>
    </w:pPr>
    <w:rPr>
      <w:rFonts w:ascii="GulimChe" w:eastAsia="GulimChe"/>
      <w:b/>
      <w:bCs/>
      <w:sz w:val="24"/>
      <w:szCs w:val="12"/>
    </w:rPr>
  </w:style>
  <w:style w:type="paragraph" w:customStyle="1" w:styleId="755">
    <w:name w:val="총평 - 제목 1"/>
    <w:basedOn w:val="2"/>
    <w:uiPriority w:val="0"/>
    <w:pPr>
      <w:numPr>
        <w:ilvl w:val="0"/>
        <w:numId w:val="44"/>
      </w:numPr>
      <w:autoSpaceDE w:val="0"/>
      <w:autoSpaceDN w:val="0"/>
    </w:pPr>
    <w:rPr>
      <w:rFonts w:ascii="BatangChe" w:hAnsi="BatangChe" w:eastAsia="BatangChe"/>
      <w:b/>
      <w:szCs w:val="28"/>
    </w:rPr>
  </w:style>
  <w:style w:type="paragraph" w:customStyle="1" w:styleId="756">
    <w:name w:val="상세검토 - 본문 2"/>
    <w:basedOn w:val="273"/>
    <w:uiPriority w:val="0"/>
    <w:pPr>
      <w:numPr>
        <w:ilvl w:val="0"/>
        <w:numId w:val="0"/>
      </w:numPr>
      <w:tabs>
        <w:tab w:val="left" w:pos="1600"/>
      </w:tabs>
      <w:ind w:left="1600" w:hanging="400"/>
    </w:pPr>
  </w:style>
  <w:style w:type="paragraph" w:customStyle="1" w:styleId="757">
    <w:name w:val="상세검토 - 꼭지"/>
    <w:basedOn w:val="1"/>
    <w:autoRedefine/>
    <w:uiPriority w:val="0"/>
    <w:pPr>
      <w:tabs>
        <w:tab w:val="left" w:pos="360"/>
      </w:tabs>
      <w:autoSpaceDE w:val="0"/>
      <w:autoSpaceDN w:val="0"/>
      <w:ind w:left="560" w:hanging="360"/>
    </w:pPr>
    <w:rPr>
      <w:b/>
      <w:bCs/>
      <w:szCs w:val="22"/>
    </w:rPr>
  </w:style>
  <w:style w:type="paragraph" w:customStyle="1" w:styleId="758">
    <w:name w:val="표점"/>
    <w:basedOn w:val="479"/>
    <w:uiPriority w:val="0"/>
    <w:pPr>
      <w:widowControl w:val="0"/>
      <w:numPr>
        <w:ilvl w:val="0"/>
        <w:numId w:val="45"/>
      </w:numPr>
      <w:overflowPunct/>
      <w:spacing w:after="60" w:line="300" w:lineRule="auto"/>
      <w:ind w:right="227"/>
    </w:pPr>
    <w:rPr>
      <w:rFonts w:ascii="Book Antiqua" w:hAnsi="Book Antiqua"/>
      <w:sz w:val="20"/>
    </w:rPr>
  </w:style>
  <w:style w:type="paragraph" w:customStyle="1" w:styleId="759">
    <w:name w:val="KTKMS 본문유형"/>
    <w:basedOn w:val="1"/>
    <w:uiPriority w:val="0"/>
    <w:pPr>
      <w:adjustRightInd w:val="0"/>
      <w:spacing w:line="360" w:lineRule="atLeast"/>
      <w:textAlignment w:val="baseline"/>
    </w:pPr>
    <w:rPr>
      <w:rFonts w:ascii="GulimChe" w:eastAsia="GulimChe"/>
    </w:rPr>
  </w:style>
  <w:style w:type="paragraph" w:customStyle="1" w:styleId="760">
    <w:name w:val="Bullet 1"/>
    <w:basedOn w:val="1"/>
    <w:uiPriority w:val="0"/>
    <w:pPr>
      <w:widowControl/>
      <w:tabs>
        <w:tab w:val="left" w:pos="565"/>
      </w:tabs>
      <w:wordWrap/>
      <w:spacing w:before="120"/>
      <w:ind w:left="565" w:hanging="227"/>
    </w:pPr>
    <w:rPr>
      <w:rFonts w:ascii="Arial" w:hAnsi="Arial" w:eastAsia="Batang" w:cs="Arial"/>
      <w:sz w:val="24"/>
      <w:lang w:eastAsia="en-US"/>
    </w:rPr>
  </w:style>
  <w:style w:type="paragraph" w:customStyle="1" w:styleId="761">
    <w:name w:val="본문-동그라미"/>
    <w:basedOn w:val="8"/>
    <w:uiPriority w:val="0"/>
    <w:pPr>
      <w:keepNext w:val="0"/>
      <w:numPr>
        <w:ilvl w:val="0"/>
        <w:numId w:val="46"/>
      </w:numPr>
      <w:spacing w:before="60" w:after="120"/>
      <w:outlineLvl w:val="9"/>
    </w:pPr>
    <w:rPr>
      <w:rFonts w:ascii="GulimChe" w:hAnsi="Arial" w:eastAsia="GulimChe"/>
    </w:rPr>
  </w:style>
  <w:style w:type="paragraph" w:customStyle="1" w:styleId="762">
    <w:name w:val="표-동그라미"/>
    <w:basedOn w:val="1"/>
    <w:uiPriority w:val="0"/>
    <w:pPr>
      <w:numPr>
        <w:ilvl w:val="0"/>
        <w:numId w:val="47"/>
      </w:numPr>
      <w:tabs>
        <w:tab w:val="clear" w:pos="425"/>
      </w:tabs>
      <w:adjustRightInd w:val="0"/>
      <w:spacing w:line="360" w:lineRule="atLeast"/>
      <w:ind w:left="256" w:hanging="256"/>
      <w:textAlignment w:val="baseline"/>
    </w:pPr>
    <w:rPr>
      <w:rFonts w:ascii="Arial" w:hAnsi="Arial" w:eastAsia="GulimChe"/>
      <w:sz w:val="20"/>
    </w:rPr>
  </w:style>
  <w:style w:type="paragraph" w:customStyle="1" w:styleId="763">
    <w:name w:val="내용:1"/>
    <w:basedOn w:val="764"/>
    <w:uiPriority w:val="0"/>
    <w:pPr>
      <w:jc w:val="both"/>
    </w:pPr>
    <w:rPr>
      <w:b/>
      <w:bCs/>
      <w:sz w:val="28"/>
      <w:szCs w:val="28"/>
    </w:rPr>
  </w:style>
  <w:style w:type="paragraph" w:customStyle="1" w:styleId="764">
    <w:name w:val="내용:Ⅰ(소)"/>
    <w:basedOn w:val="1"/>
    <w:uiPriority w:val="0"/>
    <w:pPr>
      <w:wordWrap/>
      <w:autoSpaceDE w:val="0"/>
      <w:autoSpaceDN w:val="0"/>
      <w:adjustRightInd w:val="0"/>
      <w:jc w:val="center"/>
    </w:pPr>
    <w:rPr>
      <w:rFonts w:hAnsi="Tms Rmn"/>
      <w:sz w:val="40"/>
      <w:szCs w:val="40"/>
    </w:rPr>
  </w:style>
  <w:style w:type="paragraph" w:customStyle="1" w:styleId="765">
    <w:name w:val="표지:주관명"/>
    <w:basedOn w:val="1"/>
    <w:uiPriority w:val="0"/>
    <w:pPr>
      <w:wordWrap/>
      <w:autoSpaceDE w:val="0"/>
      <w:autoSpaceDN w:val="0"/>
      <w:adjustRightInd w:val="0"/>
      <w:jc w:val="center"/>
    </w:pPr>
    <w:rPr>
      <w:rFonts w:ascii="GungsuhChe" w:hAnsi="Tms Rmn" w:eastAsia="GungsuhChe"/>
      <w:b/>
      <w:bCs/>
      <w:sz w:val="48"/>
      <w:szCs w:val="48"/>
    </w:rPr>
  </w:style>
  <w:style w:type="paragraph" w:customStyle="1" w:styleId="766">
    <w:name w:val="표지:감리명"/>
    <w:basedOn w:val="765"/>
    <w:uiPriority w:val="0"/>
  </w:style>
  <w:style w:type="paragraph" w:customStyle="1" w:styleId="767">
    <w:name w:val="표지:회사명"/>
    <w:basedOn w:val="766"/>
    <w:uiPriority w:val="0"/>
    <w:rPr>
      <w:b w:val="0"/>
      <w:bCs w:val="0"/>
    </w:rPr>
  </w:style>
  <w:style w:type="paragraph" w:customStyle="1" w:styleId="768">
    <w:name w:val="목차:제목"/>
    <w:basedOn w:val="1"/>
    <w:uiPriority w:val="0"/>
    <w:pPr>
      <w:wordWrap/>
      <w:autoSpaceDE w:val="0"/>
      <w:autoSpaceDN w:val="0"/>
      <w:adjustRightInd w:val="0"/>
      <w:jc w:val="center"/>
    </w:pPr>
    <w:rPr>
      <w:rFonts w:hAnsi="Tms Rmn"/>
      <w:sz w:val="40"/>
      <w:szCs w:val="40"/>
    </w:rPr>
  </w:style>
  <w:style w:type="paragraph" w:customStyle="1" w:styleId="769">
    <w:name w:val="제출문:수신"/>
    <w:basedOn w:val="1"/>
    <w:uiPriority w:val="0"/>
    <w:pPr>
      <w:wordWrap/>
      <w:autoSpaceDE w:val="0"/>
      <w:autoSpaceDN w:val="0"/>
      <w:adjustRightInd w:val="0"/>
    </w:pPr>
    <w:rPr>
      <w:rFonts w:ascii="Arial" w:hAnsi="Arial" w:eastAsia="Batang" w:cs="Arial"/>
      <w:sz w:val="20"/>
      <w:szCs w:val="24"/>
      <w:u w:val="single"/>
    </w:rPr>
  </w:style>
  <w:style w:type="paragraph" w:customStyle="1" w:styleId="770">
    <w:name w:val="제출문:내용"/>
    <w:basedOn w:val="769"/>
    <w:uiPriority w:val="0"/>
    <w:pPr>
      <w:ind w:firstLine="682"/>
    </w:pPr>
    <w:rPr>
      <w:rFonts w:ascii="BatangChe" w:hAnsi="Tms Rmn" w:eastAsia="BatangChe" w:cs="Times New Roman"/>
      <w:u w:val="none"/>
    </w:rPr>
  </w:style>
  <w:style w:type="paragraph" w:customStyle="1" w:styleId="771">
    <w:name w:val="목차:순서(대)"/>
    <w:basedOn w:val="768"/>
    <w:uiPriority w:val="0"/>
    <w:pPr>
      <w:ind w:firstLine="1070"/>
      <w:jc w:val="both"/>
    </w:pPr>
    <w:rPr>
      <w:sz w:val="28"/>
      <w:szCs w:val="28"/>
    </w:rPr>
  </w:style>
  <w:style w:type="paragraph" w:customStyle="1" w:styleId="772">
    <w:name w:val="제출문:날짜"/>
    <w:basedOn w:val="770"/>
    <w:uiPriority w:val="0"/>
    <w:pPr>
      <w:ind w:firstLine="7051"/>
      <w:jc w:val="right"/>
    </w:pPr>
    <w:rPr>
      <w:sz w:val="26"/>
      <w:szCs w:val="26"/>
    </w:rPr>
  </w:style>
  <w:style w:type="paragraph" w:customStyle="1" w:styleId="773">
    <w:name w:val="제출문:대표이사"/>
    <w:basedOn w:val="770"/>
    <w:uiPriority w:val="0"/>
    <w:pPr>
      <w:ind w:firstLine="0"/>
      <w:jc w:val="right"/>
    </w:pPr>
    <w:rPr>
      <w:sz w:val="30"/>
      <w:szCs w:val="30"/>
    </w:rPr>
  </w:style>
  <w:style w:type="paragraph" w:customStyle="1" w:styleId="774">
    <w:name w:val="제출문:감리인"/>
    <w:basedOn w:val="773"/>
    <w:uiPriority w:val="0"/>
    <w:rPr>
      <w:sz w:val="22"/>
      <w:szCs w:val="22"/>
    </w:rPr>
  </w:style>
  <w:style w:type="paragraph" w:customStyle="1" w:styleId="775">
    <w:name w:val="목차:순서(소)"/>
    <w:basedOn w:val="771"/>
    <w:uiPriority w:val="0"/>
    <w:pPr>
      <w:ind w:firstLine="1604"/>
    </w:pPr>
  </w:style>
  <w:style w:type="paragraph" w:customStyle="1" w:styleId="776">
    <w:name w:val="내용:Ⅰ(대)"/>
    <w:basedOn w:val="1"/>
    <w:uiPriority w:val="0"/>
    <w:pPr>
      <w:wordWrap/>
      <w:autoSpaceDE w:val="0"/>
      <w:autoSpaceDN w:val="0"/>
      <w:adjustRightInd w:val="0"/>
      <w:jc w:val="center"/>
    </w:pPr>
    <w:rPr>
      <w:rFonts w:hAnsi="Tms Rmn"/>
      <w:b/>
      <w:bCs/>
      <w:sz w:val="48"/>
      <w:szCs w:val="48"/>
    </w:rPr>
  </w:style>
  <w:style w:type="paragraph" w:customStyle="1" w:styleId="777">
    <w:name w:val="내용:가)"/>
    <w:basedOn w:val="449"/>
    <w:uiPriority w:val="0"/>
    <w:pPr>
      <w:wordWrap/>
      <w:autoSpaceDE w:val="0"/>
      <w:autoSpaceDN w:val="0"/>
      <w:adjustRightInd w:val="0"/>
      <w:ind w:firstLine="1037" w:firstLineChars="0"/>
    </w:pPr>
    <w:rPr>
      <w:rFonts w:hAnsi="Tms Rmn"/>
      <w:bCs w:val="0"/>
      <w:snapToGrid/>
      <w:szCs w:val="22"/>
    </w:rPr>
  </w:style>
  <w:style w:type="paragraph" w:customStyle="1" w:styleId="778">
    <w:name w:val="블랫1"/>
    <w:basedOn w:val="1"/>
    <w:uiPriority w:val="0"/>
    <w:pPr>
      <w:tabs>
        <w:tab w:val="left" w:pos="672"/>
        <w:tab w:val="left" w:pos="700"/>
      </w:tabs>
      <w:wordWrap/>
      <w:autoSpaceDE w:val="0"/>
      <w:autoSpaceDN w:val="0"/>
      <w:adjustRightInd w:val="0"/>
      <w:ind w:left="624" w:hanging="312"/>
    </w:pPr>
    <w:rPr>
      <w:rFonts w:ascii="Arial" w:hAnsi="Arial" w:eastAsia="Batang" w:cs="Arial"/>
      <w:sz w:val="20"/>
    </w:rPr>
  </w:style>
  <w:style w:type="paragraph" w:customStyle="1" w:styleId="779">
    <w:name w:val="기본"/>
    <w:basedOn w:val="1"/>
    <w:uiPriority w:val="0"/>
    <w:pPr>
      <w:wordWrap/>
      <w:autoSpaceDE w:val="0"/>
      <w:autoSpaceDN w:val="0"/>
      <w:adjustRightInd w:val="0"/>
    </w:pPr>
    <w:rPr>
      <w:rFonts w:ascii="Arial" w:hAnsi="Arial" w:eastAsia="Batang" w:cs="Arial"/>
      <w:sz w:val="20"/>
    </w:rPr>
  </w:style>
  <w:style w:type="paragraph" w:customStyle="1" w:styleId="780">
    <w:name w:val="블랫2"/>
    <w:basedOn w:val="1"/>
    <w:uiPriority w:val="0"/>
    <w:pPr>
      <w:tabs>
        <w:tab w:val="left" w:pos="1211"/>
      </w:tabs>
      <w:wordWrap/>
      <w:autoSpaceDE w:val="0"/>
      <w:autoSpaceDN w:val="0"/>
      <w:adjustRightInd w:val="0"/>
      <w:ind w:left="1191" w:hanging="340"/>
    </w:pPr>
    <w:rPr>
      <w:rFonts w:ascii="Arial" w:hAnsi="Arial" w:eastAsia="Batang" w:cs="Arial"/>
      <w:sz w:val="20"/>
    </w:rPr>
  </w:style>
  <w:style w:type="paragraph" w:customStyle="1" w:styleId="781">
    <w:name w:val="1제목"/>
    <w:basedOn w:val="1"/>
    <w:uiPriority w:val="0"/>
    <w:pPr>
      <w:pBdr>
        <w:top w:val="single" w:color="auto" w:sz="18" w:space="1"/>
      </w:pBdr>
      <w:wordWrap/>
      <w:autoSpaceDE w:val="0"/>
      <w:autoSpaceDN w:val="0"/>
      <w:adjustRightInd w:val="0"/>
      <w:spacing w:before="180" w:after="180"/>
      <w:ind w:left="425" w:hanging="425"/>
    </w:pPr>
    <w:rPr>
      <w:rFonts w:ascii="Arial" w:hAnsi="Arial" w:eastAsia="Batang" w:cs="Arial"/>
      <w:b/>
      <w:bCs/>
      <w:sz w:val="36"/>
      <w:szCs w:val="36"/>
    </w:rPr>
  </w:style>
  <w:style w:type="paragraph" w:customStyle="1" w:styleId="782">
    <w:name w:val="1.1.1제목"/>
    <w:basedOn w:val="1"/>
    <w:uiPriority w:val="0"/>
    <w:pPr>
      <w:pBdr>
        <w:top w:val="single" w:color="auto" w:sz="6" w:space="0"/>
      </w:pBdr>
      <w:tabs>
        <w:tab w:val="left" w:pos="860"/>
        <w:tab w:val="left" w:pos="1800"/>
      </w:tabs>
      <w:wordWrap/>
      <w:autoSpaceDE w:val="0"/>
      <w:autoSpaceDN w:val="0"/>
      <w:adjustRightInd w:val="0"/>
      <w:spacing w:before="50" w:after="50"/>
      <w:ind w:left="709" w:hanging="709"/>
    </w:pPr>
    <w:rPr>
      <w:rFonts w:ascii="Arial" w:hAnsi="Arial" w:eastAsia="Batang" w:cs="Arial"/>
      <w:b/>
      <w:bCs/>
      <w:sz w:val="28"/>
      <w:szCs w:val="28"/>
    </w:rPr>
  </w:style>
  <w:style w:type="paragraph" w:customStyle="1" w:styleId="783">
    <w:name w:val="1.1.1.1제목"/>
    <w:basedOn w:val="1"/>
    <w:uiPriority w:val="0"/>
    <w:pPr>
      <w:pBdr>
        <w:top w:val="single" w:color="auto" w:sz="6" w:space="1"/>
      </w:pBdr>
      <w:tabs>
        <w:tab w:val="left" w:pos="1000"/>
        <w:tab w:val="left" w:pos="1800"/>
      </w:tabs>
      <w:wordWrap/>
      <w:autoSpaceDE w:val="0"/>
      <w:autoSpaceDN w:val="0"/>
      <w:adjustRightInd w:val="0"/>
      <w:spacing w:before="20" w:after="20"/>
      <w:ind w:left="851" w:hanging="851"/>
    </w:pPr>
    <w:rPr>
      <w:rFonts w:ascii="Arial" w:hAnsi="Arial" w:eastAsia="Batang" w:cs="Arial"/>
      <w:b/>
      <w:bCs/>
      <w:sz w:val="20"/>
      <w:szCs w:val="24"/>
    </w:rPr>
  </w:style>
  <w:style w:type="paragraph" w:customStyle="1" w:styleId="784">
    <w:name w:val="1.1.1.1.1제목"/>
    <w:basedOn w:val="1"/>
    <w:uiPriority w:val="0"/>
    <w:pPr>
      <w:pBdr>
        <w:top w:val="single" w:color="auto" w:sz="6" w:space="0"/>
      </w:pBdr>
      <w:wordWrap/>
      <w:autoSpaceDE w:val="0"/>
      <w:autoSpaceDN w:val="0"/>
      <w:adjustRightInd w:val="0"/>
      <w:spacing w:before="30" w:after="30"/>
      <w:ind w:left="992" w:hanging="992"/>
    </w:pPr>
    <w:rPr>
      <w:rFonts w:ascii="Arial" w:hAnsi="Arial" w:eastAsia="Batang" w:cs="Arial"/>
      <w:b/>
      <w:bCs/>
      <w:sz w:val="20"/>
    </w:rPr>
  </w:style>
  <w:style w:type="paragraph" w:customStyle="1" w:styleId="785">
    <w:name w:val="번호매기기1"/>
    <w:basedOn w:val="1"/>
    <w:uiPriority w:val="0"/>
    <w:pPr>
      <w:tabs>
        <w:tab w:val="left" w:pos="397"/>
      </w:tabs>
      <w:wordWrap/>
      <w:autoSpaceDE w:val="0"/>
      <w:autoSpaceDN w:val="0"/>
      <w:adjustRightInd w:val="0"/>
      <w:spacing w:before="30"/>
      <w:ind w:left="397" w:hanging="397"/>
    </w:pPr>
    <w:rPr>
      <w:rFonts w:ascii="Arial" w:hAnsi="Arial" w:eastAsia="Batang" w:cs="Arial"/>
      <w:sz w:val="20"/>
    </w:rPr>
  </w:style>
  <w:style w:type="paragraph" w:customStyle="1" w:styleId="786">
    <w:name w:val="font7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Arial" w:hAnsi="Arial" w:eastAsia="Batang" w:cs="Arial"/>
      <w:b/>
      <w:bCs/>
      <w:sz w:val="18"/>
      <w:szCs w:val="18"/>
    </w:rPr>
  </w:style>
  <w:style w:type="paragraph" w:customStyle="1" w:styleId="787">
    <w:name w:val="font8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Arial" w:hAnsi="Arial" w:eastAsia="Batang" w:cs="Arial"/>
      <w:sz w:val="18"/>
      <w:szCs w:val="18"/>
    </w:rPr>
  </w:style>
  <w:style w:type="paragraph" w:customStyle="1" w:styleId="788">
    <w:name w:val="font9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Gulim" w:hAnsi="Tms Rmn" w:eastAsia="Gulim"/>
      <w:sz w:val="18"/>
      <w:szCs w:val="18"/>
    </w:rPr>
  </w:style>
  <w:style w:type="paragraph" w:customStyle="1" w:styleId="789">
    <w:name w:val="font10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Dotum" w:hAnsi="Tms Rmn" w:eastAsia="Dotum"/>
      <w:sz w:val="18"/>
      <w:szCs w:val="18"/>
    </w:rPr>
  </w:style>
  <w:style w:type="paragraph" w:customStyle="1" w:styleId="790">
    <w:name w:val="List-Body"/>
    <w:basedOn w:val="1"/>
    <w:uiPriority w:val="0"/>
    <w:pPr>
      <w:wordWrap/>
      <w:autoSpaceDE w:val="0"/>
      <w:autoSpaceDN w:val="0"/>
      <w:adjustRightInd w:val="0"/>
      <w:spacing w:before="80" w:line="360" w:lineRule="atLeast"/>
    </w:pPr>
    <w:rPr>
      <w:rFonts w:ascii="CG Omega" w:hAnsi="CG Omega" w:eastAsia="Batang"/>
      <w:szCs w:val="22"/>
    </w:rPr>
  </w:style>
  <w:style w:type="paragraph" w:customStyle="1" w:styleId="791">
    <w:name w:val="목록1"/>
    <w:basedOn w:val="17"/>
    <w:uiPriority w:val="0"/>
    <w:pPr>
      <w:tabs>
        <w:tab w:val="left" w:pos="177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spacing w:line="360" w:lineRule="atLeast"/>
      <w:ind w:left="1673" w:hanging="255"/>
    </w:pPr>
    <w:rPr>
      <w:rFonts w:ascii="Arial" w:hAnsi="Arial" w:eastAsia="Batang" w:cs="Arial"/>
      <w:color w:val="auto"/>
      <w:sz w:val="20"/>
    </w:rPr>
  </w:style>
  <w:style w:type="paragraph" w:customStyle="1" w:styleId="792">
    <w:name w:val="pyo"/>
    <w:basedOn w:val="791"/>
    <w:uiPriority w:val="0"/>
    <w:pPr>
      <w:tabs>
        <w:tab w:val="left" w:pos="360"/>
        <w:tab w:val="left" w:pos="840"/>
        <w:tab w:val="clear" w:pos="1778"/>
      </w:tabs>
    </w:pPr>
  </w:style>
  <w:style w:type="paragraph" w:customStyle="1" w:styleId="793">
    <w:name w:val="xl120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left"/>
    </w:pPr>
    <w:rPr>
      <w:rFonts w:ascii="GulimChe" w:hAnsi="GulimChe" w:eastAsia="GulimChe"/>
      <w:sz w:val="18"/>
      <w:szCs w:val="18"/>
    </w:rPr>
  </w:style>
  <w:style w:type="paragraph" w:customStyle="1" w:styleId="794">
    <w:name w:val="항목"/>
    <w:uiPriority w:val="0"/>
    <w:pPr>
      <w:tabs>
        <w:tab w:val="left" w:pos="227"/>
        <w:tab w:val="left" w:pos="2211"/>
      </w:tabs>
      <w:spacing w:after="120" w:line="360" w:lineRule="auto"/>
      <w:ind w:left="227" w:hanging="227"/>
    </w:pPr>
    <w:rPr>
      <w:rFonts w:ascii="Gulim" w:hAnsi="BatangChe" w:eastAsia="BatangChe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795">
    <w:name w:val="산출물3"/>
    <w:basedOn w:val="1"/>
    <w:autoRedefine/>
    <w:uiPriority w:val="0"/>
    <w:pPr>
      <w:tabs>
        <w:tab w:val="left" w:pos="134"/>
      </w:tabs>
      <w:autoSpaceDE w:val="0"/>
      <w:autoSpaceDN w:val="0"/>
      <w:adjustRightInd w:val="0"/>
      <w:snapToGrid w:val="0"/>
      <w:spacing w:after="72" w:afterLines="20"/>
    </w:pPr>
    <w:rPr>
      <w:rFonts w:ascii="GulimChe" w:eastAsia="GulimChe"/>
      <w:b/>
      <w:bCs/>
      <w:sz w:val="28"/>
      <w:szCs w:val="24"/>
    </w:rPr>
  </w:style>
  <w:style w:type="paragraph" w:customStyle="1" w:styleId="796">
    <w:name w:val="산출물4"/>
    <w:basedOn w:val="1"/>
    <w:autoRedefine/>
    <w:uiPriority w:val="0"/>
    <w:pPr>
      <w:tabs>
        <w:tab w:val="left" w:pos="180"/>
      </w:tabs>
      <w:autoSpaceDE w:val="0"/>
      <w:autoSpaceDN w:val="0"/>
      <w:adjustRightInd w:val="0"/>
      <w:snapToGrid w:val="0"/>
      <w:spacing w:after="20" w:afterLines="20"/>
    </w:pPr>
    <w:rPr>
      <w:rFonts w:ascii="GulimChe" w:eastAsia="GulimChe"/>
      <w:b/>
      <w:bCs/>
      <w:sz w:val="28"/>
      <w:szCs w:val="24"/>
    </w:rPr>
  </w:style>
  <w:style w:type="paragraph" w:customStyle="1" w:styleId="797">
    <w:name w:val="산출물5"/>
    <w:basedOn w:val="1"/>
    <w:autoRedefine/>
    <w:uiPriority w:val="0"/>
    <w:pPr>
      <w:tabs>
        <w:tab w:val="left" w:pos="1021"/>
      </w:tabs>
      <w:autoSpaceDE w:val="0"/>
      <w:autoSpaceDN w:val="0"/>
      <w:adjustRightInd w:val="0"/>
      <w:snapToGrid w:val="0"/>
      <w:spacing w:after="72" w:afterLines="20"/>
    </w:pPr>
    <w:rPr>
      <w:rFonts w:ascii="GulimChe" w:eastAsia="GulimChe"/>
      <w:b/>
      <w:bCs/>
      <w:sz w:val="28"/>
      <w:szCs w:val="24"/>
    </w:rPr>
  </w:style>
  <w:style w:type="paragraph" w:customStyle="1" w:styleId="798">
    <w:name w:val="5"/>
    <w:basedOn w:val="1"/>
    <w:next w:val="56"/>
    <w:uiPriority w:val="0"/>
    <w:pPr>
      <w:widowControl/>
      <w:wordWrap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sz w:val="24"/>
      <w:szCs w:val="24"/>
      <w:lang w:eastAsia="en-US"/>
    </w:rPr>
  </w:style>
  <w:style w:type="paragraph" w:customStyle="1" w:styleId="799">
    <w:name w:val="절차"/>
    <w:uiPriority w:val="0"/>
    <w:pPr>
      <w:tabs>
        <w:tab w:val="left" w:pos="785"/>
        <w:tab w:val="left" w:pos="1211"/>
      </w:tabs>
      <w:spacing w:line="260" w:lineRule="atLeast"/>
      <w:ind w:left="425"/>
    </w:pPr>
    <w:rPr>
      <w:rFonts w:ascii="Arial" w:hAnsi="Arial" w:eastAsia="BatangChe" w:cs="Gulim"/>
      <w:color w:val="000000"/>
      <w:sz w:val="22"/>
      <w:lang w:val="en-US" w:eastAsia="ko-KR" w:bidi="ar-SA"/>
    </w:rPr>
  </w:style>
  <w:style w:type="paragraph" w:customStyle="1" w:styleId="800">
    <w:name w:val="절차 리스트"/>
    <w:next w:val="1"/>
    <w:autoRedefine/>
    <w:uiPriority w:val="0"/>
    <w:pPr>
      <w:tabs>
        <w:tab w:val="left" w:pos="786"/>
      </w:tabs>
      <w:wordWrap w:val="0"/>
      <w:overflowPunct w:val="0"/>
      <w:spacing w:line="260" w:lineRule="atLeast"/>
      <w:ind w:left="1123" w:hanging="284"/>
      <w:jc w:val="both"/>
    </w:pPr>
    <w:rPr>
      <w:rFonts w:ascii="Arial" w:hAnsi="Arial" w:eastAsia="BatangChe" w:cs="Gulim"/>
      <w:color w:val="000000"/>
      <w:sz w:val="22"/>
      <w:lang w:val="en-US" w:eastAsia="ko-KR" w:bidi="ar-SA"/>
    </w:rPr>
  </w:style>
  <w:style w:type="paragraph" w:customStyle="1" w:styleId="801">
    <w:name w:val="리스트"/>
    <w:basedOn w:val="1"/>
    <w:uiPriority w:val="0"/>
    <w:pPr>
      <w:numPr>
        <w:ilvl w:val="0"/>
        <w:numId w:val="48"/>
      </w:numPr>
      <w:tabs>
        <w:tab w:val="left" w:pos="425"/>
        <w:tab w:val="clear" w:pos="814"/>
      </w:tabs>
      <w:ind w:left="425" w:hanging="425"/>
    </w:pPr>
    <w:rPr>
      <w:sz w:val="20"/>
    </w:rPr>
  </w:style>
  <w:style w:type="paragraph" w:customStyle="1" w:styleId="802">
    <w:name w:val="절차리스트의 리스트 -"/>
    <w:basedOn w:val="1"/>
    <w:uiPriority w:val="0"/>
    <w:pPr>
      <w:tabs>
        <w:tab w:val="left" w:pos="425"/>
      </w:tabs>
      <w:ind w:left="425" w:hanging="425"/>
    </w:pPr>
    <w:rPr>
      <w:sz w:val="20"/>
    </w:rPr>
  </w:style>
  <w:style w:type="paragraph" w:customStyle="1" w:styleId="803">
    <w:name w:val="스타일 왼쪽:  0.78 cm"/>
    <w:basedOn w:val="1"/>
    <w:uiPriority w:val="0"/>
    <w:pPr>
      <w:autoSpaceDE w:val="0"/>
      <w:autoSpaceDN w:val="0"/>
      <w:ind w:left="440"/>
    </w:pPr>
    <w:rPr>
      <w:szCs w:val="24"/>
    </w:rPr>
  </w:style>
  <w:style w:type="paragraph" w:customStyle="1" w:styleId="804">
    <w:name w:val="P제목2"/>
    <w:next w:val="1"/>
    <w:uiPriority w:val="0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신그래픽" w:hAnsi="BatangChe" w:eastAsia="신그래픽" w:cs="Gulim"/>
      <w:b/>
      <w:color w:val="000000"/>
      <w:sz w:val="26"/>
      <w:lang w:val="en-US" w:eastAsia="ko-KR" w:bidi="ar-SA"/>
    </w:rPr>
  </w:style>
  <w:style w:type="character" w:customStyle="1" w:styleId="805">
    <w:name w:val="스타일 (기호) 바탕체"/>
    <w:basedOn w:val="65"/>
    <w:uiPriority w:val="0"/>
  </w:style>
  <w:style w:type="paragraph" w:customStyle="1" w:styleId="806">
    <w:name w:val="국방제목2"/>
    <w:basedOn w:val="1"/>
    <w:uiPriority w:val="0"/>
    <w:pPr>
      <w:tabs>
        <w:tab w:val="left" w:pos="927"/>
      </w:tabs>
      <w:autoSpaceDE w:val="0"/>
      <w:autoSpaceDN w:val="0"/>
      <w:ind w:left="927" w:hanging="527"/>
    </w:pPr>
    <w:rPr>
      <w:rFonts w:ascii="Batang" w:eastAsia="Batang"/>
      <w:sz w:val="20"/>
      <w:szCs w:val="24"/>
    </w:rPr>
  </w:style>
  <w:style w:type="paragraph" w:customStyle="1" w:styleId="807">
    <w:name w:val="국방제목1"/>
    <w:basedOn w:val="1"/>
    <w:uiPriority w:val="0"/>
    <w:pPr>
      <w:autoSpaceDE w:val="0"/>
      <w:autoSpaceDN w:val="0"/>
    </w:pPr>
    <w:rPr>
      <w:rFonts w:ascii="Batang" w:eastAsia="Batang"/>
      <w:sz w:val="20"/>
      <w:szCs w:val="24"/>
    </w:rPr>
  </w:style>
  <w:style w:type="paragraph" w:customStyle="1" w:styleId="808">
    <w:name w:val="figure title"/>
    <w:basedOn w:val="17"/>
    <w:uiPriority w:val="0"/>
    <w:pPr>
      <w:widowControl/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overflowPunct w:val="0"/>
      <w:spacing w:before="240" w:line="240" w:lineRule="auto"/>
      <w:ind w:left="0" w:firstLine="227"/>
      <w:jc w:val="center"/>
      <w:textAlignment w:val="baseline"/>
    </w:pPr>
    <w:rPr>
      <w:rFonts w:ascii="CG Omega" w:hAnsi="CG Omega" w:eastAsia="Gulim"/>
      <w:b/>
      <w:bCs/>
      <w:color w:val="auto"/>
      <w:sz w:val="24"/>
    </w:rPr>
  </w:style>
  <w:style w:type="paragraph" w:customStyle="1" w:styleId="809">
    <w:name w:val="그림-PPT"/>
    <w:basedOn w:val="194"/>
    <w:next w:val="194"/>
    <w:uiPriority w:val="0"/>
    <w:pPr>
      <w:spacing w:before="240" w:line="240" w:lineRule="auto"/>
      <w:ind w:left="0"/>
      <w:jc w:val="center"/>
    </w:pPr>
    <w:rPr>
      <w:rFonts w:eastAsia="Batang"/>
      <w:b/>
      <w:bCs/>
    </w:rPr>
  </w:style>
  <w:style w:type="paragraph" w:customStyle="1" w:styleId="810">
    <w:name w:val="Title-Task"/>
    <w:basedOn w:val="1"/>
    <w:uiPriority w:val="0"/>
    <w:pPr>
      <w:pBdr>
        <w:top w:val="single" w:color="auto" w:sz="6" w:space="3"/>
        <w:left w:val="single" w:color="auto" w:sz="6" w:space="3"/>
        <w:bottom w:val="single" w:color="auto" w:sz="6" w:space="3"/>
        <w:right w:val="single" w:color="auto" w:sz="6" w:space="3"/>
      </w:pBdr>
      <w:adjustRightInd w:val="0"/>
      <w:spacing w:before="240" w:line="360" w:lineRule="atLeast"/>
      <w:ind w:left="1701" w:right="1701"/>
      <w:jc w:val="center"/>
      <w:textAlignment w:val="baseline"/>
    </w:pPr>
    <w:rPr>
      <w:rFonts w:ascii="Britannic Bold" w:hAnsi="Britannic Bold" w:eastAsia="한양옛체"/>
      <w:sz w:val="28"/>
    </w:rPr>
  </w:style>
  <w:style w:type="paragraph" w:customStyle="1" w:styleId="811">
    <w:name w:val="머리글1"/>
    <w:basedOn w:val="2"/>
    <w:next w:val="1"/>
    <w:uiPriority w:val="0"/>
    <w:pPr>
      <w:keepNext w:val="0"/>
      <w:keepLines/>
      <w:pBdr>
        <w:bottom w:val="single" w:color="auto" w:sz="6" w:space="3"/>
      </w:pBdr>
      <w:tabs>
        <w:tab w:val="left" w:pos="360"/>
      </w:tabs>
      <w:adjustRightInd w:val="0"/>
      <w:spacing w:before="360" w:after="60" w:line="400" w:lineRule="atLeast"/>
      <w:ind w:left="425" w:hanging="425"/>
      <w:jc w:val="right"/>
      <w:textAlignment w:val="baseline"/>
      <w:outlineLvl w:val="9"/>
    </w:pPr>
    <w:rPr>
      <w:rFonts w:ascii="BatangChe" w:hAnsi="Britannic Bold" w:eastAsia="BatangChe"/>
      <w:b/>
      <w:smallCaps/>
      <w:kern w:val="32"/>
      <w:sz w:val="22"/>
    </w:rPr>
  </w:style>
  <w:style w:type="paragraph" w:customStyle="1" w:styleId="812">
    <w:name w:val="Index"/>
    <w:basedOn w:val="1"/>
    <w:uiPriority w:val="0"/>
    <w:pPr>
      <w:adjustRightInd w:val="0"/>
      <w:spacing w:before="240" w:line="240" w:lineRule="atLeast"/>
      <w:jc w:val="left"/>
      <w:textAlignment w:val="center"/>
    </w:pPr>
    <w:rPr>
      <w:rFonts w:ascii="Arial" w:hAnsi="Arial" w:eastAsia="GulimChe"/>
      <w:sz w:val="20"/>
    </w:rPr>
  </w:style>
  <w:style w:type="paragraph" w:customStyle="1" w:styleId="813">
    <w:name w:val="양식"/>
    <w:basedOn w:val="1"/>
    <w:uiPriority w:val="0"/>
    <w:pPr>
      <w:adjustRightInd w:val="0"/>
      <w:spacing w:before="240" w:after="120" w:line="360" w:lineRule="atLeast"/>
      <w:jc w:val="center"/>
      <w:textAlignment w:val="baseline"/>
    </w:pPr>
    <w:rPr>
      <w:rFonts w:ascii="DotumChe" w:eastAsia="DotumChe"/>
      <w:sz w:val="18"/>
    </w:rPr>
  </w:style>
  <w:style w:type="paragraph" w:customStyle="1" w:styleId="814">
    <w:name w:val="임시"/>
    <w:basedOn w:val="1"/>
    <w:uiPriority w:val="0"/>
    <w:pPr>
      <w:tabs>
        <w:tab w:val="left" w:pos="4395"/>
      </w:tabs>
      <w:adjustRightInd w:val="0"/>
      <w:ind w:left="284" w:right="194" w:hanging="284"/>
      <w:textAlignment w:val="baseline"/>
    </w:pPr>
    <w:rPr>
      <w:sz w:val="24"/>
    </w:rPr>
  </w:style>
  <w:style w:type="paragraph" w:customStyle="1" w:styleId="815">
    <w:name w:val="가나다"/>
    <w:basedOn w:val="1"/>
    <w:uiPriority w:val="0"/>
    <w:pPr>
      <w:tabs>
        <w:tab w:val="left" w:pos="8647"/>
      </w:tabs>
      <w:adjustRightInd w:val="0"/>
      <w:spacing w:before="120" w:after="120"/>
      <w:jc w:val="left"/>
      <w:textAlignment w:val="baseline"/>
    </w:pPr>
    <w:rPr>
      <w:rFonts w:ascii="태고딕" w:eastAsia="태고딕"/>
      <w:b/>
      <w:sz w:val="24"/>
    </w:rPr>
  </w:style>
  <w:style w:type="paragraph" w:customStyle="1" w:styleId="816">
    <w:name w:val="절"/>
    <w:basedOn w:val="1"/>
    <w:uiPriority w:val="0"/>
    <w:pPr>
      <w:tabs>
        <w:tab w:val="left" w:pos="8647"/>
      </w:tabs>
      <w:adjustRightInd w:val="0"/>
      <w:spacing w:before="60" w:after="480"/>
      <w:jc w:val="left"/>
      <w:textAlignment w:val="baseline"/>
    </w:pPr>
    <w:rPr>
      <w:rFonts w:ascii="태고딕" w:eastAsia="태고딕"/>
      <w:b/>
      <w:sz w:val="32"/>
    </w:rPr>
  </w:style>
  <w:style w:type="paragraph" w:customStyle="1" w:styleId="817">
    <w:name w:val="Bib"/>
    <w:basedOn w:val="1"/>
    <w:uiPriority w:val="0"/>
    <w:pPr>
      <w:tabs>
        <w:tab w:val="left" w:pos="1400"/>
      </w:tabs>
      <w:adjustRightInd w:val="0"/>
      <w:spacing w:before="240" w:line="312" w:lineRule="auto"/>
      <w:ind w:left="567"/>
      <w:textAlignment w:val="baseline"/>
    </w:pPr>
    <w:rPr>
      <w:rFonts w:eastAsia="Gulim"/>
    </w:rPr>
  </w:style>
  <w:style w:type="paragraph" w:customStyle="1" w:styleId="818">
    <w:name w:val="TableText"/>
    <w:basedOn w:val="1"/>
    <w:uiPriority w:val="0"/>
    <w:pPr>
      <w:keepNext/>
      <w:keepLines/>
      <w:widowControl/>
      <w:wordWrap/>
      <w:overflowPunct w:val="0"/>
      <w:autoSpaceDE w:val="0"/>
      <w:autoSpaceDN w:val="0"/>
      <w:adjustRightInd w:val="0"/>
      <w:spacing w:before="80" w:after="40"/>
      <w:jc w:val="left"/>
      <w:textAlignment w:val="baseline"/>
    </w:pPr>
    <w:rPr>
      <w:rFonts w:ascii="Arial" w:hAnsi="Arial"/>
      <w:sz w:val="18"/>
    </w:rPr>
  </w:style>
  <w:style w:type="paragraph" w:customStyle="1" w:styleId="819">
    <w:name w:val="TableEntry"/>
    <w:basedOn w:val="818"/>
    <w:uiPriority w:val="0"/>
  </w:style>
  <w:style w:type="paragraph" w:customStyle="1" w:styleId="820">
    <w:name w:val="개요 1-Text"/>
    <w:basedOn w:val="1"/>
    <w:uiPriority w:val="0"/>
    <w:pPr>
      <w:autoSpaceDE w:val="0"/>
      <w:autoSpaceDN w:val="0"/>
      <w:adjustRightInd w:val="0"/>
      <w:spacing w:before="240" w:line="312" w:lineRule="auto"/>
      <w:ind w:left="454"/>
    </w:pPr>
    <w:rPr>
      <w:rFonts w:ascii="Arial" w:hAnsi="Arial" w:eastAsia="Gulim"/>
      <w:sz w:val="24"/>
    </w:rPr>
  </w:style>
  <w:style w:type="paragraph" w:customStyle="1" w:styleId="821">
    <w:name w:val="가는내용"/>
    <w:basedOn w:val="2"/>
    <w:uiPriority w:val="0"/>
    <w:pPr>
      <w:keepNext w:val="0"/>
      <w:adjustRightInd w:val="0"/>
      <w:spacing w:after="120" w:line="300" w:lineRule="atLeast"/>
      <w:textAlignment w:val="baseline"/>
      <w:outlineLvl w:val="9"/>
    </w:pPr>
    <w:rPr>
      <w:rFonts w:eastAsia="DotumChe"/>
      <w:b/>
      <w:bCs/>
      <w:kern w:val="28"/>
      <w:sz w:val="22"/>
    </w:rPr>
  </w:style>
  <w:style w:type="paragraph" w:customStyle="1" w:styleId="822">
    <w:name w:val="1단위"/>
    <w:basedOn w:val="823"/>
    <w:uiPriority w:val="0"/>
    <w:pPr>
      <w:tabs>
        <w:tab w:val="left" w:pos="375"/>
      </w:tabs>
      <w:spacing w:line="360" w:lineRule="auto"/>
      <w:ind w:left="375" w:hanging="375"/>
    </w:pPr>
    <w:rPr>
      <w:rFonts w:ascii="GulimChe"/>
      <w:b/>
      <w:sz w:val="24"/>
    </w:rPr>
  </w:style>
  <w:style w:type="paragraph" w:customStyle="1" w:styleId="823">
    <w:name w:val="품질본문"/>
    <w:basedOn w:val="1"/>
    <w:uiPriority w:val="0"/>
    <w:pPr>
      <w:jc w:val="left"/>
    </w:pPr>
    <w:rPr>
      <w:rFonts w:ascii="Arial" w:hAnsi="Arial" w:eastAsia="GulimChe"/>
    </w:rPr>
  </w:style>
  <w:style w:type="paragraph" w:customStyle="1" w:styleId="824">
    <w:name w:val="tkd"/>
    <w:basedOn w:val="1"/>
    <w:uiPriority w:val="0"/>
    <w:pPr>
      <w:spacing w:line="240" w:lineRule="exact"/>
    </w:pPr>
    <w:rPr>
      <w:rFonts w:ascii="Arial" w:hAnsi="Arial" w:eastAsia="GulimChe"/>
      <w:sz w:val="20"/>
    </w:rPr>
  </w:style>
  <w:style w:type="paragraph" w:customStyle="1" w:styleId="825">
    <w:name w:val="hs5"/>
    <w:basedOn w:val="1"/>
    <w:uiPriority w:val="0"/>
    <w:pPr>
      <w:widowControl/>
      <w:wordWrap/>
      <w:spacing w:line="468" w:lineRule="atLeast"/>
      <w:ind w:left="401" w:firstLine="200"/>
    </w:pPr>
    <w:rPr>
      <w:rFonts w:ascii="Gulim" w:hAnsi="Gulim" w:eastAsia="Gulim"/>
      <w:b/>
      <w:bCs/>
      <w:sz w:val="26"/>
      <w:szCs w:val="26"/>
    </w:rPr>
  </w:style>
  <w:style w:type="character" w:customStyle="1" w:styleId="826">
    <w:name w:val="bodytext1"/>
    <w:uiPriority w:val="0"/>
    <w:rPr>
      <w:rFonts w:hint="eastAsia" w:ascii="Dotum" w:hAnsi="Dotum" w:eastAsia="Dotum"/>
      <w:color w:val="3F386E"/>
      <w:sz w:val="18"/>
      <w:szCs w:val="18"/>
    </w:rPr>
  </w:style>
  <w:style w:type="paragraph" w:customStyle="1" w:styleId="827">
    <w:name w:val="부록 3"/>
    <w:basedOn w:val="1"/>
    <w:next w:val="1"/>
    <w:uiPriority w:val="0"/>
    <w:pPr>
      <w:tabs>
        <w:tab w:val="left" w:pos="-516"/>
      </w:tabs>
      <w:adjustRightInd w:val="0"/>
      <w:spacing w:line="360" w:lineRule="atLeast"/>
      <w:ind w:left="-649" w:hanging="227"/>
      <w:textAlignment w:val="baseline"/>
    </w:pPr>
    <w:rPr>
      <w:rFonts w:ascii="Arial" w:hAnsi="Arial" w:eastAsia="GulimChe"/>
      <w:sz w:val="20"/>
    </w:rPr>
  </w:style>
  <w:style w:type="paragraph" w:customStyle="1" w:styleId="828">
    <w:name w:val="불릿0"/>
    <w:basedOn w:val="147"/>
    <w:uiPriority w:val="0"/>
    <w:pPr>
      <w:numPr>
        <w:ilvl w:val="0"/>
        <w:numId w:val="49"/>
      </w:numPr>
      <w:wordWrap/>
      <w:topLinePunct/>
    </w:pPr>
    <w:rPr>
      <w:rFonts w:ascii="Batang" w:hAnsi="Batang" w:eastAsia="Batang"/>
      <w:lang w:eastAsia="zh-CN"/>
    </w:rPr>
  </w:style>
  <w:style w:type="paragraph" w:customStyle="1" w:styleId="829">
    <w:name w:val="표준11 point"/>
    <w:basedOn w:val="1"/>
    <w:uiPriority w:val="0"/>
    <w:rPr>
      <w:szCs w:val="22"/>
    </w:rPr>
  </w:style>
  <w:style w:type="paragraph" w:customStyle="1" w:styleId="830">
    <w:name w:val="표내용(가운데맞춤-강조)"/>
    <w:basedOn w:val="1"/>
    <w:uiPriority w:val="0"/>
    <w:pPr>
      <w:adjustRightInd w:val="0"/>
      <w:spacing w:line="400" w:lineRule="atLeast"/>
      <w:jc w:val="center"/>
      <w:textAlignment w:val="baseline"/>
    </w:pPr>
    <w:rPr>
      <w:rFonts w:ascii="Gulim" w:eastAsia="Gulim"/>
      <w:b/>
      <w:sz w:val="20"/>
    </w:rPr>
  </w:style>
  <w:style w:type="paragraph" w:customStyle="1" w:styleId="831">
    <w:name w:val="상세검토 - 제목 1"/>
    <w:basedOn w:val="267"/>
    <w:uiPriority w:val="0"/>
    <w:pPr>
      <w:ind w:left="0" w:firstLine="0"/>
    </w:pPr>
    <w:rPr>
      <w:b/>
      <w:sz w:val="28"/>
      <w:szCs w:val="28"/>
    </w:rPr>
  </w:style>
  <w:style w:type="paragraph" w:customStyle="1" w:styleId="832">
    <w:name w:val="머리말2(H2)"/>
    <w:autoRedefine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/>
    </w:pPr>
    <w:rPr>
      <w:rFonts w:ascii="Gulim" w:hAnsi="GulimChe" w:eastAsia="Gulim" w:cs="Gulim"/>
      <w:bCs/>
      <w:color w:val="000000"/>
      <w:sz w:val="24"/>
      <w:szCs w:val="34"/>
      <w:lang w:val="en-US" w:eastAsia="ko-KR" w:bidi="ar-SA"/>
    </w:rPr>
  </w:style>
  <w:style w:type="paragraph" w:customStyle="1" w:styleId="833">
    <w:name w:val="표준 10 point"/>
    <w:basedOn w:val="1"/>
    <w:next w:val="1"/>
    <w:qFormat/>
    <w:uiPriority w:val="0"/>
    <w:rPr>
      <w:sz w:val="20"/>
    </w:rPr>
  </w:style>
  <w:style w:type="paragraph" w:customStyle="1" w:styleId="834">
    <w:name w:val="그림제목"/>
    <w:basedOn w:val="1"/>
    <w:next w:val="1"/>
    <w:qFormat/>
    <w:uiPriority w:val="0"/>
    <w:pPr>
      <w:adjustRightInd w:val="0"/>
      <w:spacing w:line="360" w:lineRule="atLeast"/>
      <w:jc w:val="center"/>
      <w:textAlignment w:val="baseline"/>
    </w:pPr>
    <w:rPr>
      <w:rFonts w:ascii="GulimChe" w:eastAsia="GulimChe"/>
      <w:b/>
      <w:sz w:val="20"/>
    </w:rPr>
  </w:style>
  <w:style w:type="paragraph" w:customStyle="1" w:styleId="835">
    <w:name w:val="머리말1(H1)"/>
    <w:autoRedefine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 w:line="280" w:lineRule="atLeast"/>
      <w:ind w:left="1634" w:leftChars="180" w:hanging="1274" w:hangingChars="579"/>
      <w:jc w:val="both"/>
    </w:pPr>
    <w:rPr>
      <w:rFonts w:ascii="BatangChe" w:hAnsi="Gulim" w:eastAsia="BatangChe" w:cs="Gulim"/>
      <w:color w:val="000000"/>
      <w:sz w:val="22"/>
      <w:szCs w:val="24"/>
      <w:lang w:val="en-US" w:eastAsia="ko-KR" w:bidi="ar-SA"/>
    </w:rPr>
  </w:style>
  <w:style w:type="paragraph" w:customStyle="1" w:styleId="836">
    <w:name w:val="머리말5(H3)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/>
    </w:pPr>
    <w:rPr>
      <w:rFonts w:ascii="DotumChe" w:hAnsi="BatangChe" w:eastAsia="DotumChe" w:cs="Gulim"/>
      <w:color w:val="000000"/>
      <w:sz w:val="22"/>
      <w:lang w:val="en-US" w:eastAsia="ko-KR" w:bidi="ar-SA"/>
    </w:rPr>
  </w:style>
  <w:style w:type="paragraph" w:customStyle="1" w:styleId="837">
    <w:name w:val="표내부글머리표1"/>
    <w:basedOn w:val="1"/>
    <w:uiPriority w:val="0"/>
    <w:pPr>
      <w:numPr>
        <w:ilvl w:val="0"/>
        <w:numId w:val="7"/>
      </w:numPr>
      <w:tabs>
        <w:tab w:val="left" w:pos="284"/>
      </w:tabs>
      <w:adjustRightInd w:val="0"/>
      <w:spacing w:before="60" w:after="60" w:line="300" w:lineRule="atLeast"/>
      <w:jc w:val="left"/>
      <w:textAlignment w:val="baseline"/>
    </w:pPr>
    <w:rPr>
      <w:rFonts w:ascii="Gulim" w:eastAsia="Gulim"/>
      <w:sz w:val="20"/>
    </w:rPr>
  </w:style>
  <w:style w:type="paragraph" w:customStyle="1" w:styleId="838">
    <w:name w:val="tty80"/>
    <w:basedOn w:val="1"/>
    <w:uiPriority w:val="0"/>
    <w:pPr>
      <w:widowControl/>
      <w:wordWrap/>
      <w:jc w:val="left"/>
    </w:pPr>
    <w:rPr>
      <w:rFonts w:ascii="Courier New" w:hAnsi="Courier New"/>
      <w:sz w:val="20"/>
    </w:rPr>
  </w:style>
  <w:style w:type="paragraph" w:customStyle="1" w:styleId="839">
    <w:name w:val="본문 7"/>
    <w:basedOn w:val="53"/>
    <w:uiPriority w:val="0"/>
    <w:pPr>
      <w:ind w:left="2013" w:firstLine="326" w:firstLineChars="148"/>
      <w:jc w:val="both"/>
    </w:pPr>
    <w:rPr>
      <w:rFonts w:hAnsi="Times New Roman"/>
      <w:color w:val="auto"/>
      <w:lang w:eastAsia="ko-KR"/>
    </w:rPr>
  </w:style>
  <w:style w:type="paragraph" w:customStyle="1" w:styleId="840">
    <w:name w:val="본문 8"/>
    <w:basedOn w:val="53"/>
    <w:uiPriority w:val="0"/>
    <w:pPr>
      <w:ind w:left="2296" w:firstLine="96" w:firstLineChars="40"/>
      <w:jc w:val="both"/>
    </w:pPr>
    <w:rPr>
      <w:rFonts w:hAnsi="Times New Roman"/>
      <w:color w:val="auto"/>
      <w:lang w:eastAsia="ko-KR"/>
    </w:rPr>
  </w:style>
  <w:style w:type="paragraph" w:customStyle="1" w:styleId="841">
    <w:name w:val="본문 9"/>
    <w:basedOn w:val="53"/>
    <w:uiPriority w:val="0"/>
    <w:pPr>
      <w:ind w:left="2495" w:firstLine="96" w:firstLineChars="40"/>
      <w:jc w:val="both"/>
    </w:pPr>
    <w:rPr>
      <w:rFonts w:hAnsi="Times New Roman"/>
      <w:color w:val="auto"/>
      <w:lang w:eastAsia="ko-KR"/>
    </w:rPr>
  </w:style>
  <w:style w:type="paragraph" w:customStyle="1" w:styleId="842">
    <w:name w:val="스타일 본문 4 + 왼쪽:  3.5 글자 첫 줄:  2.27 글자"/>
    <w:basedOn w:val="398"/>
    <w:uiPriority w:val="0"/>
    <w:pPr>
      <w:autoSpaceDE/>
      <w:autoSpaceDN/>
      <w:spacing w:line="360" w:lineRule="atLeast"/>
      <w:ind w:left="1454" w:leftChars="715" w:hanging="24" w:firstLineChars="254"/>
      <w:textAlignment w:val="baseline"/>
    </w:pPr>
    <w:rPr>
      <w:rFonts w:ascii="Times New Roman" w:hAnsi="BatangChe"/>
      <w:kern w:val="2"/>
      <w:szCs w:val="22"/>
    </w:rPr>
  </w:style>
  <w:style w:type="paragraph" w:customStyle="1" w:styleId="843">
    <w:name w:val="93.표그림본문"/>
    <w:basedOn w:val="1"/>
    <w:uiPriority w:val="0"/>
    <w:pPr>
      <w:autoSpaceDE w:val="0"/>
      <w:autoSpaceDN w:val="0"/>
      <w:spacing w:line="300" w:lineRule="auto"/>
      <w:jc w:val="center"/>
    </w:pPr>
    <w:rPr>
      <w:rFonts w:ascii="Arial" w:hAnsi="Arial"/>
      <w:szCs w:val="26"/>
      <w:lang w:val="ko-KR"/>
    </w:rPr>
  </w:style>
  <w:style w:type="paragraph" w:customStyle="1" w:styleId="844">
    <w:name w:val="4.제목1.1.1.1"/>
    <w:basedOn w:val="1"/>
    <w:uiPriority w:val="0"/>
    <w:pPr>
      <w:numPr>
        <w:ilvl w:val="3"/>
        <w:numId w:val="1"/>
      </w:numPr>
      <w:autoSpaceDE w:val="0"/>
      <w:autoSpaceDN w:val="0"/>
      <w:spacing w:line="360" w:lineRule="auto"/>
      <w:ind w:left="425" w:hanging="425"/>
      <w:jc w:val="left"/>
    </w:pPr>
    <w:rPr>
      <w:rFonts w:ascii="Arial" w:hAnsi="Arial"/>
      <w:b/>
      <w:sz w:val="28"/>
      <w:szCs w:val="24"/>
    </w:rPr>
  </w:style>
  <w:style w:type="paragraph" w:customStyle="1" w:styleId="845">
    <w:name w:val="표-10"/>
    <w:basedOn w:val="1"/>
    <w:uiPriority w:val="0"/>
    <w:pPr>
      <w:numPr>
        <w:ilvl w:val="0"/>
        <w:numId w:val="50"/>
      </w:numPr>
      <w:autoSpaceDE w:val="0"/>
      <w:autoSpaceDN w:val="0"/>
      <w:spacing w:line="240" w:lineRule="atLeast"/>
    </w:pPr>
    <w:rPr>
      <w:rFonts w:ascii="GulimChe" w:hAnsi="GulimChe"/>
      <w:sz w:val="20"/>
      <w:szCs w:val="24"/>
    </w:rPr>
  </w:style>
  <w:style w:type="paragraph" w:customStyle="1" w:styleId="846">
    <w:name w:val="9.표준ㅁ"/>
    <w:basedOn w:val="1"/>
    <w:uiPriority w:val="0"/>
    <w:pPr>
      <w:tabs>
        <w:tab w:val="left" w:pos="885"/>
      </w:tabs>
      <w:autoSpaceDE w:val="0"/>
      <w:autoSpaceDN w:val="0"/>
      <w:spacing w:line="360" w:lineRule="auto"/>
      <w:ind w:left="885" w:hanging="555"/>
    </w:pPr>
    <w:rPr>
      <w:rFonts w:ascii="GulimChe" w:hAnsi="GulimChe"/>
      <w:szCs w:val="24"/>
    </w:rPr>
  </w:style>
  <w:style w:type="paragraph" w:customStyle="1" w:styleId="847">
    <w:name w:val="91.표준-"/>
    <w:basedOn w:val="1"/>
    <w:uiPriority w:val="0"/>
    <w:pPr>
      <w:tabs>
        <w:tab w:val="left" w:pos="868"/>
        <w:tab w:val="left" w:pos="1160"/>
      </w:tabs>
      <w:autoSpaceDE w:val="0"/>
      <w:autoSpaceDN w:val="0"/>
      <w:spacing w:line="360" w:lineRule="auto"/>
      <w:ind w:left="877" w:leftChars="267" w:hanging="290" w:hangingChars="132"/>
    </w:pPr>
    <w:rPr>
      <w:rFonts w:ascii="GulimChe" w:hAnsi="GulimChe"/>
      <w:szCs w:val="24"/>
    </w:rPr>
  </w:style>
  <w:style w:type="paragraph" w:customStyle="1" w:styleId="848">
    <w:name w:val="92.표준 ."/>
    <w:basedOn w:val="1"/>
    <w:uiPriority w:val="0"/>
    <w:pPr>
      <w:numPr>
        <w:ilvl w:val="1"/>
        <w:numId w:val="8"/>
      </w:numPr>
      <w:tabs>
        <w:tab w:val="left" w:pos="1204"/>
      </w:tabs>
      <w:autoSpaceDE w:val="0"/>
      <w:autoSpaceDN w:val="0"/>
      <w:spacing w:line="360" w:lineRule="auto"/>
      <w:ind w:left="1207" w:leftChars="407" w:hanging="312" w:hangingChars="142"/>
    </w:pPr>
    <w:rPr>
      <w:rFonts w:ascii="GulimChe" w:hAnsi="GulimChe"/>
      <w:szCs w:val="24"/>
    </w:rPr>
  </w:style>
  <w:style w:type="paragraph" w:customStyle="1" w:styleId="849">
    <w:name w:val="95.표그림제목"/>
    <w:basedOn w:val="847"/>
    <w:uiPriority w:val="0"/>
    <w:pPr>
      <w:tabs>
        <w:tab w:val="clear" w:pos="868"/>
      </w:tabs>
      <w:spacing w:after="50" w:afterLines="50" w:line="240" w:lineRule="auto"/>
      <w:ind w:left="0" w:leftChars="0" w:firstLine="0" w:firstLineChars="0"/>
      <w:jc w:val="center"/>
    </w:pPr>
    <w:rPr>
      <w:sz w:val="20"/>
    </w:rPr>
  </w:style>
  <w:style w:type="paragraph" w:customStyle="1" w:styleId="850">
    <w:name w:val="94.표그림본문-ㅁ"/>
    <w:basedOn w:val="843"/>
    <w:uiPriority w:val="0"/>
    <w:pPr>
      <w:tabs>
        <w:tab w:val="left" w:pos="425"/>
      </w:tabs>
      <w:ind w:left="425" w:hanging="425"/>
      <w:jc w:val="left"/>
    </w:pPr>
    <w:rPr>
      <w:rFonts w:ascii="GulimChe" w:hAnsi="GulimChe"/>
    </w:rPr>
  </w:style>
  <w:style w:type="paragraph" w:customStyle="1" w:styleId="851">
    <w:name w:val="제목5.(1)"/>
    <w:basedOn w:val="1"/>
    <w:autoRedefine/>
    <w:uiPriority w:val="0"/>
    <w:pPr>
      <w:numPr>
        <w:ilvl w:val="4"/>
        <w:numId w:val="51"/>
      </w:numPr>
      <w:wordWrap/>
      <w:spacing w:line="360" w:lineRule="atLeast"/>
      <w:ind w:left="425" w:hanging="425"/>
    </w:pPr>
    <w:rPr>
      <w:rFonts w:ascii="GulimChe" w:eastAsia="GulimChe"/>
      <w:sz w:val="20"/>
    </w:rPr>
  </w:style>
  <w:style w:type="paragraph" w:customStyle="1" w:styleId="852">
    <w:name w:val="제목6.(가)"/>
    <w:basedOn w:val="851"/>
    <w:autoRedefine/>
    <w:uiPriority w:val="0"/>
    <w:pPr>
      <w:numPr>
        <w:ilvl w:val="5"/>
      </w:numPr>
      <w:tabs>
        <w:tab w:val="left" w:pos="360"/>
        <w:tab w:val="left" w:pos="2800"/>
        <w:tab w:val="left" w:pos="3060"/>
      </w:tabs>
      <w:ind w:left="425" w:hanging="425"/>
    </w:pPr>
  </w:style>
  <w:style w:type="paragraph" w:customStyle="1" w:styleId="853">
    <w:name w:val="제목7.1)"/>
    <w:basedOn w:val="852"/>
    <w:autoRedefine/>
    <w:uiPriority w:val="0"/>
    <w:pPr>
      <w:numPr>
        <w:ilvl w:val="6"/>
      </w:numPr>
      <w:tabs>
        <w:tab w:val="left" w:pos="3200"/>
        <w:tab w:val="left" w:pos="3460"/>
      </w:tabs>
      <w:ind w:left="425" w:hanging="425"/>
    </w:pPr>
  </w:style>
  <w:style w:type="paragraph" w:customStyle="1" w:styleId="854">
    <w:name w:val="제목8.가)"/>
    <w:basedOn w:val="853"/>
    <w:autoRedefine/>
    <w:uiPriority w:val="0"/>
    <w:pPr>
      <w:numPr>
        <w:ilvl w:val="7"/>
      </w:numPr>
      <w:tabs>
        <w:tab w:val="left" w:pos="3860"/>
      </w:tabs>
      <w:ind w:left="425" w:hanging="425"/>
    </w:pPr>
  </w:style>
  <w:style w:type="paragraph" w:customStyle="1" w:styleId="855">
    <w:name w:val="표서식"/>
    <w:basedOn w:val="277"/>
    <w:uiPriority w:val="0"/>
    <w:pPr>
      <w:numPr>
        <w:ilvl w:val="4"/>
        <w:numId w:val="29"/>
      </w:numPr>
      <w:snapToGrid/>
      <w:ind w:left="0" w:leftChars="0" w:right="0" w:rightChars="0"/>
      <w:jc w:val="left"/>
    </w:pPr>
    <w:rPr>
      <w:rFonts w:ascii="Arial" w:hAnsi="Arial"/>
      <w:bCs/>
      <w:color w:val="auto"/>
      <w:sz w:val="20"/>
    </w:rPr>
  </w:style>
  <w:style w:type="paragraph" w:customStyle="1" w:styleId="856">
    <w:name w:val="Default"/>
    <w:uiPriority w:val="0"/>
    <w:pPr>
      <w:widowControl w:val="0"/>
      <w:autoSpaceDE w:val="0"/>
      <w:autoSpaceDN w:val="0"/>
      <w:adjustRightInd w:val="0"/>
    </w:pPr>
    <w:rPr>
      <w:rFonts w:ascii="SD_Gothic M" w:hAnsi="BatangChe" w:eastAsia="SD_Gothic M" w:cs="SD_Gothic M"/>
      <w:color w:val="000000"/>
      <w:sz w:val="24"/>
      <w:szCs w:val="24"/>
      <w:lang w:val="en-US" w:eastAsia="ko-KR" w:bidi="ar-SA"/>
    </w:rPr>
  </w:style>
  <w:style w:type="paragraph" w:customStyle="1" w:styleId="857">
    <w:name w:val="표항목"/>
    <w:basedOn w:val="1"/>
    <w:uiPriority w:val="0"/>
    <w:pPr>
      <w:widowControl/>
      <w:wordWrap/>
      <w:spacing w:line="280" w:lineRule="exact"/>
      <w:jc w:val="left"/>
    </w:pPr>
    <w:rPr>
      <w:rFonts w:ascii="Gulim" w:eastAsia="Gulim"/>
      <w:sz w:val="18"/>
      <w:szCs w:val="18"/>
    </w:rPr>
  </w:style>
  <w:style w:type="paragraph" w:customStyle="1" w:styleId="858">
    <w:name w:val="본문일반"/>
    <w:uiPriority w:val="0"/>
    <w:pPr>
      <w:keepLines/>
      <w:wordWrap w:val="0"/>
      <w:ind w:left="907"/>
      <w:jc w:val="both"/>
    </w:pPr>
    <w:rPr>
      <w:rFonts w:ascii="BatangChe" w:hAnsi="BatangChe" w:eastAsia="BatangChe" w:cs="Gulim"/>
      <w:snapToGrid w:val="0"/>
      <w:color w:val="000000"/>
      <w:sz w:val="24"/>
      <w:lang w:val="en-US" w:eastAsia="ko-KR" w:bidi="ar-SA"/>
    </w:rPr>
  </w:style>
  <w:style w:type="paragraph" w:customStyle="1" w:styleId="859">
    <w:name w:val="B1"/>
    <w:basedOn w:val="1"/>
    <w:uiPriority w:val="0"/>
    <w:pPr>
      <w:adjustRightInd w:val="0"/>
      <w:spacing w:before="120" w:line="240" w:lineRule="atLeast"/>
      <w:textAlignment w:val="baseline"/>
    </w:pPr>
    <w:rPr>
      <w:rFonts w:ascii="Arial" w:hAnsi="Arial"/>
      <w:kern w:val="16"/>
      <w:sz w:val="24"/>
    </w:rPr>
  </w:style>
  <w:style w:type="paragraph" w:customStyle="1" w:styleId="860">
    <w:name w:val="1.1 본문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800"/>
      <w:jc w:val="both"/>
    </w:pPr>
    <w:rPr>
      <w:rFonts w:ascii="Batang" w:hAnsi="BatangChe" w:eastAsia="Batang" w:cs="Gulim"/>
      <w:color w:val="000000"/>
      <w:sz w:val="22"/>
      <w:szCs w:val="22"/>
      <w:lang w:val="en-US" w:eastAsia="ko-KR" w:bidi="ar-SA"/>
    </w:rPr>
  </w:style>
  <w:style w:type="paragraph" w:customStyle="1" w:styleId="861">
    <w:name w:val="본론1"/>
    <w:basedOn w:val="1"/>
    <w:uiPriority w:val="0"/>
    <w:pPr>
      <w:adjustRightInd w:val="0"/>
      <w:spacing w:before="60" w:after="60" w:line="360" w:lineRule="atLeast"/>
      <w:ind w:left="851" w:hanging="397"/>
      <w:textAlignment w:val="baseline"/>
    </w:pPr>
    <w:rPr>
      <w:rFonts w:ascii="Arial" w:hAnsi="Arial" w:eastAsia="신명조체"/>
      <w:sz w:val="24"/>
    </w:rPr>
  </w:style>
  <w:style w:type="paragraph" w:customStyle="1" w:styleId="862">
    <w:name w:val="본론2"/>
    <w:basedOn w:val="1"/>
    <w:uiPriority w:val="0"/>
    <w:pPr>
      <w:adjustRightInd w:val="0"/>
      <w:spacing w:before="60" w:after="180" w:line="360" w:lineRule="atLeast"/>
      <w:ind w:left="1304" w:hanging="397"/>
      <w:textAlignment w:val="baseline"/>
    </w:pPr>
    <w:rPr>
      <w:rFonts w:ascii="Arial" w:hAnsi="Arial" w:eastAsia="신명조체"/>
      <w:sz w:val="24"/>
    </w:rPr>
  </w:style>
  <w:style w:type="paragraph" w:customStyle="1" w:styleId="863">
    <w:name w:val="본론3"/>
    <w:basedOn w:val="1"/>
    <w:uiPriority w:val="0"/>
    <w:pPr>
      <w:adjustRightInd w:val="0"/>
      <w:spacing w:before="60" w:after="180" w:line="360" w:lineRule="atLeast"/>
      <w:ind w:left="1758" w:hanging="397"/>
      <w:textAlignment w:val="baseline"/>
    </w:pPr>
    <w:rPr>
      <w:rFonts w:ascii="Arial" w:hAnsi="Arial" w:eastAsia="신명조체"/>
      <w:sz w:val="24"/>
    </w:rPr>
  </w:style>
  <w:style w:type="paragraph" w:customStyle="1" w:styleId="864">
    <w:name w:val="본론4"/>
    <w:basedOn w:val="1"/>
    <w:uiPriority w:val="0"/>
    <w:pPr>
      <w:adjustRightInd w:val="0"/>
      <w:spacing w:before="60" w:after="180" w:line="360" w:lineRule="atLeast"/>
      <w:ind w:left="2211" w:hanging="397"/>
      <w:textAlignment w:val="baseline"/>
    </w:pPr>
    <w:rPr>
      <w:rFonts w:ascii="Arial" w:hAnsi="Arial" w:eastAsia="신명조체"/>
      <w:sz w:val="24"/>
    </w:rPr>
  </w:style>
  <w:style w:type="paragraph" w:customStyle="1" w:styleId="865">
    <w:name w:val="1.표제목"/>
    <w:basedOn w:val="1"/>
    <w:uiPriority w:val="0"/>
    <w:pPr>
      <w:keepNext/>
      <w:widowControl/>
      <w:wordWrap/>
      <w:overflowPunct w:val="0"/>
      <w:autoSpaceDE w:val="0"/>
      <w:autoSpaceDN w:val="0"/>
      <w:adjustRightInd w:val="0"/>
      <w:snapToGrid w:val="0"/>
      <w:spacing w:before="100" w:beforeAutospacing="1" w:after="100" w:afterAutospacing="1"/>
      <w:jc w:val="center"/>
      <w:textAlignment w:val="baseline"/>
    </w:pPr>
    <w:rPr>
      <w:rFonts w:ascii="Batang" w:hAnsi="Batang" w:eastAsia="Batang"/>
      <w:b/>
      <w:sz w:val="20"/>
      <w:szCs w:val="24"/>
    </w:rPr>
  </w:style>
  <w:style w:type="paragraph" w:customStyle="1" w:styleId="866">
    <w:name w:val="글머리 3"/>
    <w:basedOn w:val="17"/>
    <w:uiPriority w:val="0"/>
    <w:pPr>
      <w:tabs>
        <w:tab w:val="left" w:pos="1800"/>
        <w:tab w:val="clear" w:pos="0"/>
        <w:tab w:val="clear" w:pos="8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line="240" w:lineRule="auto"/>
      <w:ind w:left="1800" w:hanging="360"/>
      <w:jc w:val="both"/>
    </w:pPr>
    <w:rPr>
      <w:rFonts w:ascii="GulimChe" w:eastAsia="GulimChe"/>
      <w:color w:val="auto"/>
      <w:kern w:val="2"/>
    </w:rPr>
  </w:style>
  <w:style w:type="paragraph" w:customStyle="1" w:styleId="867">
    <w:name w:val="글머리 1"/>
    <w:basedOn w:val="17"/>
    <w:uiPriority w:val="0"/>
    <w:p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line="240" w:lineRule="auto"/>
      <w:ind w:left="1077" w:hanging="1077"/>
      <w:jc w:val="both"/>
    </w:pPr>
    <w:rPr>
      <w:rFonts w:ascii="GulimChe" w:eastAsia="GulimChe"/>
      <w:color w:val="auto"/>
      <w:kern w:val="2"/>
    </w:rPr>
  </w:style>
  <w:style w:type="paragraph" w:customStyle="1" w:styleId="868">
    <w:name w:val="HMC5"/>
    <w:basedOn w:val="1"/>
    <w:autoRedefine/>
    <w:uiPriority w:val="0"/>
    <w:pPr>
      <w:widowControl/>
      <w:wordWrap/>
      <w:adjustRightInd w:val="0"/>
      <w:spacing w:before="120" w:after="120"/>
      <w:ind w:left="720" w:hanging="360"/>
    </w:pPr>
    <w:rPr>
      <w:rFonts w:eastAsia="GulimChe"/>
      <w:bCs/>
      <w:sz w:val="20"/>
      <w:szCs w:val="24"/>
    </w:rPr>
  </w:style>
  <w:style w:type="paragraph" w:customStyle="1" w:styleId="869">
    <w:name w:val="표내용(중앙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70">
    <w:name w:val="원문자1"/>
    <w:basedOn w:val="1"/>
    <w:uiPriority w:val="0"/>
    <w:pPr>
      <w:numPr>
        <w:ilvl w:val="0"/>
        <w:numId w:val="52"/>
      </w:numPr>
      <w:tabs>
        <w:tab w:val="left" w:pos="600"/>
      </w:tabs>
      <w:autoSpaceDE w:val="0"/>
      <w:autoSpaceDN w:val="0"/>
      <w:spacing w:line="360" w:lineRule="atLeast"/>
      <w:ind w:left="300" w:leftChars="100" w:hanging="200" w:hangingChars="200"/>
    </w:pPr>
    <w:rPr>
      <w:rFonts w:ascii="GulimChe" w:hAnsi="GulimChe" w:eastAsia="GulimChe"/>
      <w:sz w:val="20"/>
      <w:szCs w:val="24"/>
    </w:rPr>
  </w:style>
  <w:style w:type="paragraph" w:customStyle="1" w:styleId="871">
    <w:name w:val="S표헤더"/>
    <w:basedOn w:val="1"/>
    <w:uiPriority w:val="0"/>
    <w:pPr>
      <w:overflowPunct w:val="0"/>
      <w:autoSpaceDE w:val="0"/>
      <w:autoSpaceDN w:val="0"/>
      <w:spacing w:before="60" w:after="60"/>
      <w:jc w:val="center"/>
      <w:textAlignment w:val="center"/>
    </w:pPr>
    <w:rPr>
      <w:rFonts w:ascii="Book Antiqua" w:hAnsi="Book Antiqua" w:eastAsia="GulimChe"/>
      <w:b/>
    </w:rPr>
  </w:style>
  <w:style w:type="paragraph" w:customStyle="1" w:styleId="872">
    <w:name w:val="S표본문"/>
    <w:basedOn w:val="1"/>
    <w:uiPriority w:val="0"/>
    <w:pPr>
      <w:spacing w:line="0" w:lineRule="atLeast"/>
    </w:pPr>
    <w:rPr>
      <w:rFonts w:eastAsia="GulimChe"/>
      <w:sz w:val="20"/>
    </w:rPr>
  </w:style>
  <w:style w:type="paragraph" w:customStyle="1" w:styleId="873">
    <w:name w:val="ADD 표준"/>
    <w:basedOn w:val="1"/>
    <w:link w:val="920"/>
    <w:uiPriority w:val="0"/>
    <w:pPr>
      <w:ind w:firstLine="284"/>
    </w:pPr>
    <w:rPr>
      <w:rFonts w:cs="Times New Roman"/>
      <w:color w:val="auto"/>
      <w:kern w:val="2"/>
      <w:sz w:val="24"/>
      <w:lang w:val="zh-CN" w:eastAsia="zh-CN"/>
    </w:rPr>
  </w:style>
  <w:style w:type="character" w:customStyle="1" w:styleId="874">
    <w:name w:val="스타일 (영어) Andale Mono (한글) 돋움"/>
    <w:uiPriority w:val="0"/>
    <w:rPr>
      <w:rFonts w:ascii="Courier New" w:hAnsi="Courier New" w:eastAsia="Dotum"/>
    </w:rPr>
  </w:style>
  <w:style w:type="paragraph" w:customStyle="1" w:styleId="875">
    <w:name w:val="일반"/>
    <w:basedOn w:val="1"/>
    <w:autoRedefine/>
    <w:uiPriority w:val="0"/>
    <w:pPr>
      <w:ind w:left="314" w:firstLine="480"/>
    </w:pPr>
    <w:rPr>
      <w:rFonts w:ascii="GulimChe" w:hAnsi="GulimChe" w:eastAsia="GulimChe"/>
      <w:sz w:val="20"/>
    </w:rPr>
  </w:style>
  <w:style w:type="paragraph" w:customStyle="1" w:styleId="876">
    <w:name w:val="표-내용(왼쪽)"/>
    <w:autoRedefine/>
    <w:uiPriority w:val="0"/>
    <w:pPr>
      <w:jc w:val="center"/>
    </w:pPr>
    <w:rPr>
      <w:rFonts w:ascii="BatangChe" w:hAnsi="BatangChe" w:eastAsia="BatangChe" w:cs="Gulim"/>
      <w:color w:val="000000"/>
      <w:kern w:val="2"/>
      <w:sz w:val="22"/>
      <w:szCs w:val="22"/>
      <w:lang w:val="en-US" w:eastAsia="ko-KR" w:bidi="ar-SA"/>
    </w:rPr>
  </w:style>
  <w:style w:type="character" w:customStyle="1" w:styleId="877">
    <w:name w:val="표-내용(왼쪽) Char"/>
    <w:uiPriority w:val="0"/>
    <w:rPr>
      <w:rFonts w:ascii="BatangChe" w:hAnsi="BatangChe" w:eastAsia="BatangChe"/>
      <w:kern w:val="2"/>
      <w:sz w:val="22"/>
      <w:szCs w:val="22"/>
      <w:lang w:val="en-US" w:eastAsia="ko-KR" w:bidi="ar-SA"/>
    </w:rPr>
  </w:style>
  <w:style w:type="paragraph" w:customStyle="1" w:styleId="878">
    <w:name w:val="표-내용(가운데)"/>
    <w:autoRedefine/>
    <w:uiPriority w:val="0"/>
    <w:pPr>
      <w:jc w:val="center"/>
    </w:pPr>
    <w:rPr>
      <w:rFonts w:ascii="BatangChe" w:hAnsi="BatangChe" w:eastAsia="BatangChe" w:cs="Gulim"/>
      <w:color w:val="000000"/>
      <w:kern w:val="2"/>
      <w:sz w:val="22"/>
      <w:szCs w:val="22"/>
      <w:lang w:val="en-US" w:eastAsia="zh-CN" w:bidi="ar-SA"/>
    </w:rPr>
  </w:style>
  <w:style w:type="paragraph" w:customStyle="1" w:styleId="879">
    <w:name w:val="내어쓰기"/>
    <w:basedOn w:val="1"/>
    <w:uiPriority w:val="0"/>
    <w:pPr>
      <w:widowControl/>
      <w:wordWrap/>
      <w:snapToGrid w:val="0"/>
      <w:spacing w:line="384" w:lineRule="auto"/>
      <w:ind w:left="600"/>
    </w:pPr>
    <w:rPr>
      <w:rFonts w:ascii="Batang" w:hAnsi="Batang" w:eastAsia="Batang"/>
      <w:sz w:val="24"/>
      <w:szCs w:val="24"/>
    </w:rPr>
  </w:style>
  <w:style w:type="table" w:customStyle="1" w:styleId="880">
    <w:name w:val="표 구분선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81">
    <w:name w:val="4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2">
    <w:name w:val="2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3">
    <w:name w:val="3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4">
    <w:name w:val="문서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5">
    <w:name w:val="옥산-표제목"/>
    <w:basedOn w:val="1"/>
    <w:next w:val="1"/>
    <w:autoRedefine/>
    <w:uiPriority w:val="0"/>
    <w:pPr>
      <w:autoSpaceDE w:val="0"/>
      <w:autoSpaceDN w:val="0"/>
      <w:ind w:left="414" w:hanging="414"/>
      <w:jc w:val="center"/>
    </w:pPr>
    <w:rPr>
      <w:rFonts w:ascii="Batang" w:hAnsi="Batang" w:eastAsia="Batang"/>
      <w:szCs w:val="22"/>
    </w:rPr>
  </w:style>
  <w:style w:type="paragraph" w:customStyle="1" w:styleId="886">
    <w:name w:val="CAS-•"/>
    <w:basedOn w:val="1"/>
    <w:uiPriority w:val="0"/>
    <w:pPr>
      <w:numPr>
        <w:ilvl w:val="0"/>
        <w:numId w:val="53"/>
      </w:numPr>
    </w:pPr>
  </w:style>
  <w:style w:type="character" w:customStyle="1" w:styleId="887">
    <w:name w:val="바탕글 Char"/>
    <w:link w:val="92"/>
    <w:locked/>
    <w:uiPriority w:val="0"/>
    <w:rPr>
      <w:kern w:val="2"/>
      <w:sz w:val="22"/>
      <w:lang w:eastAsia="zh-CN"/>
    </w:rPr>
  </w:style>
  <w:style w:type="character" w:customStyle="1" w:styleId="888">
    <w:name w:val="1 Char"/>
    <w:uiPriority w:val="9"/>
    <w:rPr>
      <w:rFonts w:ascii="Malgun Gothic" w:hAnsi="Malgun Gothic" w:eastAsia="Malgun Gothic" w:cs="Times New Roman"/>
      <w:kern w:val="2"/>
      <w:sz w:val="22"/>
    </w:rPr>
  </w:style>
  <w:style w:type="character" w:customStyle="1" w:styleId="889">
    <w:name w:val="가 Char1"/>
    <w:semiHidden/>
    <w:uiPriority w:val="9"/>
    <w:rPr>
      <w:rFonts w:ascii="Malgun Gothic" w:hAnsi="Malgun Gothic" w:eastAsia="Malgun Gothic" w:cs="Times New Roman"/>
      <w:kern w:val="2"/>
      <w:sz w:val="22"/>
    </w:rPr>
  </w:style>
  <w:style w:type="character" w:customStyle="1" w:styleId="890">
    <w:name w:val="제목 1 Char1"/>
    <w:uiPriority w:val="2"/>
    <w:rPr>
      <w:rFonts w:ascii="Malgun Gothic" w:hAnsi="Malgun Gothic" w:eastAsia="Malgun Gothic" w:cs="Times New Roman"/>
      <w:kern w:val="2"/>
      <w:sz w:val="28"/>
      <w:szCs w:val="28"/>
    </w:rPr>
  </w:style>
  <w:style w:type="character" w:customStyle="1" w:styleId="891">
    <w:name w:val="제목 4 Char1"/>
    <w:uiPriority w:val="5"/>
    <w:rPr>
      <w:rFonts w:eastAsia="BatangChe"/>
      <w:b/>
      <w:bCs/>
      <w:kern w:val="2"/>
      <w:sz w:val="22"/>
    </w:rPr>
  </w:style>
  <w:style w:type="character" w:customStyle="1" w:styleId="892">
    <w:name w:val="제목 5 Char1"/>
    <w:semiHidden/>
    <w:uiPriority w:val="0"/>
    <w:rPr>
      <w:rFonts w:ascii="Malgun Gothic" w:hAnsi="Malgun Gothic" w:eastAsia="Malgun Gothic" w:cs="Times New Roman"/>
      <w:kern w:val="2"/>
      <w:sz w:val="22"/>
    </w:rPr>
  </w:style>
  <w:style w:type="character" w:customStyle="1" w:styleId="893">
    <w:name w:val="제목 6 Char1"/>
    <w:semiHidden/>
    <w:uiPriority w:val="0"/>
    <w:rPr>
      <w:rFonts w:eastAsia="BatangChe"/>
      <w:b/>
      <w:bCs/>
      <w:kern w:val="2"/>
      <w:sz w:val="22"/>
    </w:rPr>
  </w:style>
  <w:style w:type="character" w:customStyle="1" w:styleId="894">
    <w:name w:val="제목 9 Char1"/>
    <w:semiHidden/>
    <w:uiPriority w:val="0"/>
    <w:rPr>
      <w:rFonts w:eastAsia="BatangChe"/>
      <w:kern w:val="2"/>
      <w:sz w:val="22"/>
    </w:rPr>
  </w:style>
  <w:style w:type="character" w:customStyle="1" w:styleId="895">
    <w:name w:val="표준 들여쓰기 Char1"/>
    <w:link w:val="17"/>
    <w:qFormat/>
    <w:locked/>
    <w:uiPriority w:val="0"/>
    <w:rPr>
      <w:rFonts w:ascii="BatangChe"/>
      <w:color w:val="000000"/>
      <w:sz w:val="22"/>
    </w:rPr>
  </w:style>
  <w:style w:type="character" w:customStyle="1" w:styleId="896">
    <w:name w:val="메모 텍스트 Char"/>
    <w:link w:val="22"/>
    <w:locked/>
    <w:uiPriority w:val="0"/>
    <w:rPr>
      <w:rFonts w:ascii="BatangChe"/>
      <w:sz w:val="24"/>
      <w:szCs w:val="22"/>
    </w:rPr>
  </w:style>
  <w:style w:type="character" w:customStyle="1" w:styleId="897">
    <w:name w:val="머리글 Char1"/>
    <w:semiHidden/>
    <w:uiPriority w:val="99"/>
    <w:rPr>
      <w:kern w:val="2"/>
      <w:sz w:val="22"/>
    </w:rPr>
  </w:style>
  <w:style w:type="character" w:customStyle="1" w:styleId="898">
    <w:name w:val="미주 텍스트 Char"/>
    <w:link w:val="38"/>
    <w:locked/>
    <w:uiPriority w:val="0"/>
    <w:rPr>
      <w:kern w:val="2"/>
    </w:rPr>
  </w:style>
  <w:style w:type="character" w:customStyle="1" w:styleId="899">
    <w:name w:val="제목 Char"/>
    <w:link w:val="58"/>
    <w:locked/>
    <w:uiPriority w:val="0"/>
    <w:rPr>
      <w:rFonts w:ascii="GulimChe" w:hAnsi="Arial" w:eastAsia="GulimChe" w:cs="Times New Roman"/>
      <w:b/>
      <w:color w:val="000000"/>
      <w:sz w:val="32"/>
      <w:lang w:val="zh-CN" w:eastAsia="zh-CN"/>
    </w:rPr>
  </w:style>
  <w:style w:type="character" w:customStyle="1" w:styleId="900">
    <w:name w:val="본문 Char1"/>
    <w:uiPriority w:val="0"/>
    <w:rPr>
      <w:kern w:val="2"/>
      <w:sz w:val="22"/>
    </w:rPr>
  </w:style>
  <w:style w:type="character" w:customStyle="1" w:styleId="901">
    <w:name w:val="부제 Char"/>
    <w:link w:val="45"/>
    <w:locked/>
    <w:uiPriority w:val="11"/>
    <w:rPr>
      <w:rFonts w:ascii="Malgun Gothic" w:hAnsi="Malgun Gothic" w:eastAsia="Malgun Gothic"/>
      <w:kern w:val="2"/>
      <w:sz w:val="24"/>
      <w:szCs w:val="24"/>
    </w:rPr>
  </w:style>
  <w:style w:type="character" w:customStyle="1" w:styleId="902">
    <w:name w:val="본문 첫 줄 들여쓰기 Char"/>
    <w:link w:val="60"/>
    <w:locked/>
    <w:uiPriority w:val="0"/>
    <w:rPr>
      <w:kern w:val="2"/>
    </w:rPr>
  </w:style>
  <w:style w:type="character" w:customStyle="1" w:styleId="903">
    <w:name w:val="본문 들여쓰기 Char1"/>
    <w:uiPriority w:val="0"/>
    <w:rPr>
      <w:kern w:val="2"/>
      <w:sz w:val="22"/>
    </w:rPr>
  </w:style>
  <w:style w:type="character" w:customStyle="1" w:styleId="904">
    <w:name w:val="본문 첫 줄 들여쓰기 2 Char"/>
    <w:link w:val="61"/>
    <w:locked/>
    <w:uiPriority w:val="0"/>
    <w:rPr>
      <w:kern w:val="2"/>
    </w:rPr>
  </w:style>
  <w:style w:type="character" w:customStyle="1" w:styleId="905">
    <w:name w:val="각주/미주 머리글 Char"/>
    <w:link w:val="13"/>
    <w:locked/>
    <w:uiPriority w:val="0"/>
    <w:rPr>
      <w:rFonts w:ascii="Book Antiqua" w:hAnsi="Book Antiqua"/>
    </w:rPr>
  </w:style>
  <w:style w:type="character" w:customStyle="1" w:styleId="906">
    <w:name w:val="본문 2 Char1"/>
    <w:semiHidden/>
    <w:uiPriority w:val="0"/>
    <w:rPr>
      <w:kern w:val="2"/>
      <w:sz w:val="22"/>
    </w:rPr>
  </w:style>
  <w:style w:type="character" w:customStyle="1" w:styleId="907">
    <w:name w:val="본문 3 Char1"/>
    <w:semiHidden/>
    <w:uiPriority w:val="0"/>
    <w:rPr>
      <w:kern w:val="2"/>
      <w:sz w:val="16"/>
      <w:szCs w:val="16"/>
    </w:rPr>
  </w:style>
  <w:style w:type="character" w:customStyle="1" w:styleId="908">
    <w:name w:val="메모 텍스트 Char1"/>
    <w:semiHidden/>
    <w:uiPriority w:val="0"/>
    <w:rPr>
      <w:kern w:val="2"/>
      <w:sz w:val="22"/>
    </w:rPr>
  </w:style>
  <w:style w:type="character" w:customStyle="1" w:styleId="909">
    <w:name w:val="메모 주제 Char"/>
    <w:link w:val="59"/>
    <w:locked/>
    <w:uiPriority w:val="0"/>
    <w:rPr>
      <w:rFonts w:ascii="BatangChe"/>
      <w:b/>
      <w:bCs/>
      <w:sz w:val="24"/>
      <w:szCs w:val="22"/>
    </w:rPr>
  </w:style>
  <w:style w:type="character" w:customStyle="1" w:styleId="910">
    <w:name w:val="인용 Char"/>
    <w:link w:val="911"/>
    <w:locked/>
    <w:uiPriority w:val="29"/>
    <w:rPr>
      <w:rFonts w:ascii="BatangChe" w:hAnsi="BatangChe"/>
      <w:i/>
      <w:iCs/>
      <w:color w:val="000000"/>
      <w:kern w:val="2"/>
      <w:sz w:val="22"/>
    </w:rPr>
  </w:style>
  <w:style w:type="paragraph" w:styleId="911">
    <w:name w:val="Quote"/>
    <w:basedOn w:val="1"/>
    <w:next w:val="1"/>
    <w:link w:val="910"/>
    <w:qFormat/>
    <w:uiPriority w:val="29"/>
    <w:rPr>
      <w:rFonts w:cs="Times New Roman"/>
      <w:i/>
      <w:iCs/>
      <w:kern w:val="2"/>
      <w:lang w:val="zh-CN" w:eastAsia="zh-CN"/>
    </w:rPr>
  </w:style>
  <w:style w:type="character" w:customStyle="1" w:styleId="912">
    <w:name w:val="강한 인용 Char"/>
    <w:link w:val="913"/>
    <w:locked/>
    <w:uiPriority w:val="30"/>
    <w:rPr>
      <w:rFonts w:ascii="BatangChe" w:hAnsi="BatangChe"/>
      <w:b/>
      <w:bCs/>
      <w:i/>
      <w:iCs/>
      <w:color w:val="4F81BD"/>
      <w:kern w:val="2"/>
      <w:sz w:val="22"/>
    </w:rPr>
  </w:style>
  <w:style w:type="paragraph" w:styleId="913">
    <w:name w:val="Intense Quote"/>
    <w:basedOn w:val="1"/>
    <w:next w:val="1"/>
    <w:link w:val="912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Times New Roman"/>
      <w:b/>
      <w:bCs/>
      <w:i/>
      <w:iCs/>
      <w:color w:val="4F81BD"/>
      <w:kern w:val="2"/>
      <w:lang w:val="zh-CN" w:eastAsia="zh-CN"/>
    </w:rPr>
  </w:style>
  <w:style w:type="character" w:customStyle="1" w:styleId="914">
    <w:name w:val="본문 들여쓰기 2 Char1"/>
    <w:semiHidden/>
    <w:uiPriority w:val="0"/>
    <w:rPr>
      <w:kern w:val="2"/>
      <w:sz w:val="22"/>
    </w:rPr>
  </w:style>
  <w:style w:type="paragraph" w:customStyle="1" w:styleId="915">
    <w:name w:val="C4I_표 내용 12폰트 가운데"/>
    <w:basedOn w:val="1"/>
    <w:uiPriority w:val="0"/>
    <w:pPr>
      <w:autoSpaceDE w:val="0"/>
      <w:autoSpaceDN w:val="0"/>
      <w:jc w:val="center"/>
    </w:pPr>
    <w:rPr>
      <w:rFonts w:ascii="GulimChe" w:hAnsi="GulimChe"/>
      <w:sz w:val="24"/>
      <w:szCs w:val="24"/>
    </w:rPr>
  </w:style>
  <w:style w:type="paragraph" w:customStyle="1" w:styleId="916">
    <w:name w:val="C4I_표 점"/>
    <w:basedOn w:val="1"/>
    <w:uiPriority w:val="0"/>
    <w:pPr>
      <w:tabs>
        <w:tab w:val="left" w:pos="0"/>
      </w:tabs>
      <w:autoSpaceDE w:val="0"/>
      <w:autoSpaceDN w:val="0"/>
      <w:ind w:left="170" w:hanging="170"/>
      <w:jc w:val="left"/>
    </w:pPr>
    <w:rPr>
      <w:rFonts w:ascii="GulimChe" w:hAnsi="GulimChe"/>
      <w:szCs w:val="24"/>
    </w:rPr>
  </w:style>
  <w:style w:type="paragraph" w:customStyle="1" w:styleId="917">
    <w:name w:val="C4I_표 내용 12폰트 왼쪽"/>
    <w:basedOn w:val="1"/>
    <w:uiPriority w:val="0"/>
    <w:pPr>
      <w:autoSpaceDE w:val="0"/>
      <w:autoSpaceDN w:val="0"/>
      <w:jc w:val="left"/>
    </w:pPr>
    <w:rPr>
      <w:rFonts w:ascii="GulimChe" w:hAnsi="GulimChe"/>
      <w:sz w:val="24"/>
      <w:szCs w:val="24"/>
    </w:rPr>
  </w:style>
  <w:style w:type="character" w:customStyle="1" w:styleId="918">
    <w:name w:val="ADD 제목2 Char"/>
    <w:link w:val="919"/>
    <w:locked/>
    <w:uiPriority w:val="0"/>
    <w:rPr>
      <w:rFonts w:ascii="Times New Roman" w:cs="Times New Roman"/>
      <w:b/>
      <w:kern w:val="2"/>
      <w:sz w:val="24"/>
    </w:rPr>
  </w:style>
  <w:style w:type="paragraph" w:customStyle="1" w:styleId="919">
    <w:name w:val="ADD 제목2"/>
    <w:basedOn w:val="151"/>
    <w:link w:val="918"/>
    <w:uiPriority w:val="0"/>
    <w:pPr>
      <w:numPr>
        <w:ilvl w:val="1"/>
        <w:numId w:val="51"/>
      </w:numPr>
      <w:tabs>
        <w:tab w:val="clear" w:pos="0"/>
        <w:tab w:val="clear" w:pos="600"/>
        <w:tab w:val="clear" w:pos="1800"/>
        <w:tab w:val="clear" w:pos="2400"/>
        <w:tab w:val="clear" w:pos="3000"/>
        <w:tab w:val="clear" w:pos="3600"/>
        <w:tab w:val="clear" w:pos="4200"/>
        <w:tab w:val="clear" w:pos="4800"/>
        <w:tab w:val="clear" w:pos="5400"/>
        <w:tab w:val="clear" w:pos="6000"/>
        <w:tab w:val="clear" w:pos="6600"/>
        <w:tab w:val="clear" w:pos="7200"/>
        <w:tab w:val="clear" w:pos="7800"/>
        <w:tab w:val="clear" w:pos="8400"/>
        <w:tab w:val="clear" w:pos="9000"/>
        <w:tab w:val="clear" w:pos="9600"/>
        <w:tab w:val="clear" w:pos="10200"/>
        <w:tab w:val="clear" w:pos="10800"/>
        <w:tab w:val="clear" w:pos="11400"/>
        <w:tab w:val="clear" w:pos="12000"/>
        <w:tab w:val="clear" w:pos="12600"/>
        <w:tab w:val="clear" w:pos="13200"/>
        <w:tab w:val="clear" w:pos="13800"/>
        <w:tab w:val="clear" w:pos="14400"/>
        <w:tab w:val="clear" w:pos="15000"/>
        <w:tab w:val="clear" w:pos="15600"/>
        <w:tab w:val="clear" w:pos="16200"/>
        <w:tab w:val="clear" w:pos="16800"/>
        <w:tab w:val="clear" w:pos="17400"/>
        <w:tab w:val="clear" w:pos="18000"/>
        <w:tab w:val="clear" w:pos="18600"/>
        <w:tab w:val="clear" w:pos="19200"/>
        <w:tab w:val="clear" w:pos="19800"/>
        <w:tab w:val="clear" w:pos="20400"/>
        <w:tab w:val="clear" w:pos="21000"/>
        <w:tab w:val="clear" w:pos="21600"/>
        <w:tab w:val="clear" w:pos="22200"/>
        <w:tab w:val="clear" w:pos="22800"/>
        <w:tab w:val="clear" w:pos="23400"/>
      </w:tabs>
      <w:wordWrap w:val="0"/>
      <w:autoSpaceDE/>
      <w:autoSpaceDN/>
      <w:adjustRightInd/>
      <w:spacing w:line="300" w:lineRule="auto"/>
      <w:jc w:val="both"/>
      <w:outlineLvl w:val="1"/>
    </w:pPr>
    <w:rPr>
      <w:rFonts w:ascii="Times New Roman"/>
      <w:color w:val="auto"/>
      <w:kern w:val="2"/>
      <w:sz w:val="24"/>
    </w:rPr>
  </w:style>
  <w:style w:type="character" w:customStyle="1" w:styleId="920">
    <w:name w:val="ADD 표준 Char"/>
    <w:link w:val="873"/>
    <w:locked/>
    <w:uiPriority w:val="0"/>
    <w:rPr>
      <w:kern w:val="2"/>
      <w:sz w:val="24"/>
    </w:rPr>
  </w:style>
  <w:style w:type="character" w:customStyle="1" w:styleId="921">
    <w:name w:val="본문 1칸 (개요 1 ~ 3) Char"/>
    <w:link w:val="922"/>
    <w:locked/>
    <w:uiPriority w:val="0"/>
    <w:rPr>
      <w:rFonts w:ascii="Arial" w:hAnsi="Arial" w:eastAsia="Gulim" w:cs="Batang"/>
      <w:kern w:val="2"/>
      <w:sz w:val="22"/>
    </w:rPr>
  </w:style>
  <w:style w:type="paragraph" w:customStyle="1" w:styleId="922">
    <w:name w:val="본문 1칸 (개요 1 ~ 3)"/>
    <w:basedOn w:val="20"/>
    <w:link w:val="921"/>
    <w:uiPriority w:val="0"/>
    <w:pPr>
      <w:autoSpaceDE w:val="0"/>
      <w:autoSpaceDN w:val="0"/>
      <w:spacing w:after="180"/>
      <w:ind w:left="50" w:leftChars="50" w:firstLine="100" w:firstLineChars="100"/>
    </w:pPr>
    <w:rPr>
      <w:rFonts w:ascii="Arial" w:hAnsi="Arial" w:eastAsia="Gulim" w:cs="Times New Roman"/>
      <w:lang w:val="zh-CN" w:eastAsia="zh-CN"/>
    </w:rPr>
  </w:style>
  <w:style w:type="paragraph" w:customStyle="1" w:styleId="923">
    <w:name w:val="바탕"/>
    <w:basedOn w:val="1"/>
    <w:uiPriority w:val="0"/>
    <w:pPr>
      <w:widowControl/>
      <w:wordWrap/>
      <w:snapToGrid w:val="0"/>
      <w:spacing w:line="432" w:lineRule="auto"/>
    </w:pPr>
    <w:rPr>
      <w:rFonts w:ascii="휴먼명조" w:hAnsi="HCI Poppy" w:eastAsia="휴먼명조"/>
      <w:szCs w:val="22"/>
    </w:rPr>
  </w:style>
  <w:style w:type="paragraph" w:customStyle="1" w:styleId="924">
    <w:name w:val="본문-내용"/>
    <w:uiPriority w:val="0"/>
    <w:pPr>
      <w:spacing w:line="360" w:lineRule="exact"/>
      <w:ind w:left="397"/>
      <w:jc w:val="both"/>
    </w:pPr>
    <w:rPr>
      <w:rFonts w:ascii="Arial" w:hAnsi="Arial" w:eastAsia="GulimChe" w:cs="Gulim"/>
      <w:color w:val="000000"/>
      <w:sz w:val="22"/>
      <w:lang w:val="en-US" w:eastAsia="ko-KR" w:bidi="ar-SA"/>
    </w:rPr>
  </w:style>
  <w:style w:type="paragraph" w:customStyle="1" w:styleId="925">
    <w:name w:val="글머리기호1"/>
    <w:uiPriority w:val="0"/>
    <w:pPr>
      <w:tabs>
        <w:tab w:val="left" w:pos="624"/>
      </w:tabs>
      <w:ind w:left="624" w:hanging="340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6">
    <w:name w:val="표글머리1"/>
    <w:uiPriority w:val="0"/>
    <w:pPr>
      <w:widowControl w:val="0"/>
      <w:tabs>
        <w:tab w:val="left" w:pos="284"/>
      </w:tabs>
      <w:wordWrap w:val="0"/>
      <w:autoSpaceDE w:val="0"/>
      <w:autoSpaceDN w:val="0"/>
      <w:ind w:left="284" w:hanging="284"/>
      <w:jc w:val="both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7">
    <w:name w:val="표글머리2"/>
    <w:uiPriority w:val="0"/>
    <w:pPr>
      <w:widowControl w:val="0"/>
      <w:tabs>
        <w:tab w:val="left" w:pos="510"/>
      </w:tabs>
      <w:wordWrap w:val="0"/>
      <w:autoSpaceDE w:val="0"/>
      <w:autoSpaceDN w:val="0"/>
      <w:ind w:left="510" w:hanging="283"/>
      <w:jc w:val="both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8">
    <w:name w:val="표내용(가운데)"/>
    <w:basedOn w:val="277"/>
    <w:uiPriority w:val="0"/>
    <w:pPr>
      <w:autoSpaceDE w:val="0"/>
      <w:autoSpaceDN w:val="0"/>
      <w:snapToGrid/>
      <w:ind w:left="0" w:leftChars="0" w:right="0" w:rightChars="0"/>
    </w:pPr>
    <w:rPr>
      <w:rFonts w:ascii="Gulim" w:hAnsi="Times New Roman" w:eastAsia="Gulim"/>
      <w:color w:val="auto"/>
      <w:spacing w:val="-12"/>
      <w:sz w:val="20"/>
      <w:szCs w:val="24"/>
    </w:rPr>
  </w:style>
  <w:style w:type="paragraph" w:customStyle="1" w:styleId="929">
    <w:name w:val="산출물2"/>
    <w:basedOn w:val="1"/>
    <w:autoRedefine/>
    <w:uiPriority w:val="0"/>
    <w:pPr>
      <w:autoSpaceDE w:val="0"/>
      <w:autoSpaceDN w:val="0"/>
      <w:adjustRightInd w:val="0"/>
      <w:snapToGrid w:val="0"/>
      <w:spacing w:afterLines="20"/>
      <w:ind w:left="57"/>
    </w:pPr>
    <w:rPr>
      <w:rFonts w:ascii="Batang" w:hAnsi="Batang" w:eastAsia="Batang"/>
      <w:bCs/>
      <w:szCs w:val="24"/>
      <w:lang w:eastAsia="zh-CN"/>
    </w:rPr>
  </w:style>
  <w:style w:type="paragraph" w:customStyle="1" w:styleId="930">
    <w:name w:val="대훈이스타일"/>
    <w:basedOn w:val="1"/>
    <w:uiPriority w:val="0"/>
    <w:pPr>
      <w:autoSpaceDE w:val="0"/>
      <w:autoSpaceDN w:val="0"/>
    </w:pPr>
    <w:rPr>
      <w:rFonts w:ascii="GulimChe" w:eastAsia="GulimChe"/>
      <w:sz w:val="20"/>
      <w:szCs w:val="24"/>
    </w:rPr>
  </w:style>
  <w:style w:type="paragraph" w:customStyle="1" w:styleId="931">
    <w:name w:val="산출물1"/>
    <w:basedOn w:val="1"/>
    <w:autoRedefine/>
    <w:uiPriority w:val="0"/>
    <w:pPr>
      <w:tabs>
        <w:tab w:val="left" w:pos="885"/>
      </w:tabs>
      <w:autoSpaceDE w:val="0"/>
      <w:autoSpaceDN w:val="0"/>
      <w:adjustRightInd w:val="0"/>
      <w:snapToGrid w:val="0"/>
      <w:spacing w:afterLines="20"/>
      <w:ind w:left="885" w:hanging="555"/>
    </w:pPr>
    <w:rPr>
      <w:rFonts w:ascii="HY견명조" w:eastAsia="HY견명조"/>
      <w:b/>
      <w:bCs/>
      <w:sz w:val="32"/>
      <w:szCs w:val="24"/>
    </w:rPr>
  </w:style>
  <w:style w:type="paragraph" w:customStyle="1" w:styleId="932">
    <w:name w:val="산출물3_본문"/>
    <w:basedOn w:val="795"/>
    <w:autoRedefine/>
    <w:uiPriority w:val="0"/>
    <w:pPr>
      <w:tabs>
        <w:tab w:val="clear" w:pos="134"/>
      </w:tabs>
      <w:spacing w:after="0"/>
      <w:ind w:left="720"/>
    </w:pPr>
  </w:style>
  <w:style w:type="paragraph" w:customStyle="1" w:styleId="933">
    <w:name w:val="산출물3_리스트"/>
    <w:basedOn w:val="932"/>
    <w:autoRedefine/>
    <w:uiPriority w:val="0"/>
    <w:pPr>
      <w:tabs>
        <w:tab w:val="left" w:pos="400"/>
        <w:tab w:val="left" w:pos="840"/>
      </w:tabs>
      <w:ind w:left="1080" w:hanging="400"/>
    </w:pPr>
  </w:style>
  <w:style w:type="paragraph" w:customStyle="1" w:styleId="934">
    <w:name w:val="산출물-기호1"/>
    <w:basedOn w:val="1"/>
    <w:autoRedefine/>
    <w:uiPriority w:val="0"/>
    <w:pPr>
      <w:tabs>
        <w:tab w:val="left" w:pos="220"/>
        <w:tab w:val="left" w:pos="1800"/>
      </w:tabs>
      <w:autoSpaceDE w:val="0"/>
      <w:autoSpaceDN w:val="0"/>
      <w:ind w:left="1800" w:hanging="400"/>
    </w:pPr>
    <w:rPr>
      <w:rFonts w:ascii="GulimChe" w:eastAsia="GulimChe"/>
      <w:b/>
      <w:bCs/>
      <w:szCs w:val="24"/>
    </w:rPr>
  </w:style>
  <w:style w:type="paragraph" w:customStyle="1" w:styleId="935">
    <w:name w:val="산출물목차1"/>
    <w:basedOn w:val="931"/>
    <w:autoRedefine/>
    <w:uiPriority w:val="0"/>
    <w:pPr>
      <w:tabs>
        <w:tab w:val="clear" w:pos="885"/>
      </w:tabs>
      <w:ind w:left="624" w:hanging="624"/>
    </w:pPr>
  </w:style>
  <w:style w:type="paragraph" w:customStyle="1" w:styleId="936">
    <w:name w:val="산출물목차부록"/>
    <w:basedOn w:val="931"/>
    <w:uiPriority w:val="0"/>
    <w:pPr>
      <w:tabs>
        <w:tab w:val="clear" w:pos="885"/>
      </w:tabs>
      <w:ind w:left="0" w:firstLine="0"/>
    </w:pPr>
  </w:style>
  <w:style w:type="paragraph" w:customStyle="1" w:styleId="937">
    <w:name w:val="산출물목차2"/>
    <w:basedOn w:val="929"/>
    <w:autoRedefine/>
    <w:uiPriority w:val="0"/>
    <w:pPr>
      <w:ind w:left="794" w:hanging="254"/>
      <w:jc w:val="left"/>
    </w:pPr>
    <w:rPr>
      <w:rFonts w:ascii="HY견명조" w:eastAsia="HY견명조"/>
      <w:b/>
      <w:bCs w:val="0"/>
      <w:sz w:val="24"/>
    </w:rPr>
  </w:style>
  <w:style w:type="paragraph" w:customStyle="1" w:styleId="938">
    <w:name w:val="1.1 제목수준-2"/>
    <w:basedOn w:val="1"/>
    <w:uiPriority w:val="0"/>
    <w:pPr>
      <w:widowControl/>
      <w:wordWrap/>
      <w:jc w:val="left"/>
    </w:pPr>
    <w:rPr>
      <w:rFonts w:ascii="Batang" w:hAnsi="Gulim" w:eastAsia="Batang"/>
      <w:kern w:val="16"/>
      <w:sz w:val="28"/>
      <w:szCs w:val="28"/>
    </w:rPr>
  </w:style>
  <w:style w:type="paragraph" w:customStyle="1" w:styleId="939">
    <w:name w:val="1.1.1 제목수준-3"/>
    <w:basedOn w:val="1"/>
    <w:uiPriority w:val="0"/>
    <w:pPr>
      <w:widowControl/>
      <w:wordWrap/>
      <w:jc w:val="left"/>
    </w:pPr>
    <w:rPr>
      <w:rFonts w:ascii="Batang" w:hAnsi="Batang" w:eastAsia="Batang"/>
      <w:kern w:val="16"/>
      <w:sz w:val="24"/>
      <w:szCs w:val="24"/>
    </w:rPr>
  </w:style>
  <w:style w:type="paragraph" w:customStyle="1" w:styleId="940">
    <w:name w:val="1. 제목수준-1"/>
    <w:uiPriority w:val="0"/>
    <w:rPr>
      <w:rFonts w:ascii="Batang" w:hAnsi="Gulim" w:eastAsia="Batang" w:cs="Gulim"/>
      <w:b/>
      <w:color w:val="000000"/>
      <w:kern w:val="16"/>
      <w:sz w:val="32"/>
      <w:szCs w:val="32"/>
      <w:lang w:val="en-US" w:eastAsia="ko-KR" w:bidi="ar-SA"/>
    </w:rPr>
  </w:style>
  <w:style w:type="paragraph" w:customStyle="1" w:styleId="941">
    <w:name w:val="개선권고사항꼭지"/>
    <w:basedOn w:val="1"/>
    <w:uiPriority w:val="0"/>
    <w:pPr>
      <w:widowControl/>
      <w:wordWrap/>
      <w:snapToGrid w:val="0"/>
      <w:spacing w:line="312" w:lineRule="auto"/>
    </w:pPr>
    <w:rPr>
      <w:rFonts w:ascii="휴먼엑스포" w:hAnsi="휴먼엑스포" w:eastAsia="휴먼엑스포"/>
      <w:sz w:val="24"/>
      <w:szCs w:val="24"/>
    </w:rPr>
  </w:style>
  <w:style w:type="paragraph" w:customStyle="1" w:styleId="942">
    <w:name w:val="표안제목(가운데정렬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3">
    <w:name w:val="표안내용(정렬없음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4">
    <w:name w:val="ㅇ-개선권고내용"/>
    <w:basedOn w:val="1"/>
    <w:uiPriority w:val="0"/>
    <w:pPr>
      <w:widowControl/>
      <w:wordWrap/>
      <w:snapToGrid w:val="0"/>
      <w:spacing w:line="384" w:lineRule="auto"/>
    </w:pPr>
    <w:rPr>
      <w:rFonts w:ascii="휴먼명조" w:hAnsi="HCI Poppy" w:eastAsia="휴먼명조"/>
      <w:sz w:val="24"/>
      <w:szCs w:val="24"/>
    </w:rPr>
  </w:style>
  <w:style w:type="paragraph" w:customStyle="1" w:styleId="945">
    <w:name w:val="제목1(1.)"/>
    <w:basedOn w:val="1"/>
    <w:uiPriority w:val="0"/>
    <w:pPr>
      <w:widowControl/>
      <w:wordWrap/>
      <w:jc w:val="left"/>
    </w:pPr>
    <w:rPr>
      <w:rFonts w:ascii="GulimChe" w:eastAsia="GulimChe"/>
      <w:b/>
      <w:bCs/>
      <w:sz w:val="28"/>
      <w:szCs w:val="14"/>
    </w:rPr>
  </w:style>
  <w:style w:type="paragraph" w:customStyle="1" w:styleId="946">
    <w:name w:val="제목3(1.1.1)"/>
    <w:basedOn w:val="754"/>
    <w:uiPriority w:val="0"/>
    <w:rPr>
      <w:rFonts w:hAnsi="GulimChe"/>
      <w:sz w:val="20"/>
    </w:rPr>
  </w:style>
  <w:style w:type="paragraph" w:customStyle="1" w:styleId="947">
    <w:name w:val="표(머리글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8">
    <w:name w:val="내용1 Char Char"/>
    <w:basedOn w:val="1"/>
    <w:uiPriority w:val="0"/>
    <w:pPr>
      <w:autoSpaceDE w:val="0"/>
      <w:autoSpaceDN w:val="0"/>
      <w:ind w:left="-2" w:leftChars="-1"/>
    </w:pPr>
    <w:rPr>
      <w:rFonts w:ascii="Batang" w:hAnsi="Batang" w:eastAsia="Batang" w:cs="Batang"/>
      <w:szCs w:val="22"/>
    </w:rPr>
  </w:style>
  <w:style w:type="paragraph" w:customStyle="1" w:styleId="949">
    <w:name w:val="(06)상세현황및문제"/>
    <w:uiPriority w:val="0"/>
    <w:pPr>
      <w:widowControl w:val="0"/>
      <w:ind w:left="450" w:leftChars="450"/>
    </w:pPr>
    <w:rPr>
      <w:rFonts w:ascii="BatangChe" w:hAnsi="BatangChe" w:eastAsia="BatangChe" w:cs="Gulim"/>
      <w:color w:val="000000"/>
      <w:kern w:val="2"/>
      <w:sz w:val="22"/>
      <w:lang w:val="en-US" w:eastAsia="ko-KR" w:bidi="ar-SA"/>
    </w:rPr>
  </w:style>
  <w:style w:type="character" w:customStyle="1" w:styleId="950">
    <w:name w:val="CAS-- Char"/>
    <w:link w:val="951"/>
    <w:locked/>
    <w:uiPriority w:val="0"/>
    <w:rPr>
      <w:rFonts w:ascii="Batang" w:hAnsi="Batang"/>
      <w:kern w:val="2"/>
      <w:sz w:val="22"/>
      <w:szCs w:val="24"/>
    </w:rPr>
  </w:style>
  <w:style w:type="paragraph" w:customStyle="1" w:styleId="951">
    <w:name w:val="CAS--"/>
    <w:basedOn w:val="1"/>
    <w:next w:val="1"/>
    <w:link w:val="950"/>
    <w:uiPriority w:val="0"/>
    <w:pPr>
      <w:autoSpaceDE w:val="0"/>
      <w:autoSpaceDN w:val="0"/>
      <w:ind w:left="1397" w:leftChars="532" w:hanging="227" w:hangingChars="103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paragraph" w:customStyle="1" w:styleId="952">
    <w:name w:val="표준점"/>
    <w:basedOn w:val="1"/>
    <w:uiPriority w:val="0"/>
    <w:pPr>
      <w:numPr>
        <w:ilvl w:val="0"/>
        <w:numId w:val="54"/>
      </w:numPr>
    </w:pPr>
    <w:rPr>
      <w:rFonts w:ascii="GulimChe" w:hAnsi="GulimChe" w:eastAsia="GulimChe" w:cs="GulimChe"/>
      <w:sz w:val="20"/>
    </w:rPr>
  </w:style>
  <w:style w:type="character" w:customStyle="1" w:styleId="953">
    <w:name w:val="빈칸 Char"/>
    <w:link w:val="954"/>
    <w:locked/>
    <w:uiPriority w:val="0"/>
    <w:rPr>
      <w:rFonts w:ascii="Batang" w:hAnsi="Batang"/>
      <w:kern w:val="2"/>
      <w:sz w:val="22"/>
      <w:szCs w:val="24"/>
    </w:rPr>
  </w:style>
  <w:style w:type="paragraph" w:customStyle="1" w:styleId="954">
    <w:name w:val="빈칸"/>
    <w:basedOn w:val="1"/>
    <w:link w:val="953"/>
    <w:uiPriority w:val="0"/>
    <w:pPr>
      <w:autoSpaceDE w:val="0"/>
      <w:autoSpaceDN w:val="0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character" w:customStyle="1" w:styleId="955">
    <w:name w:val="CAS-&lt;&lt;  &gt;&gt; Char"/>
    <w:link w:val="956"/>
    <w:locked/>
    <w:uiPriority w:val="0"/>
    <w:rPr>
      <w:rFonts w:ascii="Batang" w:hAnsi="Batang"/>
      <w:kern w:val="2"/>
      <w:sz w:val="22"/>
      <w:szCs w:val="24"/>
    </w:rPr>
  </w:style>
  <w:style w:type="paragraph" w:customStyle="1" w:styleId="956">
    <w:name w:val="CAS-&lt;&lt;  &gt;&gt;"/>
    <w:basedOn w:val="1"/>
    <w:next w:val="1"/>
    <w:link w:val="955"/>
    <w:uiPriority w:val="0"/>
    <w:pPr>
      <w:autoSpaceDE w:val="0"/>
      <w:autoSpaceDN w:val="0"/>
      <w:ind w:left="825" w:leftChars="375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paragraph" w:customStyle="1" w:styleId="957">
    <w:name w:val="CM1"/>
    <w:basedOn w:val="856"/>
    <w:next w:val="856"/>
    <w:uiPriority w:val="0"/>
    <w:rPr>
      <w:rFonts w:ascii="±¼¸²" w:eastAsia="±¼¸²" w:cs="Times New Roman"/>
      <w:color w:val="auto"/>
    </w:rPr>
  </w:style>
  <w:style w:type="paragraph" w:customStyle="1" w:styleId="958">
    <w:name w:val="CM5"/>
    <w:basedOn w:val="856"/>
    <w:next w:val="856"/>
    <w:uiPriority w:val="0"/>
    <w:pPr>
      <w:spacing w:line="353" w:lineRule="atLeast"/>
    </w:pPr>
    <w:rPr>
      <w:rFonts w:ascii="±¼¸²" w:eastAsia="±¼¸²" w:cs="Times New Roman"/>
      <w:color w:val="auto"/>
    </w:rPr>
  </w:style>
  <w:style w:type="paragraph" w:customStyle="1" w:styleId="959">
    <w:name w:val="CM13"/>
    <w:basedOn w:val="856"/>
    <w:next w:val="856"/>
    <w:uiPriority w:val="0"/>
    <w:pPr>
      <w:spacing w:after="573"/>
    </w:pPr>
    <w:rPr>
      <w:rFonts w:ascii="±¼¸²" w:eastAsia="±¼¸²" w:cs="Times New Roman"/>
      <w:color w:val="auto"/>
    </w:rPr>
  </w:style>
  <w:style w:type="paragraph" w:customStyle="1" w:styleId="960">
    <w:name w:val="CM4"/>
    <w:basedOn w:val="856"/>
    <w:next w:val="856"/>
    <w:uiPriority w:val="0"/>
    <w:rPr>
      <w:rFonts w:ascii="±¼¸²" w:eastAsia="±¼¸²" w:cs="Times New Roman"/>
      <w:color w:val="auto"/>
    </w:rPr>
  </w:style>
  <w:style w:type="paragraph" w:customStyle="1" w:styleId="961">
    <w:name w:val="CM10"/>
    <w:basedOn w:val="856"/>
    <w:next w:val="856"/>
    <w:uiPriority w:val="0"/>
    <w:pPr>
      <w:spacing w:after="88"/>
    </w:pPr>
    <w:rPr>
      <w:rFonts w:ascii="±¼¸²" w:eastAsia="±¼¸²" w:cs="Times New Roman"/>
      <w:color w:val="auto"/>
    </w:rPr>
  </w:style>
  <w:style w:type="paragraph" w:customStyle="1" w:styleId="962">
    <w:name w:val="CM9"/>
    <w:basedOn w:val="856"/>
    <w:next w:val="856"/>
    <w:uiPriority w:val="0"/>
    <w:pPr>
      <w:spacing w:after="493"/>
    </w:pPr>
    <w:rPr>
      <w:rFonts w:ascii="±¼¸²" w:eastAsia="±¼¸²" w:cs="Times New Roman"/>
      <w:color w:val="auto"/>
    </w:rPr>
  </w:style>
  <w:style w:type="paragraph" w:customStyle="1" w:styleId="963">
    <w:name w:val="ㅇ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964">
    <w:name w:val="제목 Char1"/>
    <w:uiPriority w:val="0"/>
    <w:rPr>
      <w:rFonts w:ascii="Malgun Gothic" w:hAnsi="Malgun Gothic" w:eastAsia="Malgun Gothic" w:cs="Times New Roman"/>
      <w:b/>
      <w:bCs/>
      <w:kern w:val="2"/>
      <w:sz w:val="32"/>
      <w:szCs w:val="32"/>
    </w:rPr>
  </w:style>
  <w:style w:type="paragraph" w:customStyle="1" w:styleId="965">
    <w:name w:val="Indent 2"/>
    <w:basedOn w:val="1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800" w:hanging="720"/>
      <w:jc w:val="left"/>
    </w:pPr>
    <w:rPr>
      <w:rFonts w:ascii="Arial" w:hAnsi="Arial"/>
      <w:sz w:val="20"/>
    </w:rPr>
  </w:style>
  <w:style w:type="paragraph" w:customStyle="1" w:styleId="966">
    <w:name w:val="Table Title"/>
    <w:basedOn w:val="451"/>
    <w:uiPriority w:val="0"/>
    <w:pPr>
      <w:spacing w:before="60"/>
      <w:textAlignment w:val="auto"/>
    </w:pPr>
    <w:rPr>
      <w:rFonts w:ascii="Arial" w:hAnsi="Arial" w:eastAsia="Batang"/>
      <w:sz w:val="22"/>
      <w:lang w:val="en-GB" w:eastAsia="en-US"/>
    </w:rPr>
  </w:style>
  <w:style w:type="paragraph" w:customStyle="1" w:styleId="967">
    <w:name w:val="스타일 목차 2 + 왼쪽:  2.5 글자 오른쪽:  1 글자"/>
    <w:basedOn w:val="51"/>
    <w:uiPriority w:val="0"/>
    <w:pPr>
      <w:widowControl w:val="0"/>
      <w:tabs>
        <w:tab w:val="clear" w:pos="9240"/>
      </w:tabs>
      <w:wordWrap w:val="0"/>
      <w:adjustRightInd/>
      <w:spacing w:line="240" w:lineRule="auto"/>
      <w:ind w:left="425" w:leftChars="200"/>
      <w:jc w:val="both"/>
      <w:textAlignment w:val="auto"/>
    </w:pPr>
    <w:rPr>
      <w:rFonts w:ascii="Times New Roman"/>
      <w:b w:val="0"/>
      <w:kern w:val="2"/>
      <w:sz w:val="22"/>
    </w:rPr>
  </w:style>
  <w:style w:type="paragraph" w:customStyle="1" w:styleId="968">
    <w:name w:val="스타일 목차 1 + 왼쪽:  1 글자 오른쪽:  1 글자"/>
    <w:basedOn w:val="42"/>
    <w:uiPriority w:val="0"/>
    <w:pPr>
      <w:framePr w:hSpace="0" w:wrap="auto" w:vAnchor="margin" w:hAnchor="text" w:xAlign="left" w:yAlign="inline"/>
      <w:tabs>
        <w:tab w:val="clear" w:pos="8777"/>
      </w:tabs>
      <w:adjustRightInd w:val="0"/>
      <w:spacing w:line="360" w:lineRule="atLeast"/>
      <w:ind w:firstLine="220" w:firstLineChars="100"/>
      <w:jc w:val="both"/>
    </w:pPr>
    <w:rPr>
      <w:b/>
      <w:bCs/>
      <w:color w:val="auto"/>
      <w:lang w:eastAsia="zh-CN"/>
    </w:rPr>
  </w:style>
  <w:style w:type="paragraph" w:customStyle="1" w:styleId="969">
    <w:name w:val="스타일 (영어) Arial (한글) 돋움체 16 pt 굵게 줄 간격: 최소 13 pt"/>
    <w:basedOn w:val="1"/>
    <w:autoRedefine/>
    <w:uiPriority w:val="0"/>
    <w:pPr>
      <w:widowControl/>
      <w:wordWrap/>
      <w:overflowPunct w:val="0"/>
      <w:autoSpaceDE w:val="0"/>
      <w:autoSpaceDN w:val="0"/>
      <w:adjustRightInd w:val="0"/>
      <w:spacing w:line="260" w:lineRule="atLeast"/>
      <w:ind w:left="1840" w:leftChars="100" w:right="100" w:rightChars="100" w:hanging="720"/>
      <w:jc w:val="left"/>
    </w:pPr>
    <w:rPr>
      <w:rFonts w:ascii="Arial" w:hAnsi="Book Antiqua" w:eastAsia="DotumChe" w:cs="Batang"/>
      <w:b/>
      <w:bCs/>
      <w:sz w:val="32"/>
    </w:rPr>
  </w:style>
  <w:style w:type="paragraph" w:customStyle="1" w:styleId="970">
    <w:name w:val="Bodytext"/>
    <w:basedOn w:val="1"/>
    <w:uiPriority w:val="0"/>
    <w:pPr>
      <w:wordWrap/>
      <w:spacing w:before="26" w:after="240" w:line="240" w:lineRule="atLeast"/>
      <w:ind w:left="1080" w:right="115"/>
    </w:pPr>
    <w:rPr>
      <w:rFonts w:ascii="Arial" w:hAnsi="Arial" w:eastAsia="GulimChe"/>
      <w:sz w:val="20"/>
      <w:lang w:eastAsia="en-US"/>
    </w:rPr>
  </w:style>
  <w:style w:type="paragraph" w:customStyle="1" w:styleId="971">
    <w:name w:val="글머리표_"/>
    <w:basedOn w:val="1"/>
    <w:uiPriority w:val="0"/>
    <w:pPr>
      <w:widowControl/>
      <w:numPr>
        <w:ilvl w:val="1"/>
        <w:numId w:val="17"/>
      </w:numPr>
      <w:wordWrap/>
      <w:overflowPunct w:val="0"/>
      <w:autoSpaceDE w:val="0"/>
      <w:autoSpaceDN w:val="0"/>
      <w:adjustRightInd w:val="0"/>
      <w:jc w:val="left"/>
    </w:pPr>
    <w:rPr>
      <w:rFonts w:ascii="Book Antiqua" w:hAnsi="Book Antiqua"/>
      <w:sz w:val="20"/>
    </w:rPr>
  </w:style>
  <w:style w:type="paragraph" w:customStyle="1" w:styleId="972">
    <w:name w:val="My제목2"/>
    <w:basedOn w:val="17"/>
    <w:uiPriority w:val="0"/>
    <w:pPr>
      <w:numPr>
        <w:ilvl w:val="1"/>
        <w:numId w:val="18"/>
      </w:numPr>
      <w:tabs>
        <w:tab w:val="left" w:pos="2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100" w:hanging="100" w:hangingChars="100"/>
      <w:jc w:val="both"/>
    </w:pPr>
    <w:rPr>
      <w:rFonts w:ascii="새굴림" w:eastAsia="새굴림"/>
      <w:b/>
      <w:color w:val="auto"/>
      <w:kern w:val="2"/>
      <w:sz w:val="24"/>
      <w:szCs w:val="24"/>
    </w:rPr>
  </w:style>
  <w:style w:type="paragraph" w:customStyle="1" w:styleId="973">
    <w:name w:val="My제목1"/>
    <w:uiPriority w:val="0"/>
    <w:pPr>
      <w:tabs>
        <w:tab w:val="left" w:pos="565"/>
      </w:tabs>
      <w:ind w:left="565" w:hanging="227"/>
    </w:pPr>
    <w:rPr>
      <w:rFonts w:ascii="Tahoma" w:hAnsi="Tahoma" w:eastAsia="새굴림" w:cs="Gulim"/>
      <w:b/>
      <w:color w:val="000000"/>
      <w:sz w:val="32"/>
      <w:lang w:val="en-US" w:eastAsia="ko-KR" w:bidi="ar-SA"/>
    </w:rPr>
  </w:style>
  <w:style w:type="paragraph" w:customStyle="1" w:styleId="974">
    <w:name w:val="My제목3"/>
    <w:basedOn w:val="17"/>
    <w:uiPriority w:val="0"/>
    <w:pPr>
      <w:numPr>
        <w:ilvl w:val="1"/>
        <w:numId w:val="55"/>
      </w:numPr>
      <w:tabs>
        <w:tab w:val="left" w:pos="2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0" w:firstLine="400" w:firstLineChars="400"/>
      <w:jc w:val="both"/>
    </w:pPr>
    <w:rPr>
      <w:rFonts w:ascii="새굴림" w:eastAsia="새굴림"/>
      <w:b/>
      <w:color w:val="auto"/>
      <w:kern w:val="2"/>
      <w:sz w:val="20"/>
      <w:szCs w:val="24"/>
    </w:rPr>
  </w:style>
  <w:style w:type="paragraph" w:customStyle="1" w:styleId="975">
    <w:name w:val="My제목4"/>
    <w:basedOn w:val="17"/>
    <w:uiPriority w:val="0"/>
    <w:pPr>
      <w:numPr>
        <w:ilvl w:val="0"/>
        <w:numId w:val="55"/>
      </w:numPr>
      <w:tabs>
        <w:tab w:val="left" w:pos="2356"/>
        <w:tab w:val="clear" w:pos="4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100" w:hanging="100" w:hangingChars="100"/>
      <w:jc w:val="both"/>
    </w:pPr>
    <w:rPr>
      <w:rFonts w:ascii="새굴림" w:eastAsia="새굴림"/>
      <w:color w:val="auto"/>
      <w:kern w:val="2"/>
      <w:sz w:val="20"/>
      <w:szCs w:val="24"/>
    </w:rPr>
  </w:style>
  <w:style w:type="paragraph" w:customStyle="1" w:styleId="976">
    <w:name w:val="msolistparagraph"/>
    <w:basedOn w:val="1"/>
    <w:uiPriority w:val="0"/>
    <w:pPr>
      <w:widowControl/>
      <w:autoSpaceDE w:val="0"/>
      <w:autoSpaceDN w:val="0"/>
      <w:ind w:left="400" w:leftChars="400"/>
    </w:pPr>
    <w:rPr>
      <w:rFonts w:ascii="Malgun Gothic" w:hAnsi="Malgun Gothic" w:eastAsia="Gulim"/>
      <w:sz w:val="20"/>
    </w:rPr>
  </w:style>
  <w:style w:type="paragraph" w:customStyle="1" w:styleId="977">
    <w:name w:val="가.나.다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978">
    <w:name w:val="각주 텍스트 Char1"/>
    <w:semiHidden/>
    <w:uiPriority w:val="0"/>
    <w:rPr>
      <w:kern w:val="2"/>
      <w:sz w:val="22"/>
    </w:rPr>
  </w:style>
  <w:style w:type="paragraph" w:customStyle="1" w:styleId="979">
    <w:name w:val="표내부 점텍스트 2"/>
    <w:basedOn w:val="1"/>
    <w:autoRedefine/>
    <w:uiPriority w:val="0"/>
    <w:pPr>
      <w:widowControl/>
      <w:tabs>
        <w:tab w:val="left" w:pos="12"/>
      </w:tabs>
      <w:wordWrap/>
      <w:adjustRightInd w:val="0"/>
      <w:spacing w:line="240" w:lineRule="atLeast"/>
      <w:ind w:left="12"/>
      <w:jc w:val="left"/>
    </w:pPr>
    <w:rPr>
      <w:sz w:val="20"/>
      <w:lang w:val="da-DK"/>
    </w:rPr>
  </w:style>
  <w:style w:type="paragraph" w:customStyle="1" w:styleId="980">
    <w:name w:val="스타일 표내부 + 양쪽"/>
    <w:basedOn w:val="1"/>
    <w:uiPriority w:val="0"/>
    <w:pPr>
      <w:widowControl/>
      <w:wordWrap/>
      <w:adjustRightInd w:val="0"/>
      <w:spacing w:after="100" w:afterAutospacing="1" w:line="220" w:lineRule="atLeast"/>
    </w:pPr>
    <w:rPr>
      <w:rFonts w:cs="Batang"/>
      <w:sz w:val="20"/>
    </w:rPr>
  </w:style>
  <w:style w:type="paragraph" w:customStyle="1" w:styleId="981">
    <w:name w:val="◦-본문"/>
    <w:basedOn w:val="1"/>
    <w:uiPriority w:val="0"/>
    <w:pPr>
      <w:widowControl/>
      <w:wordWrap/>
      <w:snapToGrid w:val="0"/>
      <w:spacing w:line="432" w:lineRule="auto"/>
      <w:ind w:left="1000"/>
    </w:pPr>
    <w:rPr>
      <w:sz w:val="24"/>
      <w:szCs w:val="24"/>
    </w:rPr>
  </w:style>
  <w:style w:type="paragraph" w:customStyle="1" w:styleId="982">
    <w:name w:val="--본문"/>
    <w:basedOn w:val="1"/>
    <w:uiPriority w:val="0"/>
    <w:pPr>
      <w:widowControl/>
      <w:wordWrap/>
      <w:snapToGrid w:val="0"/>
      <w:spacing w:line="432" w:lineRule="auto"/>
      <w:ind w:left="1600"/>
    </w:pPr>
    <w:rPr>
      <w:sz w:val="24"/>
      <w:szCs w:val="24"/>
    </w:rPr>
  </w:style>
  <w:style w:type="character" w:customStyle="1" w:styleId="983">
    <w:name w:val="그림목차 Char"/>
    <w:link w:val="984"/>
    <w:locked/>
    <w:uiPriority w:val="0"/>
    <w:rPr>
      <w:rFonts w:cs="Batang"/>
      <w:bCs/>
      <w:color w:val="000000"/>
      <w:kern w:val="2"/>
      <w:sz w:val="22"/>
      <w:szCs w:val="22"/>
      <w:lang w:val="en-US" w:eastAsia="ko-KR" w:bidi="ar-SA"/>
    </w:rPr>
  </w:style>
  <w:style w:type="paragraph" w:customStyle="1" w:styleId="984">
    <w:name w:val="그림목차"/>
    <w:next w:val="1"/>
    <w:link w:val="983"/>
    <w:autoRedefine/>
    <w:uiPriority w:val="0"/>
    <w:pPr>
      <w:snapToGrid w:val="0"/>
      <w:spacing w:before="100" w:beforeAutospacing="1"/>
      <w:ind w:firstLine="617" w:firstLineChars="280"/>
    </w:pPr>
    <w:rPr>
      <w:rFonts w:ascii="BatangChe" w:hAnsi="BatangChe" w:eastAsia="BatangChe" w:cs="Batang"/>
      <w:bCs/>
      <w:color w:val="000000"/>
      <w:kern w:val="2"/>
      <w:sz w:val="22"/>
      <w:szCs w:val="22"/>
      <w:lang w:val="en-US" w:eastAsia="ko-KR" w:bidi="ar-SA"/>
    </w:rPr>
  </w:style>
  <w:style w:type="paragraph" w:customStyle="1" w:styleId="985">
    <w:name w:val="2level_목차_가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86">
    <w:name w:val="1.가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87">
    <w:name w:val="산출물본문"/>
    <w:basedOn w:val="1"/>
    <w:uiPriority w:val="0"/>
    <w:pPr>
      <w:widowControl/>
      <w:wordWrap/>
      <w:snapToGrid w:val="0"/>
      <w:spacing w:line="384" w:lineRule="auto"/>
    </w:pPr>
    <w:rPr>
      <w:rFonts w:ascii="GulimChe" w:hAnsi="GulimChe" w:eastAsia="GulimChe"/>
      <w:sz w:val="20"/>
    </w:rPr>
  </w:style>
  <w:style w:type="paragraph" w:customStyle="1" w:styleId="988">
    <w:name w:val="td1"/>
    <w:basedOn w:val="1"/>
    <w:uiPriority w:val="0"/>
    <w:pPr>
      <w:widowControl/>
      <w:wordWrap/>
      <w:snapToGrid w:val="0"/>
      <w:spacing w:line="384" w:lineRule="auto"/>
    </w:pPr>
    <w:rPr>
      <w:rFonts w:ascii="Malgun Gothic" w:hAnsi="Malgun Gothic" w:eastAsia="Malgun Gothic"/>
      <w:szCs w:val="22"/>
    </w:rPr>
  </w:style>
  <w:style w:type="paragraph" w:customStyle="1" w:styleId="989">
    <w:name w:val="내용1 Char"/>
    <w:basedOn w:val="1"/>
    <w:uiPriority w:val="0"/>
    <w:pPr>
      <w:autoSpaceDE w:val="0"/>
      <w:autoSpaceDN w:val="0"/>
      <w:ind w:left="-2" w:leftChars="-1"/>
    </w:pPr>
    <w:rPr>
      <w:rFonts w:ascii="Batang" w:hAnsi="Batang" w:eastAsia="Batang" w:cs="Batang"/>
      <w:szCs w:val="22"/>
    </w:rPr>
  </w:style>
  <w:style w:type="paragraph" w:customStyle="1" w:styleId="990">
    <w:name w:val="T표준"/>
    <w:basedOn w:val="1"/>
    <w:autoRedefine/>
    <w:uiPriority w:val="0"/>
    <w:pPr>
      <w:adjustRightInd w:val="0"/>
      <w:spacing w:line="300" w:lineRule="auto"/>
    </w:pPr>
    <w:rPr>
      <w:rFonts w:ascii="Gulim" w:hAnsi="Gulim" w:eastAsia="Gulim"/>
      <w:bCs/>
    </w:rPr>
  </w:style>
  <w:style w:type="paragraph" w:customStyle="1" w:styleId="991">
    <w:name w:val="CAS-표내용(11)"/>
    <w:basedOn w:val="1"/>
    <w:next w:val="1"/>
    <w:uiPriority w:val="0"/>
    <w:pPr>
      <w:autoSpaceDE w:val="0"/>
      <w:autoSpaceDN w:val="0"/>
    </w:pPr>
    <w:rPr>
      <w:rFonts w:ascii="Batang"/>
      <w:szCs w:val="24"/>
    </w:rPr>
  </w:style>
  <w:style w:type="character" w:customStyle="1" w:styleId="992">
    <w:name w:val="06-표 제목 Char Char"/>
    <w:link w:val="993"/>
    <w:locked/>
    <w:uiPriority w:val="0"/>
    <w:rPr>
      <w:rFonts w:ascii="BatangChe" w:hAnsi="BatangChe"/>
      <w:kern w:val="2"/>
      <w:sz w:val="22"/>
    </w:rPr>
  </w:style>
  <w:style w:type="paragraph" w:customStyle="1" w:styleId="993">
    <w:name w:val="06-표 제목"/>
    <w:basedOn w:val="1"/>
    <w:link w:val="992"/>
    <w:qFormat/>
    <w:uiPriority w:val="0"/>
    <w:pPr>
      <w:tabs>
        <w:tab w:val="left" w:pos="1764"/>
      </w:tabs>
      <w:spacing w:line="360" w:lineRule="atLeast"/>
      <w:ind w:left="1764" w:hanging="811"/>
    </w:pPr>
    <w:rPr>
      <w:rFonts w:cs="Times New Roman"/>
      <w:color w:val="auto"/>
      <w:kern w:val="2"/>
      <w:lang w:val="zh-CN" w:eastAsia="zh-CN"/>
    </w:rPr>
  </w:style>
  <w:style w:type="character" w:customStyle="1" w:styleId="994">
    <w:name w:val="CAS-가 Char"/>
    <w:link w:val="995"/>
    <w:locked/>
    <w:uiPriority w:val="0"/>
    <w:rPr>
      <w:rFonts w:ascii="Batang" w:hAnsi="Batang" w:eastAsia="Batang"/>
      <w:sz w:val="22"/>
      <w:szCs w:val="24"/>
    </w:rPr>
  </w:style>
  <w:style w:type="paragraph" w:customStyle="1" w:styleId="995">
    <w:name w:val="CAS-가"/>
    <w:basedOn w:val="1"/>
    <w:link w:val="994"/>
    <w:uiPriority w:val="0"/>
    <w:pPr>
      <w:autoSpaceDE w:val="0"/>
      <w:autoSpaceDN w:val="0"/>
      <w:ind w:left="685" w:leftChars="83" w:hanging="502" w:hangingChars="228"/>
    </w:pPr>
    <w:rPr>
      <w:rFonts w:ascii="Batang" w:hAnsi="Batang" w:eastAsia="Batang" w:cs="Times New Roman"/>
      <w:color w:val="auto"/>
      <w:szCs w:val="24"/>
      <w:lang w:val="zh-CN" w:eastAsia="zh-CN"/>
    </w:rPr>
  </w:style>
  <w:style w:type="paragraph" w:customStyle="1" w:styleId="996">
    <w:name w:val="바탕글1"/>
    <w:uiPriority w:val="25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92" w:lineRule="auto"/>
      <w:jc w:val="both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997">
    <w:name w:val="스타일 본문 4 + 왼쪽:  3.5 글자 첫 줄:  2.27"/>
    <w:uiPriority w:val="97"/>
    <w:pPr>
      <w:widowControl w:val="0"/>
      <w:wordWrap w:val="0"/>
      <w:autoSpaceDE w:val="0"/>
      <w:autoSpaceDN w:val="0"/>
      <w:adjustRightInd w:val="0"/>
      <w:spacing w:line="360" w:lineRule="atLeast"/>
      <w:ind w:left="2908" w:hanging="48"/>
      <w:jc w:val="both"/>
    </w:pPr>
    <w:rPr>
      <w:rFonts w:ascii="BatangChe" w:hAnsi="BatangChe" w:eastAsia="BatangChe" w:cs="Gulim"/>
      <w:color w:val="000000"/>
      <w:sz w:val="22"/>
      <w:szCs w:val="22"/>
      <w:lang w:val="en-US" w:eastAsia="ko-KR" w:bidi="ar-SA"/>
    </w:rPr>
  </w:style>
  <w:style w:type="paragraph" w:customStyle="1" w:styleId="998">
    <w:name w:val="Normal1"/>
    <w:uiPriority w:val="99"/>
    <w:pPr>
      <w:autoSpaceDE w:val="0"/>
      <w:autoSpaceDN w:val="0"/>
      <w:adjustRightInd w:val="0"/>
      <w:jc w:val="both"/>
    </w:pPr>
    <w:rPr>
      <w:rFonts w:ascii="ÇÑÄÄ¹ÙÅÁ" w:hAnsi="ÇÑÄÄ¹ÙÅÁ" w:eastAsia="Malgun Gothic" w:cs="ÇÑÄÄ¹ÙÅÁ"/>
      <w:color w:val="000000"/>
      <w:sz w:val="22"/>
      <w:lang w:val="en-US" w:eastAsia="ko-KR" w:bidi="ar-SA"/>
    </w:rPr>
  </w:style>
  <w:style w:type="paragraph" w:customStyle="1" w:styleId="999">
    <w:name w:val="스타일 한양신명조 11 pt 검정 줄 간격: 배수 1.6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양신명조" w:hAnsi="한양신명조" w:eastAsia="Batang" w:cs="한양신명조"/>
      <w:color w:val="000000"/>
      <w:sz w:val="22"/>
      <w:szCs w:val="22"/>
      <w:lang w:val="en-US" w:eastAsia="ko-KR" w:bidi="ar-SA"/>
    </w:rPr>
  </w:style>
  <w:style w:type="paragraph" w:customStyle="1" w:styleId="1000">
    <w:name w:val="바닥글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1001">
    <w:name w:val="스타일 목차 2 + 왼쪽:  2.5 글자 오른쪽:  1 글?"/>
    <w:uiPriority w:val="99"/>
    <w:pPr>
      <w:widowControl w:val="0"/>
      <w:wordWrap w:val="0"/>
      <w:autoSpaceDE w:val="0"/>
      <w:autoSpaceDN w:val="0"/>
      <w:adjustRightInd w:val="0"/>
      <w:ind w:left="850"/>
      <w:jc w:val="both"/>
    </w:pPr>
    <w:rPr>
      <w:rFonts w:ascii="한컴바탕" w:hAnsi="한컴바탕" w:eastAsia="BatangChe" w:cs="한컴바탕"/>
      <w:color w:val="000000"/>
      <w:sz w:val="22"/>
      <w:szCs w:val="22"/>
      <w:lang w:val="en-US" w:eastAsia="ko-KR" w:bidi="ar-SA"/>
    </w:rPr>
  </w:style>
  <w:style w:type="paragraph" w:customStyle="1" w:styleId="1002">
    <w:name w:val="스타일 (영어) Arial (한글) 돋움체 16 pt 굵게"/>
    <w:uiPriority w:val="99"/>
    <w:pPr>
      <w:autoSpaceDE w:val="0"/>
      <w:autoSpaceDN w:val="0"/>
      <w:adjustRightInd w:val="0"/>
      <w:spacing w:line="260" w:lineRule="atLeast"/>
      <w:ind w:left="3680" w:hanging="1440"/>
    </w:pPr>
    <w:rPr>
      <w:rFonts w:ascii="ÇÑÄÄ¹ÙÅÁ" w:hAnsi="ÇÑÄÄ¹ÙÅÁ" w:eastAsia="Malgun Gothic" w:cs="ÇÑÄÄ¹ÙÅÁ"/>
      <w:b/>
      <w:bCs/>
      <w:color w:val="000000"/>
      <w:sz w:val="32"/>
      <w:szCs w:val="32"/>
      <w:lang w:val="en-US" w:eastAsia="ko-KR" w:bidi="ar-SA"/>
    </w:rPr>
  </w:style>
  <w:style w:type="paragraph" w:customStyle="1" w:styleId="1003">
    <w:name w:val="Att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b/>
      <w:bCs/>
      <w:color w:val="000000"/>
      <w:sz w:val="22"/>
      <w:szCs w:val="22"/>
      <w:lang w:val="en-US" w:eastAsia="ko-KR" w:bidi="ar-SA"/>
    </w:rPr>
  </w:style>
  <w:style w:type="paragraph" w:customStyle="1" w:styleId="1004">
    <w:name w:val="제목 5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b/>
      <w:bCs/>
      <w:color w:val="000000"/>
      <w:sz w:val="24"/>
      <w:szCs w:val="24"/>
      <w:lang w:val="en-US" w:eastAsia="ko-KR" w:bidi="ar-SA"/>
    </w:rPr>
  </w:style>
  <w:style w:type="paragraph" w:customStyle="1" w:styleId="1005">
    <w:name w:val="제목 6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color w:val="000000"/>
      <w:sz w:val="24"/>
      <w:szCs w:val="24"/>
      <w:u w:val="single" w:color="000000"/>
      <w:lang w:val="en-US" w:eastAsia="ko-KR" w:bidi="ar-SA"/>
    </w:rPr>
  </w:style>
  <w:style w:type="paragraph" w:customStyle="1" w:styleId="1006">
    <w:name w:val="(미사용7)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07">
    <w:name w:val="제목 8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08">
    <w:name w:val="왼쪽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컴바탕" w:hAnsi="한컴바탕" w:eastAsia="BatangChe" w:cs="한컴바탕"/>
      <w:color w:val="000000"/>
      <w:sz w:val="22"/>
      <w:szCs w:val="22"/>
      <w:lang w:val="en-US" w:eastAsia="ko-KR" w:bidi="ar-SA"/>
    </w:rPr>
  </w:style>
  <w:style w:type="paragraph" w:customStyle="1" w:styleId="1009">
    <w:name w:val="Normal Indent ns Cha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color w:val="000000"/>
      <w:sz w:val="18"/>
      <w:szCs w:val="18"/>
      <w:lang w:val="en-US" w:eastAsia="ko-KR" w:bidi="ar-SA"/>
    </w:rPr>
  </w:style>
  <w:style w:type="paragraph" w:customStyle="1" w:styleId="1010">
    <w:name w:val="?-본문"/>
    <w:uiPriority w:val="99"/>
    <w:pPr>
      <w:autoSpaceDE w:val="0"/>
      <w:autoSpaceDN w:val="0"/>
      <w:adjustRightInd w:val="0"/>
      <w:snapToGrid w:val="0"/>
      <w:spacing w:line="432" w:lineRule="auto"/>
      <w:ind w:left="2000"/>
      <w:jc w:val="both"/>
    </w:pPr>
    <w:rPr>
      <w:rFonts w:ascii="BatangChe" w:hAnsi="BatangChe" w:eastAsia="BatangChe" w:cs="BatangChe"/>
      <w:color w:val="000000"/>
      <w:sz w:val="24"/>
      <w:szCs w:val="24"/>
      <w:lang w:val="en-US" w:eastAsia="ko-KR" w:bidi="ar-SA"/>
    </w:rPr>
  </w:style>
  <w:style w:type="paragraph" w:customStyle="1" w:styleId="1011">
    <w:name w:val="Char Char2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컴바탕" w:hAnsi="한컴바탕" w:eastAsia="한컴바탕" w:cs="한컴바탕"/>
      <w:color w:val="000000"/>
      <w:sz w:val="22"/>
      <w:lang w:val="en-US" w:eastAsia="ko-KR" w:bidi="ar-SA"/>
    </w:rPr>
  </w:style>
  <w:style w:type="character" w:customStyle="1" w:styleId="1012">
    <w:name w:val="Subtle Emphasis"/>
    <w:qFormat/>
    <w:uiPriority w:val="19"/>
    <w:rPr>
      <w:i/>
      <w:iCs/>
      <w:color w:val="808080"/>
    </w:rPr>
  </w:style>
  <w:style w:type="character" w:customStyle="1" w:styleId="1013">
    <w:name w:val="Intense Emphasis"/>
    <w:qFormat/>
    <w:uiPriority w:val="21"/>
    <w:rPr>
      <w:b/>
      <w:bCs/>
      <w:i/>
      <w:iCs/>
      <w:color w:val="4F81BD"/>
    </w:rPr>
  </w:style>
  <w:style w:type="character" w:customStyle="1" w:styleId="1014">
    <w:name w:val="Subtle Reference"/>
    <w:qFormat/>
    <w:uiPriority w:val="31"/>
    <w:rPr>
      <w:smallCaps/>
      <w:color w:val="C0504D"/>
      <w:u w:val="single"/>
    </w:rPr>
  </w:style>
  <w:style w:type="character" w:customStyle="1" w:styleId="1015">
    <w:name w:val="Intense Reference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016">
    <w:name w:val="Book Title"/>
    <w:qFormat/>
    <w:uiPriority w:val="33"/>
    <w:rPr>
      <w:b/>
      <w:bCs/>
      <w:smallCaps/>
      <w:spacing w:val="5"/>
    </w:rPr>
  </w:style>
  <w:style w:type="character" w:customStyle="1" w:styleId="1017">
    <w:name w:val="풍선 도움말 텍스트 Char1"/>
    <w:semiHidden/>
    <w:uiPriority w:val="99"/>
    <w:rPr>
      <w:rFonts w:ascii="Malgun Gothic" w:hAnsi="Malgun Gothic" w:eastAsia="Malgun Gothic" w:cs="Times New Roman"/>
      <w:kern w:val="2"/>
      <w:sz w:val="18"/>
      <w:szCs w:val="18"/>
    </w:rPr>
  </w:style>
  <w:style w:type="character" w:customStyle="1" w:styleId="1018">
    <w:name w:val="메모 주제 Char1"/>
    <w:semiHidden/>
    <w:uiPriority w:val="0"/>
    <w:rPr>
      <w:b/>
      <w:bCs/>
      <w:kern w:val="2"/>
      <w:sz w:val="22"/>
    </w:rPr>
  </w:style>
  <w:style w:type="character" w:customStyle="1" w:styleId="1019">
    <w:name w:val="날짜 Char1"/>
    <w:semiHidden/>
    <w:uiPriority w:val="0"/>
    <w:rPr>
      <w:kern w:val="2"/>
      <w:sz w:val="22"/>
    </w:rPr>
  </w:style>
  <w:style w:type="character" w:customStyle="1" w:styleId="1020">
    <w:name w:val="글자만 Char1"/>
    <w:semiHidden/>
    <w:uiPriority w:val="0"/>
    <w:rPr>
      <w:rFonts w:ascii="Batang" w:hAnsi="Courier New" w:eastAsia="Batang" w:cs="Courier New"/>
      <w:kern w:val="2"/>
    </w:rPr>
  </w:style>
  <w:style w:type="character" w:customStyle="1" w:styleId="1021">
    <w:name w:val="z-양식의 맨 위 Char"/>
    <w:link w:val="440"/>
    <w:uiPriority w:val="0"/>
    <w:rPr>
      <w:rFonts w:ascii="Arial" w:hAnsi="Arial" w:eastAsia="Batang" w:cs="Arial"/>
      <w:vanish/>
      <w:color w:val="000000"/>
      <w:sz w:val="16"/>
      <w:szCs w:val="16"/>
    </w:rPr>
  </w:style>
  <w:style w:type="character" w:customStyle="1" w:styleId="1022">
    <w:name w:val="z-양식의 맨 아래 Char"/>
    <w:link w:val="441"/>
    <w:uiPriority w:val="0"/>
    <w:rPr>
      <w:rFonts w:ascii="Arial" w:hAnsi="Arial" w:eastAsia="Batang" w:cs="Arial"/>
      <w:vanish/>
      <w:color w:val="000000"/>
      <w:sz w:val="16"/>
      <w:szCs w:val="16"/>
    </w:rPr>
  </w:style>
  <w:style w:type="character" w:customStyle="1" w:styleId="1023">
    <w:name w:val="ADD 제목1 Char"/>
    <w:uiPriority w:val="0"/>
    <w:rPr>
      <w:rFonts w:hint="eastAsia" w:ascii="BatangChe" w:hAnsi="BatangChe" w:eastAsia="BatangChe"/>
      <w:b/>
      <w:kern w:val="2"/>
      <w:sz w:val="28"/>
      <w:lang w:val="en-US" w:eastAsia="ko-KR" w:bidi="ar-SA"/>
    </w:rPr>
  </w:style>
  <w:style w:type="character" w:customStyle="1" w:styleId="1024">
    <w:name w:val="스타일 바탕체 10 pt 기울임꼴"/>
    <w:uiPriority w:val="0"/>
    <w:rPr>
      <w:rFonts w:hint="eastAsia" w:ascii="BatangChe" w:hAnsi="BatangChe" w:eastAsia="BatangChe"/>
      <w:iCs/>
      <w:sz w:val="20"/>
    </w:rPr>
  </w:style>
  <w:style w:type="character" w:customStyle="1" w:styleId="1025">
    <w:name w:val="문서 구조 Char1"/>
    <w:semiHidden/>
    <w:uiPriority w:val="0"/>
    <w:rPr>
      <w:rFonts w:ascii="Gulim" w:eastAsia="Gulim"/>
      <w:kern w:val="2"/>
      <w:sz w:val="18"/>
      <w:szCs w:val="18"/>
    </w:rPr>
  </w:style>
  <w:style w:type="character" w:customStyle="1" w:styleId="1026">
    <w:name w:val="미주 텍스트 Char1"/>
    <w:semiHidden/>
    <w:uiPriority w:val="0"/>
    <w:rPr>
      <w:kern w:val="2"/>
      <w:sz w:val="22"/>
    </w:rPr>
  </w:style>
  <w:style w:type="character" w:customStyle="1" w:styleId="1027">
    <w:name w:val="본문 첫 줄 들여쓰기 Char1"/>
    <w:semiHidden/>
    <w:uiPriority w:val="0"/>
  </w:style>
  <w:style w:type="character" w:customStyle="1" w:styleId="1028">
    <w:name w:val="본문 첫 줄 들여쓰기 2 Char1"/>
    <w:semiHidden/>
    <w:uiPriority w:val="0"/>
  </w:style>
  <w:style w:type="character" w:customStyle="1" w:styleId="1029">
    <w:name w:val="본문 첫 줄 들여쓰기 Char Char Char"/>
    <w:uiPriority w:val="0"/>
    <w:rPr>
      <w:rFonts w:hint="default" w:ascii="Book Antiqua" w:hAnsi="Book Antiqua" w:eastAsia="BatangChe"/>
      <w:lang w:val="en-US" w:eastAsia="ko-KR" w:bidi="ar-SA"/>
    </w:rPr>
  </w:style>
  <w:style w:type="character" w:customStyle="1" w:styleId="1030">
    <w:name w:val="각주/미주 머리글 Char1"/>
    <w:uiPriority w:val="0"/>
    <w:rPr>
      <w:kern w:val="2"/>
      <w:sz w:val="22"/>
    </w:rPr>
  </w:style>
  <w:style w:type="character" w:customStyle="1" w:styleId="1031">
    <w:name w:val="Char Char2"/>
    <w:uiPriority w:val="0"/>
  </w:style>
  <w:style w:type="character" w:customStyle="1" w:styleId="1032">
    <w:name w:val="부제 Char1"/>
    <w:uiPriority w:val="0"/>
    <w:rPr>
      <w:rFonts w:ascii="Malgun Gothic" w:hAnsi="Malgun Gothic" w:eastAsia="Dotum" w:cs="Times New Roman"/>
      <w:i/>
      <w:iCs/>
      <w:kern w:val="2"/>
      <w:sz w:val="24"/>
      <w:szCs w:val="24"/>
    </w:rPr>
  </w:style>
  <w:style w:type="character" w:customStyle="1" w:styleId="1033">
    <w:name w:val="인용 Char1"/>
    <w:uiPriority w:val="29"/>
    <w:rPr>
      <w:i/>
      <w:iCs/>
      <w:color w:val="000000"/>
      <w:kern w:val="2"/>
      <w:sz w:val="22"/>
    </w:rPr>
  </w:style>
  <w:style w:type="character" w:customStyle="1" w:styleId="1034">
    <w:name w:val="강한 인용 Char1"/>
    <w:uiPriority w:val="30"/>
    <w:rPr>
      <w:b/>
      <w:bCs/>
      <w:i/>
      <w:iCs/>
      <w:color w:val="4F81BD"/>
      <w:kern w:val="2"/>
      <w:sz w:val="22"/>
    </w:rPr>
  </w:style>
  <w:style w:type="table" w:customStyle="1" w:styleId="1035">
    <w:name w:val="표 구분선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6">
    <w:name w:val="표 구분선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7">
    <w:name w:val="표 구분선2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8">
    <w:name w:val="td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paragraph" w:customStyle="1" w:styleId="1039">
    <w:name w:val="BodyNum"/>
    <w:basedOn w:val="970"/>
    <w:uiPriority w:val="0"/>
  </w:style>
  <w:style w:type="paragraph" w:customStyle="1" w:styleId="1040">
    <w:name w:val="BodyBull1"/>
    <w:basedOn w:val="1039"/>
    <w:uiPriority w:val="0"/>
  </w:style>
  <w:style w:type="paragraph" w:customStyle="1" w:styleId="1041">
    <w:name w:val="BodyBull2"/>
    <w:basedOn w:val="1040"/>
    <w:uiPriority w:val="0"/>
    <w:pPr>
      <w:widowControl/>
      <w:tabs>
        <w:tab w:val="left" w:pos="0"/>
        <w:tab w:val="left" w:pos="360"/>
        <w:tab w:val="left" w:pos="425"/>
        <w:tab w:val="left" w:pos="2160"/>
      </w:tabs>
      <w:spacing w:before="60" w:after="60"/>
      <w:ind w:left="2160" w:hanging="425"/>
    </w:pPr>
    <w:rPr>
      <w:iCs/>
    </w:rPr>
  </w:style>
  <w:style w:type="paragraph" w:customStyle="1" w:styleId="1042">
    <w:name w:val="표안내용(가운데정렬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1043">
    <w:name w:val="MS바탕글"/>
    <w:basedOn w:val="1"/>
    <w:qFormat/>
    <w:uiPriority w:val="0"/>
    <w:pPr>
      <w:widowControl/>
      <w:wordWrap/>
      <w:snapToGrid w:val="0"/>
      <w:spacing w:line="384" w:lineRule="auto"/>
    </w:pPr>
    <w:rPr>
      <w:rFonts w:ascii="Batang" w:eastAsia="Batang"/>
      <w:sz w:val="20"/>
    </w:rPr>
  </w:style>
  <w:style w:type="paragraph" w:customStyle="1" w:styleId="1044">
    <w:name w:val="xl127"/>
    <w:basedOn w:val="1"/>
    <w:uiPriority w:val="44"/>
    <w:pPr>
      <w:widowControl/>
      <w:wordWrap/>
      <w:snapToGrid w:val="0"/>
      <w:spacing w:line="384" w:lineRule="auto"/>
    </w:pPr>
    <w:rPr>
      <w:rFonts w:ascii="Dotum" w:hAnsi="Dotum" w:eastAsia="Dotum"/>
      <w:sz w:val="20"/>
    </w:rPr>
  </w:style>
  <w:style w:type="character" w:customStyle="1" w:styleId="1045">
    <w:name w:val="Char Char"/>
    <w:uiPriority w:val="0"/>
    <w:rPr>
      <w:rFonts w:ascii="Arial" w:hAnsi="Arial" w:eastAsia="BatangChe"/>
      <w:b/>
      <w:lang w:val="en-US" w:eastAsia="ko-KR" w:bidi="ar-SA"/>
    </w:rPr>
  </w:style>
  <w:style w:type="character" w:customStyle="1" w:styleId="1046">
    <w:name w:val="Char Char22"/>
    <w:uiPriority w:val="0"/>
  </w:style>
  <w:style w:type="paragraph" w:styleId="1047">
    <w:name w:val="No Spacing"/>
    <w:qFormat/>
    <w:uiPriority w:val="1"/>
    <w:pPr>
      <w:widowControl w:val="0"/>
      <w:wordWrap w:val="0"/>
      <w:jc w:val="both"/>
    </w:pPr>
    <w:rPr>
      <w:rFonts w:ascii="BatangChe" w:hAnsi="BatangChe" w:eastAsia="BatangChe" w:cs="Gulim"/>
      <w:color w:val="000000"/>
      <w:kern w:val="2"/>
      <w:sz w:val="22"/>
      <w:lang w:val="en-US" w:eastAsia="ko-KR" w:bidi="ar-SA"/>
    </w:rPr>
  </w:style>
  <w:style w:type="paragraph" w:customStyle="1" w:styleId="1048">
    <w:name w:val="CAS-표/그림제목"/>
    <w:basedOn w:val="716"/>
    <w:qFormat/>
    <w:uiPriority w:val="7"/>
    <w:pPr>
      <w:ind w:left="0" w:leftChars="0"/>
      <w:jc w:val="left"/>
    </w:pPr>
    <w:rPr>
      <w:color w:val="000000"/>
      <w:sz w:val="20"/>
      <w:szCs w:val="20"/>
      <w:lang w:val="en-US" w:eastAsia="ko-KR"/>
    </w:rPr>
  </w:style>
  <w:style w:type="paragraph" w:customStyle="1" w:styleId="1049">
    <w:name w:val="ibk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1050">
    <w:name w:val="Table Attribute Headin Char"/>
    <w:uiPriority w:val="9"/>
    <w:rPr>
      <w:rFonts w:ascii="Malgun Gothic" w:hAnsi="Malgun Gothic" w:eastAsia="Malgun Gothic" w:cs="Times New Roman"/>
      <w:b/>
      <w:bCs/>
      <w:color w:val="4F81BD"/>
    </w:rPr>
  </w:style>
  <w:style w:type="paragraph" w:customStyle="1" w:styleId="1051">
    <w:name w:val="|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1052">
    <w:name w:val="_Style 105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b/>
      <w:bCs/>
      <w:color w:val="000000"/>
      <w:sz w:val="24"/>
      <w:szCs w:val="24"/>
      <w:lang w:val="en-US" w:eastAsia="ko-KR" w:bidi="ar-SA"/>
    </w:rPr>
  </w:style>
  <w:style w:type="paragraph" w:customStyle="1" w:styleId="1053">
    <w:name w:val="DO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color w:val="000000"/>
      <w:sz w:val="24"/>
      <w:szCs w:val="24"/>
      <w:u w:val="single" w:color="000000"/>
      <w:lang w:val="en-US" w:eastAsia="ko-KR" w:bidi="ar-SA"/>
    </w:rPr>
  </w:style>
  <w:style w:type="paragraph" w:customStyle="1" w:styleId="1054">
    <w:name w:val="DO NOT USE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55">
    <w:name w:val="1.1.1.1 글 C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56">
    <w:name w:val="표 내용"/>
    <w:basedOn w:val="1"/>
    <w:uiPriority w:val="0"/>
    <w:pPr>
      <w:autoSpaceDE w:val="0"/>
      <w:autoSpaceDN w:val="0"/>
      <w:spacing w:line="277" w:lineRule="exact"/>
      <w:ind w:left="100"/>
      <w:textAlignment w:val="baseline"/>
    </w:pPr>
    <w:rPr>
      <w:rFonts w:ascii="Gulim" w:hAnsi="Gulim" w:eastAsia="Gulim"/>
      <w:sz w:val="20"/>
    </w:rPr>
  </w:style>
  <w:style w:type="paragraph" w:customStyle="1" w:styleId="1057">
    <w:name w:val="- 본문"/>
    <w:basedOn w:val="1"/>
    <w:uiPriority w:val="0"/>
    <w:pPr>
      <w:shd w:val="clear" w:color="auto" w:fill="FFFFFF"/>
      <w:autoSpaceDE w:val="0"/>
      <w:autoSpaceDN w:val="0"/>
      <w:snapToGrid w:val="0"/>
      <w:spacing w:line="432" w:lineRule="auto"/>
      <w:ind w:left="970" w:hanging="170"/>
      <w:textAlignment w:val="baseline"/>
    </w:pPr>
    <w:rPr>
      <w:rFonts w:ascii="Gulim" w:hAnsi="Gulim" w:eastAsia="Gulim"/>
      <w:sz w:val="24"/>
      <w:szCs w:val="24"/>
    </w:rPr>
  </w:style>
  <w:style w:type="paragraph" w:customStyle="1" w:styleId="1058">
    <w:name w:val="에이스_표_제목"/>
    <w:next w:val="1"/>
    <w:link w:val="1059"/>
    <w:qFormat/>
    <w:uiPriority w:val="0"/>
    <w:pPr>
      <w:spacing w:before="120"/>
      <w:ind w:left="1219"/>
    </w:pPr>
    <w:rPr>
      <w:rFonts w:ascii="Dotum" w:hAnsi="Dotum" w:eastAsia="Dotum" w:cs="Gulim"/>
      <w:b/>
      <w:color w:val="800000"/>
      <w:kern w:val="2"/>
      <w:lang w:val="en-US" w:eastAsia="ko-KR" w:bidi="ar-SA"/>
    </w:rPr>
  </w:style>
  <w:style w:type="character" w:customStyle="1" w:styleId="1059">
    <w:name w:val="에이스_표_제목 Char"/>
    <w:link w:val="1058"/>
    <w:uiPriority w:val="0"/>
    <w:rPr>
      <w:rFonts w:ascii="Dotum" w:hAnsi="Dotum" w:eastAsia="Dotum"/>
      <w:b/>
      <w:color w:val="800000"/>
      <w:kern w:val="2"/>
      <w:lang w:bidi="ar-SA"/>
    </w:rPr>
  </w:style>
  <w:style w:type="paragraph" w:customStyle="1" w:styleId="1060">
    <w:name w:val="표내용_1"/>
    <w:basedOn w:val="1"/>
    <w:uiPriority w:val="0"/>
    <w:pPr>
      <w:widowControl/>
      <w:wordWrap/>
      <w:snapToGrid w:val="0"/>
      <w:spacing w:before="200" w:line="384" w:lineRule="auto"/>
    </w:pPr>
    <w:rPr>
      <w:rFonts w:ascii="GulimChe" w:hAnsi="GulimChe" w:eastAsia="GulimChe"/>
      <w:sz w:val="20"/>
    </w:rPr>
  </w:style>
  <w:style w:type="paragraph" w:customStyle="1" w:styleId="1061">
    <w:name w:val="CAS-(1)"/>
    <w:basedOn w:val="1"/>
    <w:next w:val="1"/>
    <w:link w:val="1062"/>
    <w:uiPriority w:val="0"/>
    <w:pPr>
      <w:autoSpaceDE w:val="0"/>
      <w:autoSpaceDN w:val="0"/>
      <w:ind w:left="900" w:leftChars="215" w:hanging="427" w:hangingChars="194"/>
    </w:pPr>
    <w:rPr>
      <w:rFonts w:ascii="Batang" w:cs="Times New Roman"/>
      <w:color w:val="auto"/>
      <w:kern w:val="2"/>
      <w:szCs w:val="24"/>
      <w:lang w:val="zh-CN" w:eastAsia="zh-CN"/>
    </w:rPr>
  </w:style>
  <w:style w:type="character" w:customStyle="1" w:styleId="1062">
    <w:name w:val="CAS-(1) Char"/>
    <w:link w:val="1061"/>
    <w:uiPriority w:val="0"/>
    <w:rPr>
      <w:rFonts w:ascii="Batang"/>
      <w:kern w:val="2"/>
      <w:sz w:val="22"/>
      <w:szCs w:val="24"/>
      <w:lang w:val="zh-CN" w:eastAsia="zh-CN"/>
    </w:rPr>
  </w:style>
  <w:style w:type="character" w:customStyle="1" w:styleId="1063">
    <w:name w:val="본문 6 Char"/>
    <w:link w:val="396"/>
    <w:uiPriority w:val="0"/>
    <w:rPr>
      <w:rFonts w:ascii="BatangChe" w:hAnsi="HCI Hollyhock"/>
      <w:kern w:val="2"/>
      <w:sz w:val="22"/>
    </w:rPr>
  </w:style>
  <w:style w:type="paragraph" w:customStyle="1" w:styleId="1064">
    <w:name w:val="xl125"/>
    <w:basedOn w:val="1"/>
    <w:uiPriority w:val="45"/>
    <w:pPr>
      <w:widowControl/>
      <w:wordWrap/>
      <w:snapToGrid w:val="0"/>
      <w:spacing w:line="384" w:lineRule="auto"/>
    </w:pPr>
    <w:rPr>
      <w:rFonts w:ascii="Dotum" w:hAnsi="Dotum" w:eastAsia="Dotum"/>
      <w:sz w:val="20"/>
    </w:rPr>
  </w:style>
  <w:style w:type="paragraph" w:customStyle="1" w:styleId="1065">
    <w:name w:val="정보중간"/>
    <w:basedOn w:val="1"/>
    <w:uiPriority w:val="0"/>
    <w:pPr>
      <w:widowControl/>
      <w:wordWrap/>
      <w:snapToGrid w:val="0"/>
      <w:spacing w:line="384" w:lineRule="auto"/>
      <w:ind w:left="600"/>
    </w:pPr>
    <w:rPr>
      <w:rFonts w:ascii="휴먼명조" w:hAnsi="HCI Poppy" w:eastAsia="휴먼명조"/>
      <w:sz w:val="26"/>
      <w:szCs w:val="26"/>
    </w:rPr>
  </w:style>
  <w:style w:type="paragraph" w:customStyle="1" w:styleId="1066">
    <w:name w:val="xl1975"/>
    <w:basedOn w:val="1"/>
    <w:uiPriority w:val="56"/>
    <w:pPr>
      <w:widowControl/>
      <w:wordWrap/>
      <w:snapToGrid w:val="0"/>
      <w:spacing w:line="384" w:lineRule="auto"/>
      <w:jc w:val="center"/>
    </w:pPr>
    <w:rPr>
      <w:rFonts w:ascii="Malgun Gothic" w:hAnsi="Malgun Gothic" w:eastAsia="Malgun Gothic"/>
      <w:szCs w:val="22"/>
    </w:rPr>
  </w:style>
  <w:style w:type="paragraph" w:customStyle="1" w:styleId="1067">
    <w:name w:val="○ 본문2"/>
    <w:basedOn w:val="1"/>
    <w:uiPriority w:val="50"/>
    <w:pPr>
      <w:autoSpaceDE w:val="0"/>
      <w:autoSpaceDN w:val="0"/>
      <w:spacing w:before="200" w:line="384" w:lineRule="auto"/>
      <w:ind w:hanging="866"/>
      <w:textAlignment w:val="baseline"/>
    </w:pPr>
    <w:rPr>
      <w:rFonts w:ascii="Gulim" w:hAnsi="Gulim" w:eastAsia="Gulim"/>
      <w:sz w:val="24"/>
      <w:szCs w:val="24"/>
    </w:rPr>
  </w:style>
  <w:style w:type="paragraph" w:customStyle="1" w:styleId="1068">
    <w:name w:val="xl130"/>
    <w:basedOn w:val="1"/>
    <w:uiPriority w:val="53"/>
    <w:pPr>
      <w:autoSpaceDE w:val="0"/>
      <w:autoSpaceDN w:val="0"/>
      <w:snapToGrid w:val="0"/>
      <w:spacing w:line="384" w:lineRule="auto"/>
      <w:jc w:val="center"/>
      <w:textAlignment w:val="baseline"/>
    </w:pPr>
    <w:rPr>
      <w:rFonts w:ascii="Gulim" w:hAnsi="Gulim" w:eastAsia="Gulim"/>
      <w:sz w:val="18"/>
      <w:szCs w:val="18"/>
    </w:rPr>
  </w:style>
  <w:style w:type="paragraph" w:customStyle="1" w:styleId="1069">
    <w:name w:val="box글"/>
    <w:basedOn w:val="1"/>
    <w:uiPriority w:val="54"/>
    <w:pPr>
      <w:wordWrap/>
      <w:autoSpaceDE w:val="0"/>
      <w:autoSpaceDN w:val="0"/>
      <w:snapToGrid w:val="0"/>
      <w:spacing w:line="288" w:lineRule="auto"/>
      <w:ind w:hanging="200"/>
      <w:jc w:val="left"/>
      <w:textAlignment w:val="baseline"/>
    </w:pPr>
    <w:rPr>
      <w:rFonts w:ascii="Gulim" w:hAnsi="Gulim" w:eastAsia="Gulim"/>
      <w:sz w:val="24"/>
      <w:szCs w:val="24"/>
    </w:rPr>
  </w:style>
  <w:style w:type="paragraph" w:customStyle="1" w:styleId="1070">
    <w:name w:val="box제목"/>
    <w:basedOn w:val="1"/>
    <w:uiPriority w:val="49"/>
    <w:pPr>
      <w:wordWrap/>
      <w:autoSpaceDE w:val="0"/>
      <w:autoSpaceDN w:val="0"/>
      <w:snapToGrid w:val="0"/>
      <w:spacing w:line="288" w:lineRule="auto"/>
      <w:jc w:val="left"/>
      <w:textAlignment w:val="baseline"/>
    </w:pPr>
    <w:rPr>
      <w:rFonts w:ascii="Gulim" w:hAnsi="Gulim" w:eastAsia="Gulim"/>
      <w:sz w:val="24"/>
      <w:szCs w:val="24"/>
    </w:rPr>
  </w:style>
  <w:style w:type="paragraph" w:customStyle="1" w:styleId="1071">
    <w:name w:val="편집_01"/>
    <w:basedOn w:val="1"/>
    <w:uiPriority w:val="57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snapToGrid w:val="0"/>
      <w:spacing w:line="384" w:lineRule="auto"/>
      <w:ind w:left="58" w:hanging="258"/>
      <w:jc w:val="left"/>
      <w:textAlignment w:val="baseline"/>
    </w:pPr>
    <w:rPr>
      <w:rFonts w:ascii="Gulim" w:hAnsi="Gulim" w:eastAsia="Gulim"/>
      <w:sz w:val="20"/>
    </w:rPr>
  </w:style>
  <w:style w:type="paragraph" w:customStyle="1" w:styleId="1072">
    <w:name w:val="O.프레임워크"/>
    <w:basedOn w:val="1"/>
    <w:uiPriority w:val="58"/>
    <w:pPr>
      <w:autoSpaceDE w:val="0"/>
      <w:autoSpaceDN w:val="0"/>
      <w:snapToGrid w:val="0"/>
      <w:spacing w:before="60" w:line="384" w:lineRule="auto"/>
      <w:ind w:left="282" w:hanging="400"/>
      <w:textAlignment w:val="baseline"/>
    </w:pPr>
    <w:rPr>
      <w:rFonts w:ascii="Gulim" w:hAnsi="Gulim" w:eastAsia="Gulim"/>
      <w:color w:val="282828"/>
      <w:sz w:val="26"/>
      <w:szCs w:val="26"/>
    </w:rPr>
  </w:style>
  <w:style w:type="paragraph" w:customStyle="1" w:styleId="1073">
    <w:name w:val="Ms Default"/>
    <w:uiPriority w:val="1"/>
    <w:pPr>
      <w:widowControl w:val="0"/>
      <w:autoSpaceDE w:val="0"/>
      <w:autoSpaceDN w:val="0"/>
      <w:adjustRightInd w:val="0"/>
      <w:spacing w:line="240" w:lineRule="atLeast"/>
      <w:textAlignment w:val="baseline"/>
    </w:pPr>
    <w:rPr>
      <w:rFonts w:ascii="한컴바탕" w:hAnsi="한컴바탕" w:eastAsia="한컴바탕" w:cs="한컴바탕"/>
      <w:color w:val="000000"/>
      <w:sz w:val="22"/>
      <w:lang w:val="en-US" w:eastAsia="ko-KR" w:bidi="ar-SA"/>
    </w:rPr>
  </w:style>
  <w:style w:type="character" w:customStyle="1" w:styleId="1074">
    <w:name w:val="1.1.1. 제목 Char"/>
    <w:link w:val="1075"/>
    <w:locked/>
    <w:uiPriority w:val="37"/>
    <w:rPr>
      <w:b/>
      <w:sz w:val="22"/>
      <w:szCs w:val="28"/>
    </w:rPr>
  </w:style>
  <w:style w:type="paragraph" w:customStyle="1" w:styleId="1075">
    <w:name w:val="1.1.1. 제목"/>
    <w:basedOn w:val="1"/>
    <w:next w:val="1"/>
    <w:link w:val="1074"/>
    <w:qFormat/>
    <w:uiPriority w:val="37"/>
    <w:pPr>
      <w:keepNext/>
      <w:autoSpaceDE w:val="0"/>
      <w:autoSpaceDN w:val="0"/>
      <w:spacing w:line="288" w:lineRule="auto"/>
      <w:outlineLvl w:val="1"/>
    </w:pPr>
    <w:rPr>
      <w:rFonts w:cs="Times New Roman"/>
      <w:b/>
      <w:color w:val="auto"/>
      <w:szCs w:val="28"/>
      <w:lang w:val="zh-CN" w:eastAsia="zh-CN"/>
    </w:rPr>
  </w:style>
  <w:style w:type="paragraph" w:customStyle="1" w:styleId="1076">
    <w:name w:val="Revision"/>
    <w:hidden/>
    <w:uiPriority w:val="99"/>
    <w:rPr>
      <w:rFonts w:ascii="Malgun Gothic" w:hAnsi="Malgun Gothic" w:eastAsia="Malgun Gothic" w:cs="Gulim"/>
      <w:color w:val="000000"/>
      <w:kern w:val="2"/>
      <w:sz w:val="22"/>
      <w:szCs w:val="22"/>
      <w:lang w:val="en-US" w:eastAsia="ko-KR" w:bidi="ar-SA"/>
    </w:rPr>
  </w:style>
  <w:style w:type="paragraph" w:customStyle="1" w:styleId="1077">
    <w:name w:val="1.1. 제목"/>
    <w:basedOn w:val="2"/>
    <w:link w:val="1078"/>
    <w:qFormat/>
    <w:uiPriority w:val="0"/>
    <w:pPr>
      <w:pageBreakBefore/>
      <w:numPr>
        <w:ilvl w:val="0"/>
        <w:numId w:val="56"/>
      </w:numPr>
      <w:autoSpaceDE w:val="0"/>
      <w:autoSpaceDN w:val="0"/>
      <w:spacing w:line="360" w:lineRule="auto"/>
      <w:ind w:left="426" w:hanging="425"/>
    </w:pPr>
    <w:rPr>
      <w:rFonts w:ascii="Malgun Gothic" w:hAnsi="Malgun Gothic" w:eastAsia="Malgun Gothic" w:cs="Times New Roman"/>
      <w:sz w:val="22"/>
      <w:szCs w:val="22"/>
      <w:lang w:val="zh-CN" w:eastAsia="zh-CN"/>
    </w:rPr>
  </w:style>
  <w:style w:type="character" w:customStyle="1" w:styleId="1078">
    <w:name w:val="1.1. 제목 Char"/>
    <w:link w:val="1077"/>
    <w:locked/>
    <w:uiPriority w:val="0"/>
    <w:rPr>
      <w:rFonts w:ascii="Malgun Gothic" w:hAnsi="Malgun Gothic" w:eastAsia="Malgun Gothic" w:cs="Times New Roman"/>
      <w:kern w:val="2"/>
      <w:sz w:val="22"/>
      <w:szCs w:val="22"/>
      <w:lang w:val="zh-CN" w:eastAsia="zh-CN"/>
    </w:rPr>
  </w:style>
  <w:style w:type="character" w:customStyle="1" w:styleId="1079">
    <w:name w:val="1. 제목 Char"/>
    <w:link w:val="340"/>
    <w:locked/>
    <w:uiPriority w:val="0"/>
    <w:rPr>
      <w:rFonts w:eastAsia="Batang" w:cs="Times New Roman"/>
      <w:b/>
      <w:bCs/>
      <w:sz w:val="24"/>
      <w:szCs w:val="24"/>
      <w:lang w:bidi="ar-SA"/>
    </w:rPr>
  </w:style>
  <w:style w:type="character" w:customStyle="1" w:styleId="1080">
    <w:name w:val="목차 3 Char"/>
    <w:link w:val="32"/>
    <w:uiPriority w:val="39"/>
    <w:rPr>
      <w:kern w:val="2"/>
      <w:sz w:val="22"/>
    </w:rPr>
  </w:style>
  <w:style w:type="character" w:customStyle="1" w:styleId="1081">
    <w:name w:val="스타일1 Char"/>
    <w:link w:val="140"/>
    <w:uiPriority w:val="1"/>
    <w:rPr>
      <w:rFonts w:ascii="BatangChe" w:hAnsi="BatangChe"/>
      <w:b/>
      <w:kern w:val="2"/>
      <w:sz w:val="18"/>
    </w:rPr>
  </w:style>
  <w:style w:type="character" w:customStyle="1" w:styleId="1082">
    <w:name w:val="스타일2 Char"/>
    <w:link w:val="141"/>
    <w:uiPriority w:val="1"/>
    <w:rPr>
      <w:rFonts w:ascii="BatangChe" w:hAnsi="BatangChe"/>
      <w:b/>
      <w:kern w:val="2"/>
      <w:sz w:val="18"/>
    </w:rPr>
  </w:style>
  <w:style w:type="paragraph" w:customStyle="1" w:styleId="1083">
    <w:name w:val="표준 표1"/>
    <w:uiPriority w:val="8"/>
    <w:pPr>
      <w:widowControl w:val="0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</w:pBdr>
      <w:wordWrap w:val="0"/>
      <w:autoSpaceDE w:val="0"/>
      <w:autoSpaceDN w:val="0"/>
      <w:spacing w:line="384" w:lineRule="auto"/>
      <w:jc w:val="both"/>
      <w:textAlignment w:val="baseline"/>
    </w:pPr>
    <w:rPr>
      <w:rFonts w:ascii="한컴바탕" w:hAnsi="Malgun Gothic" w:eastAsia="한컴바탕" w:cs="Gulim"/>
      <w:color w:val="000000"/>
      <w:kern w:val="2"/>
      <w:sz w:val="22"/>
      <w:szCs w:val="22"/>
      <w:lang w:val="en-US" w:eastAsia="ko-KR" w:bidi="ar-SA"/>
    </w:rPr>
  </w:style>
  <w:style w:type="character" w:customStyle="1" w:styleId="1084">
    <w:name w:val="제목1 Char"/>
    <w:link w:val="151"/>
    <w:uiPriority w:val="0"/>
    <w:rPr>
      <w:rFonts w:cs="Times New Roman"/>
      <w:b/>
      <w:color w:val="000000"/>
      <w:sz w:val="34"/>
      <w:lang w:bidi="ar-SA"/>
    </w:rPr>
  </w:style>
  <w:style w:type="paragraph" w:customStyle="1" w:styleId="1085">
    <w:name w:val="테이블 표준"/>
    <w:basedOn w:val="1"/>
    <w:uiPriority w:val="0"/>
    <w:pPr>
      <w:autoSpaceDE w:val="0"/>
      <w:autoSpaceDN w:val="0"/>
      <w:jc w:val="center"/>
    </w:pPr>
    <w:rPr>
      <w:rFonts w:ascii="DotumChe" w:eastAsia="DotumChe"/>
      <w:sz w:val="20"/>
      <w:szCs w:val="24"/>
    </w:rPr>
  </w:style>
  <w:style w:type="paragraph" w:customStyle="1" w:styleId="1086">
    <w:name w:val="산출물 항목"/>
    <w:basedOn w:val="1"/>
    <w:uiPriority w:val="0"/>
    <w:pPr>
      <w:numPr>
        <w:ilvl w:val="0"/>
        <w:numId w:val="57"/>
      </w:numPr>
      <w:tabs>
        <w:tab w:val="clear" w:pos="1000"/>
      </w:tabs>
      <w:autoSpaceDE w:val="0"/>
      <w:autoSpaceDN w:val="0"/>
      <w:spacing w:line="260" w:lineRule="atLeast"/>
      <w:ind w:left="280" w:leftChars="-20" w:hanging="320"/>
    </w:pPr>
    <w:rPr>
      <w:rFonts w:ascii="Batang" w:eastAsia="Batang"/>
      <w:b/>
      <w:bCs/>
      <w:sz w:val="26"/>
      <w:szCs w:val="24"/>
    </w:rPr>
  </w:style>
  <w:style w:type="paragraph" w:customStyle="1" w:styleId="1087">
    <w:name w:val="산출물 항목 1. 설명"/>
    <w:basedOn w:val="1"/>
    <w:uiPriority w:val="0"/>
    <w:pPr>
      <w:autoSpaceDE w:val="0"/>
      <w:autoSpaceDN w:val="0"/>
      <w:ind w:left="150" w:leftChars="150"/>
      <w:jc w:val="left"/>
    </w:pPr>
    <w:rPr>
      <w:rFonts w:ascii="Batang" w:eastAsia="Batang"/>
      <w:szCs w:val="24"/>
    </w:rPr>
  </w:style>
  <w:style w:type="paragraph" w:customStyle="1" w:styleId="1088">
    <w:name w:val="산출물 항목 ■ 설명"/>
    <w:basedOn w:val="1087"/>
    <w:uiPriority w:val="0"/>
    <w:pPr>
      <w:ind w:left="300"/>
    </w:pPr>
    <w:rPr>
      <w:rFonts w:hAnsi="Batang"/>
      <w:sz w:val="20"/>
    </w:rPr>
  </w:style>
  <w:style w:type="paragraph" w:customStyle="1" w:styleId="1089">
    <w:name w:val="산출물 항목 1."/>
    <w:basedOn w:val="1"/>
    <w:uiPriority w:val="0"/>
    <w:pPr>
      <w:numPr>
        <w:ilvl w:val="0"/>
        <w:numId w:val="58"/>
      </w:numPr>
      <w:autoSpaceDE w:val="0"/>
      <w:autoSpaceDN w:val="0"/>
      <w:spacing w:beforeLines="50" w:afterLines="50"/>
      <w:jc w:val="left"/>
      <w:outlineLvl w:val="0"/>
    </w:pPr>
    <w:rPr>
      <w:rFonts w:ascii="Batang" w:eastAsia="Batang"/>
      <w:b/>
      <w:sz w:val="26"/>
      <w:szCs w:val="24"/>
    </w:rPr>
  </w:style>
  <w:style w:type="paragraph" w:customStyle="1" w:styleId="1090">
    <w:name w:val="지침"/>
    <w:basedOn w:val="1"/>
    <w:uiPriority w:val="0"/>
    <w:pPr>
      <w:numPr>
        <w:ilvl w:val="0"/>
        <w:numId w:val="59"/>
      </w:numPr>
      <w:tabs>
        <w:tab w:val="left" w:pos="709"/>
      </w:tabs>
      <w:autoSpaceDE w:val="0"/>
      <w:autoSpaceDN w:val="0"/>
      <w:spacing w:line="260" w:lineRule="atLeast"/>
      <w:ind w:left="709"/>
    </w:pPr>
    <w:rPr>
      <w:rFonts w:ascii="Batang" w:hAnsi="Batang" w:eastAsia="Batang"/>
      <w:sz w:val="20"/>
      <w:szCs w:val="24"/>
    </w:rPr>
  </w:style>
  <w:style w:type="paragraph" w:customStyle="1" w:styleId="1091">
    <w:name w:val="지침 설명"/>
    <w:basedOn w:val="1"/>
    <w:uiPriority w:val="0"/>
    <w:pPr>
      <w:widowControl/>
      <w:wordWrap/>
      <w:autoSpaceDE w:val="0"/>
      <w:autoSpaceDN w:val="0"/>
      <w:spacing w:line="260" w:lineRule="atLeast"/>
      <w:ind w:left="720" w:leftChars="360"/>
    </w:pPr>
    <w:rPr>
      <w:rFonts w:ascii="Batang" w:hAnsi="Batang" w:eastAsia="Batang"/>
      <w:sz w:val="20"/>
      <w:szCs w:val="24"/>
    </w:rPr>
  </w:style>
  <w:style w:type="paragraph" w:customStyle="1" w:styleId="1092">
    <w:name w:val="산출물 항목설명"/>
    <w:basedOn w:val="1"/>
    <w:uiPriority w:val="0"/>
    <w:pPr>
      <w:autoSpaceDE w:val="0"/>
      <w:autoSpaceDN w:val="0"/>
      <w:spacing w:line="260" w:lineRule="atLeast"/>
      <w:ind w:left="280" w:leftChars="-20" w:hanging="320"/>
    </w:pPr>
    <w:rPr>
      <w:rFonts w:ascii="Batang" w:eastAsia="Batang"/>
      <w:b/>
      <w:bCs/>
      <w:sz w:val="26"/>
      <w:szCs w:val="24"/>
    </w:rPr>
  </w:style>
  <w:style w:type="paragraph" w:customStyle="1" w:styleId="1093">
    <w:name w:val="OB_제목1"/>
    <w:basedOn w:val="1"/>
    <w:link w:val="1095"/>
    <w:qFormat/>
    <w:uiPriority w:val="0"/>
    <w:pPr>
      <w:numPr>
        <w:ilvl w:val="0"/>
        <w:numId w:val="60"/>
      </w:numPr>
      <w:autoSpaceDE w:val="0"/>
      <w:autoSpaceDN w:val="0"/>
      <w:spacing w:line="360" w:lineRule="auto"/>
      <w:outlineLvl w:val="0"/>
    </w:pPr>
    <w:rPr>
      <w:rFonts w:cs="Times New Roman"/>
      <w:b/>
      <w:sz w:val="26"/>
      <w:szCs w:val="26"/>
      <w:lang w:val="zh-CN" w:eastAsia="zh-CN"/>
    </w:rPr>
  </w:style>
  <w:style w:type="paragraph" w:customStyle="1" w:styleId="1094">
    <w:name w:val="OB_제목2"/>
    <w:basedOn w:val="1093"/>
    <w:link w:val="1097"/>
    <w:qFormat/>
    <w:uiPriority w:val="0"/>
    <w:pPr>
      <w:numPr>
        <w:ilvl w:val="1"/>
      </w:numPr>
      <w:outlineLvl w:val="1"/>
    </w:pPr>
    <w:rPr>
      <w:sz w:val="24"/>
    </w:rPr>
  </w:style>
  <w:style w:type="character" w:customStyle="1" w:styleId="1095">
    <w:name w:val="OB_제목1 Char"/>
    <w:link w:val="1093"/>
    <w:uiPriority w:val="0"/>
    <w:rPr>
      <w:rFonts w:cs="Times New Roman"/>
      <w:b/>
      <w:color w:val="000000"/>
      <w:sz w:val="26"/>
      <w:szCs w:val="26"/>
      <w:lang w:val="zh-CN" w:eastAsia="zh-CN"/>
    </w:rPr>
  </w:style>
  <w:style w:type="paragraph" w:customStyle="1" w:styleId="1096">
    <w:name w:val="OB_제목3"/>
    <w:basedOn w:val="1094"/>
    <w:link w:val="1098"/>
    <w:qFormat/>
    <w:uiPriority w:val="0"/>
    <w:pPr>
      <w:numPr>
        <w:ilvl w:val="2"/>
      </w:numPr>
      <w:outlineLvl w:val="2"/>
    </w:pPr>
    <w:rPr>
      <w:b w:val="0"/>
    </w:rPr>
  </w:style>
  <w:style w:type="character" w:customStyle="1" w:styleId="1097">
    <w:name w:val="OB_제목2 Char"/>
    <w:link w:val="1094"/>
    <w:uiPriority w:val="0"/>
    <w:rPr>
      <w:rFonts w:cs="Times New Roman"/>
      <w:b/>
      <w:color w:val="000000"/>
      <w:sz w:val="24"/>
      <w:szCs w:val="26"/>
      <w:lang w:val="zh-CN" w:eastAsia="zh-CN"/>
    </w:rPr>
  </w:style>
  <w:style w:type="character" w:customStyle="1" w:styleId="1098">
    <w:name w:val="OB_제목3 Char"/>
    <w:link w:val="1096"/>
    <w:uiPriority w:val="0"/>
    <w:rPr>
      <w:rFonts w:cs="Times New Roman"/>
      <w:color w:val="000000"/>
      <w:sz w:val="24"/>
      <w:szCs w:val="26"/>
      <w:lang w:val="zh-CN" w:eastAsia="zh-CN"/>
    </w:rPr>
  </w:style>
  <w:style w:type="paragraph" w:customStyle="1" w:styleId="1099">
    <w:name w:val="OB_본문1"/>
    <w:basedOn w:val="1093"/>
    <w:link w:val="1100"/>
    <w:qFormat/>
    <w:uiPriority w:val="0"/>
    <w:pPr>
      <w:numPr>
        <w:numId w:val="0"/>
      </w:numPr>
      <w:ind w:left="425"/>
      <w:outlineLvl w:val="9"/>
    </w:pPr>
    <w:rPr>
      <w:b w:val="0"/>
      <w:color w:val="auto"/>
      <w:kern w:val="2"/>
      <w:sz w:val="22"/>
    </w:rPr>
  </w:style>
  <w:style w:type="character" w:customStyle="1" w:styleId="1100">
    <w:name w:val="OB_본문1 Char"/>
    <w:link w:val="1099"/>
    <w:uiPriority w:val="0"/>
    <w:rPr>
      <w:rFonts w:ascii="BatangChe" w:hAnsi="BatangChe"/>
      <w:kern w:val="2"/>
      <w:sz w:val="22"/>
      <w:szCs w:val="26"/>
      <w:lang w:val="zh-CN" w:eastAsia="zh-CN"/>
    </w:rPr>
  </w:style>
  <w:style w:type="paragraph" w:customStyle="1" w:styleId="1101">
    <w:name w:val="OB_제목4"/>
    <w:basedOn w:val="1096"/>
    <w:qFormat/>
    <w:uiPriority w:val="0"/>
    <w:pPr>
      <w:numPr>
        <w:ilvl w:val="3"/>
      </w:numPr>
      <w:tabs>
        <w:tab w:val="left" w:pos="800"/>
      </w:tabs>
      <w:ind w:left="851" w:hanging="400"/>
      <w:outlineLvl w:val="3"/>
    </w:pPr>
  </w:style>
  <w:style w:type="paragraph" w:customStyle="1" w:styleId="1102">
    <w:name w:val="대법원 표글머리"/>
    <w:basedOn w:val="1"/>
    <w:uiPriority w:val="0"/>
    <w:pPr>
      <w:numPr>
        <w:ilvl w:val="0"/>
        <w:numId w:val="61"/>
      </w:numPr>
      <w:autoSpaceDE w:val="0"/>
      <w:autoSpaceDN w:val="0"/>
    </w:pPr>
    <w:rPr>
      <w:rFonts w:ascii="Gulim" w:hAnsi="Gulim" w:eastAsia="Gulim"/>
      <w:sz w:val="20"/>
    </w:rPr>
  </w:style>
  <w:style w:type="paragraph" w:customStyle="1" w:styleId="1103">
    <w:name w:val="Paragraph1"/>
    <w:basedOn w:val="1"/>
    <w:uiPriority w:val="0"/>
    <w:pPr>
      <w:wordWrap/>
      <w:spacing w:before="80"/>
    </w:pPr>
    <w:rPr>
      <w:rFonts w:eastAsia="Batang"/>
      <w:sz w:val="20"/>
      <w:lang w:eastAsia="en-US"/>
    </w:rPr>
  </w:style>
  <w:style w:type="paragraph" w:customStyle="1" w:styleId="1104">
    <w:name w:val="스타일 스타일 본문 + 굴림 + 돋움"/>
    <w:basedOn w:val="1"/>
    <w:uiPriority w:val="0"/>
    <w:pPr>
      <w:adjustRightInd w:val="0"/>
      <w:spacing w:after="180" w:line="360" w:lineRule="atLeast"/>
      <w:ind w:left="567"/>
      <w:contextualSpacing/>
      <w:jc w:val="left"/>
      <w:textAlignment w:val="baseline"/>
    </w:pPr>
    <w:rPr>
      <w:rFonts w:ascii="Dotum" w:hAnsi="Dotum" w:eastAsia="Dotum"/>
      <w:szCs w:val="22"/>
    </w:rPr>
  </w:style>
  <w:style w:type="character" w:customStyle="1" w:styleId="1105">
    <w:name w:val="본문 1 Char"/>
    <w:link w:val="354"/>
    <w:uiPriority w:val="0"/>
    <w:rPr>
      <w:rFonts w:ascii="BatangChe"/>
      <w:kern w:val="28"/>
      <w:sz w:val="24"/>
    </w:rPr>
  </w:style>
  <w:style w:type="character" w:styleId="1106">
    <w:name w:val="Placeholder Text"/>
    <w:semiHidden/>
    <w:uiPriority w:val="99"/>
    <w:rPr>
      <w:color w:val="808080"/>
    </w:rPr>
  </w:style>
  <w:style w:type="paragraph" w:customStyle="1" w:styleId="1107">
    <w:name w:val="예제코드"/>
    <w:basedOn w:val="17"/>
    <w:autoRedefine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800" w:leftChars="400"/>
      <w:jc w:val="both"/>
    </w:pPr>
    <w:rPr>
      <w:rFonts w:ascii="Courier New" w:hAnsi="Courier New" w:eastAsia="Batang" w:cs="Courier New"/>
      <w:color w:val="auto"/>
      <w:kern w:val="2"/>
      <w:sz w:val="20"/>
    </w:rPr>
  </w:style>
  <w:style w:type="paragraph" w:customStyle="1" w:styleId="1108">
    <w:name w:val="본문2 - 글머리"/>
    <w:basedOn w:val="178"/>
    <w:autoRedefine/>
    <w:uiPriority w:val="0"/>
    <w:pPr>
      <w:numPr>
        <w:ilvl w:val="0"/>
        <w:numId w:val="62"/>
      </w:numPr>
      <w:tabs>
        <w:tab w:val="clear" w:pos="284"/>
      </w:tabs>
      <w:autoSpaceDE/>
      <w:autoSpaceDN/>
      <w:spacing w:after="180"/>
      <w:ind w:left="0"/>
      <w:textAlignment w:val="center"/>
    </w:pPr>
    <w:rPr>
      <w:rFonts w:ascii="Gulim" w:hAnsi="Gulim" w:eastAsia="Gulim"/>
      <w:color w:val="auto"/>
      <w:sz w:val="22"/>
      <w:szCs w:val="22"/>
      <w:lang w:val="zh-CN" w:eastAsia="zh-CN"/>
    </w:rPr>
  </w:style>
  <w:style w:type="paragraph" w:customStyle="1" w:styleId="1109">
    <w:name w:val="본문3 - 글머리"/>
    <w:basedOn w:val="131"/>
    <w:autoRedefine/>
    <w:uiPriority w:val="0"/>
    <w:pPr>
      <w:numPr>
        <w:ilvl w:val="0"/>
        <w:numId w:val="63"/>
      </w:num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after="180" w:line="240" w:lineRule="auto"/>
      <w:ind w:left="0"/>
      <w:jc w:val="both"/>
      <w:textAlignment w:val="center"/>
    </w:pPr>
    <w:rPr>
      <w:rFonts w:ascii="Verdana" w:hAnsi="Verdana" w:eastAsia="Gulim" w:cs="Batang"/>
      <w:color w:val="auto"/>
      <w:kern w:val="2"/>
      <w:lang w:val="zh-CN" w:eastAsia="zh-CN"/>
    </w:rPr>
  </w:style>
  <w:style w:type="paragraph" w:customStyle="1" w:styleId="1110">
    <w:name w:val="글머리 기호2"/>
    <w:basedOn w:val="178"/>
    <w:autoRedefine/>
    <w:uiPriority w:val="0"/>
    <w:pPr>
      <w:numPr>
        <w:ilvl w:val="0"/>
        <w:numId w:val="64"/>
      </w:numPr>
      <w:tabs>
        <w:tab w:val="clear" w:pos="284"/>
      </w:tabs>
      <w:autoSpaceDE/>
      <w:autoSpaceDN/>
      <w:spacing w:after="180"/>
      <w:ind w:left="934" w:right="198" w:rightChars="99"/>
      <w:textAlignment w:val="center"/>
    </w:pPr>
    <w:rPr>
      <w:rFonts w:ascii="Gulim" w:hAnsi="Gulim" w:eastAsia="Gulim" w:cs="Batang"/>
      <w:color w:val="auto"/>
      <w:sz w:val="22"/>
      <w:szCs w:val="22"/>
      <w:lang w:val="zh-CN" w:eastAsia="zh-CN"/>
    </w:rPr>
  </w:style>
  <w:style w:type="paragraph" w:customStyle="1" w:styleId="1111">
    <w:name w:val="표내용(가운데정렬)"/>
    <w:basedOn w:val="277"/>
    <w:autoRedefine/>
    <w:uiPriority w:val="0"/>
    <w:pPr>
      <w:autoSpaceDE w:val="0"/>
      <w:autoSpaceDN w:val="0"/>
      <w:snapToGrid/>
      <w:ind w:left="0" w:leftChars="0" w:right="0" w:rightChars="0"/>
    </w:pPr>
    <w:rPr>
      <w:rFonts w:ascii="Times New Roman" w:hAnsi="Times New Roman" w:eastAsia="Gulim"/>
      <w:color w:val="auto"/>
      <w:sz w:val="20"/>
    </w:rPr>
  </w:style>
  <w:style w:type="paragraph" w:customStyle="1" w:styleId="1112">
    <w:name w:val="변경이력 내용"/>
    <w:basedOn w:val="1"/>
    <w:autoRedefine/>
    <w:uiPriority w:val="0"/>
    <w:pPr>
      <w:textAlignment w:val="center"/>
    </w:pPr>
    <w:rPr>
      <w:szCs w:val="22"/>
    </w:rPr>
  </w:style>
  <w:style w:type="paragraph" w:customStyle="1" w:styleId="1113">
    <w:name w:val="변경이력 내용(가운데정렬)"/>
    <w:basedOn w:val="1112"/>
    <w:autoRedefine/>
    <w:uiPriority w:val="0"/>
    <w:pPr>
      <w:jc w:val="center"/>
    </w:pPr>
    <w:rPr>
      <w:rFonts w:cs="Batang"/>
    </w:rPr>
  </w:style>
  <w:style w:type="paragraph" w:customStyle="1" w:styleId="1114">
    <w:name w:val="변경이력 헤더"/>
    <w:basedOn w:val="1"/>
    <w:autoRedefine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15">
    <w:name w:val="표 내용 - 글머리"/>
    <w:basedOn w:val="1"/>
    <w:autoRedefine/>
    <w:uiPriority w:val="0"/>
    <w:pPr>
      <w:numPr>
        <w:ilvl w:val="0"/>
        <w:numId w:val="65"/>
      </w:numPr>
      <w:autoSpaceDE w:val="0"/>
      <w:autoSpaceDN w:val="0"/>
    </w:pPr>
    <w:rPr>
      <w:rFonts w:ascii="Verdana" w:hAnsi="Verdana" w:eastAsia="Gulim"/>
      <w:sz w:val="20"/>
    </w:rPr>
  </w:style>
  <w:style w:type="paragraph" w:customStyle="1" w:styleId="1116">
    <w:name w:val="표 내용 - 가운데정렬"/>
    <w:basedOn w:val="1056"/>
    <w:autoRedefine/>
    <w:uiPriority w:val="0"/>
    <w:pPr>
      <w:spacing w:line="240" w:lineRule="auto"/>
      <w:ind w:left="0"/>
      <w:jc w:val="center"/>
      <w:textAlignment w:val="auto"/>
    </w:pPr>
    <w:rPr>
      <w:rFonts w:ascii="Times New Roman" w:hAnsi="Times New Roman" w:cs="Times New Roman"/>
      <w:color w:val="auto"/>
      <w:kern w:val="2"/>
    </w:rPr>
  </w:style>
  <w:style w:type="paragraph" w:customStyle="1" w:styleId="1117">
    <w:name w:val="변경이력"/>
    <w:basedOn w:val="1"/>
    <w:autoRedefine/>
    <w:uiPriority w:val="0"/>
    <w:pPr>
      <w:textAlignment w:val="center"/>
    </w:pPr>
    <w:rPr>
      <w:szCs w:val="22"/>
    </w:rPr>
  </w:style>
  <w:style w:type="paragraph" w:customStyle="1" w:styleId="1118">
    <w:name w:val="변경이력 - 가운데정렬"/>
    <w:basedOn w:val="1117"/>
    <w:autoRedefine/>
    <w:uiPriority w:val="0"/>
    <w:pPr>
      <w:jc w:val="center"/>
    </w:pPr>
    <w:rPr>
      <w:rFonts w:cs="Batang"/>
    </w:rPr>
  </w:style>
  <w:style w:type="paragraph" w:customStyle="1" w:styleId="1119">
    <w:name w:val="변경이력 - 헤더"/>
    <w:basedOn w:val="1"/>
    <w:autoRedefine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20">
    <w:name w:val="제목 - 변경이력"/>
    <w:basedOn w:val="1"/>
    <w:autoRedefine/>
    <w:uiPriority w:val="0"/>
    <w:pPr>
      <w:autoSpaceDE w:val="0"/>
      <w:autoSpaceDN w:val="0"/>
      <w:jc w:val="center"/>
    </w:pPr>
    <w:rPr>
      <w:rFonts w:ascii="Batang" w:hAnsi="Batang" w:eastAsia="Batang"/>
      <w:b/>
      <w:sz w:val="32"/>
      <w:szCs w:val="32"/>
    </w:rPr>
  </w:style>
  <w:style w:type="paragraph" w:customStyle="1" w:styleId="1121">
    <w:name w:val="제목 - 목차"/>
    <w:basedOn w:val="1"/>
    <w:autoRedefine/>
    <w:uiPriority w:val="0"/>
    <w:pPr>
      <w:autoSpaceDE w:val="0"/>
      <w:autoSpaceDN w:val="0"/>
      <w:jc w:val="center"/>
    </w:pPr>
    <w:rPr>
      <w:rFonts w:ascii="Batang" w:hAnsi="Batang" w:eastAsia="Batang"/>
      <w:b/>
      <w:sz w:val="36"/>
      <w:szCs w:val="36"/>
    </w:rPr>
  </w:style>
  <w:style w:type="paragraph" w:customStyle="1" w:styleId="1122">
    <w:name w:val="제목 - 표지"/>
    <w:basedOn w:val="1"/>
    <w:autoRedefine/>
    <w:uiPriority w:val="0"/>
    <w:pPr>
      <w:autoSpaceDE w:val="0"/>
      <w:autoSpaceDN w:val="0"/>
      <w:jc w:val="center"/>
    </w:pPr>
    <w:rPr>
      <w:rFonts w:cs="BatangChe"/>
      <w:b/>
      <w:sz w:val="48"/>
      <w:szCs w:val="48"/>
    </w:rPr>
  </w:style>
  <w:style w:type="paragraph" w:customStyle="1" w:styleId="1123">
    <w:name w:val="줄표"/>
    <w:basedOn w:val="1"/>
    <w:uiPriority w:val="0"/>
    <w:pPr>
      <w:autoSpaceDE w:val="0"/>
      <w:autoSpaceDN w:val="0"/>
      <w:adjustRightInd w:val="0"/>
      <w:ind w:left="768" w:leftChars="236" w:right="451" w:rightChars="205" w:hanging="249"/>
    </w:pPr>
    <w:rPr>
      <w:rFonts w:hAnsi="News701 BT"/>
      <w:sz w:val="20"/>
    </w:rPr>
  </w:style>
  <w:style w:type="paragraph" w:customStyle="1" w:styleId="1124">
    <w:name w:val="변경이력헤더"/>
    <w:basedOn w:val="1"/>
    <w:autoRedefine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25">
    <w:name w:val="제목(목차)"/>
    <w:basedOn w:val="1"/>
    <w:autoRedefine/>
    <w:uiPriority w:val="0"/>
    <w:pPr>
      <w:autoSpaceDE w:val="0"/>
      <w:autoSpaceDN w:val="0"/>
      <w:jc w:val="center"/>
    </w:pPr>
    <w:rPr>
      <w:rFonts w:ascii="Batang" w:hAnsi="Batang" w:eastAsia="Batang"/>
      <w:b/>
      <w:sz w:val="36"/>
      <w:szCs w:val="36"/>
    </w:rPr>
  </w:style>
  <w:style w:type="paragraph" w:customStyle="1" w:styleId="1126">
    <w:name w:val="자료 나열 2"/>
    <w:basedOn w:val="1"/>
    <w:uiPriority w:val="0"/>
    <w:pPr>
      <w:tabs>
        <w:tab w:val="left" w:pos="0"/>
      </w:tabs>
      <w:autoSpaceDE w:val="0"/>
      <w:autoSpaceDN w:val="0"/>
      <w:ind w:left="232" w:hanging="231"/>
    </w:pPr>
    <w:rPr>
      <w:rFonts w:eastAsia="Gulim"/>
      <w:sz w:val="20"/>
      <w:szCs w:val="24"/>
    </w:rPr>
  </w:style>
  <w:style w:type="paragraph" w:customStyle="1" w:styleId="1127">
    <w:name w:val="자료 나열 1"/>
    <w:basedOn w:val="1"/>
    <w:uiPriority w:val="0"/>
    <w:pPr>
      <w:tabs>
        <w:tab w:val="left" w:pos="799"/>
      </w:tabs>
      <w:autoSpaceDE w:val="0"/>
      <w:autoSpaceDN w:val="0"/>
      <w:ind w:left="1134" w:hanging="334"/>
    </w:pPr>
    <w:rPr>
      <w:rFonts w:eastAsia="Gulim"/>
      <w:sz w:val="20"/>
      <w:szCs w:val="24"/>
    </w:rPr>
  </w:style>
  <w:style w:type="paragraph" w:customStyle="1" w:styleId="1128">
    <w:name w:val="S1.1"/>
    <w:basedOn w:val="1"/>
    <w:uiPriority w:val="0"/>
    <w:pPr>
      <w:overflowPunct w:val="0"/>
      <w:autoSpaceDE w:val="0"/>
      <w:autoSpaceDN w:val="0"/>
      <w:spacing w:before="120" w:after="60"/>
      <w:textAlignment w:val="center"/>
    </w:pPr>
    <w:rPr>
      <w:b/>
      <w:sz w:val="32"/>
    </w:rPr>
  </w:style>
  <w:style w:type="character" w:customStyle="1" w:styleId="1129">
    <w:name w:val="L2 body Char"/>
    <w:link w:val="613"/>
    <w:uiPriority w:val="0"/>
    <w:rPr>
      <w:rFonts w:ascii="BatangChe" w:hAnsi="BatangChe"/>
      <w:sz w:val="22"/>
      <w:szCs w:val="22"/>
    </w:rPr>
  </w:style>
  <w:style w:type="paragraph" w:customStyle="1" w:styleId="1130">
    <w:name w:val="스타일 바탕체 10 pt 가운데 줄 간격: 고정 14 pt"/>
    <w:basedOn w:val="1"/>
    <w:uiPriority w:val="0"/>
    <w:pPr>
      <w:autoSpaceDE w:val="0"/>
      <w:autoSpaceDN w:val="0"/>
      <w:spacing w:line="280" w:lineRule="exact"/>
      <w:jc w:val="center"/>
    </w:pPr>
    <w:rPr>
      <w:rFonts w:cs="Batang"/>
      <w:color w:val="auto"/>
      <w:spacing w:val="-8"/>
      <w:kern w:val="2"/>
      <w:sz w:val="20"/>
    </w:rPr>
  </w:style>
  <w:style w:type="paragraph" w:customStyle="1" w:styleId="1131">
    <w:name w:val="부록"/>
    <w:basedOn w:val="1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line="384" w:lineRule="auto"/>
      <w:textAlignment w:val="baseline"/>
    </w:pPr>
    <w:rPr>
      <w:rFonts w:ascii="Gulim" w:hAnsi="Gulim" w:eastAsia="Gulim"/>
      <w:sz w:val="24"/>
      <w:szCs w:val="24"/>
    </w:rPr>
  </w:style>
  <w:style w:type="paragraph" w:customStyle="1" w:styleId="1132">
    <w:name w:val="목록11"/>
    <w:basedOn w:val="17"/>
    <w:uiPriority w:val="0"/>
    <w:pPr>
      <w:tabs>
        <w:tab w:val="left" w:pos="177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spacing w:line="360" w:lineRule="atLeast"/>
      <w:ind w:left="1673" w:hanging="255"/>
    </w:pPr>
    <w:rPr>
      <w:rFonts w:ascii="Arial" w:hAnsi="Arial" w:eastAsia="Batang" w:cs="Arial"/>
      <w:color w:val="auto"/>
      <w:sz w:val="20"/>
    </w:rPr>
  </w:style>
  <w:style w:type="paragraph" w:customStyle="1" w:styleId="1133">
    <w:name w:val="스타일 한양신명조 11 pt 검정 줄 간격: 배수 1.6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한양신명조" w:hAnsi="한양신명조" w:eastAsia="Batang" w:cs="한양신명조"/>
      <w:color w:val="000000"/>
      <w:sz w:val="22"/>
      <w:szCs w:val="22"/>
      <w:lang w:val="en-US" w:eastAsia="ko-KR" w:bidi="ar-SA"/>
    </w:rPr>
  </w:style>
  <w:style w:type="paragraph" w:customStyle="1" w:styleId="1134">
    <w:name w:val="- 개선권고내용"/>
    <w:basedOn w:val="1"/>
    <w:uiPriority w:val="0"/>
    <w:pPr>
      <w:autoSpaceDE w:val="0"/>
      <w:autoSpaceDN w:val="0"/>
      <w:snapToGrid w:val="0"/>
      <w:spacing w:line="384" w:lineRule="auto"/>
      <w:ind w:left="600" w:right="100"/>
      <w:textAlignment w:val="baseline"/>
    </w:pPr>
    <w:rPr>
      <w:rFonts w:ascii="Gulim" w:hAnsi="Gulim" w:eastAsia="Gulim"/>
      <w:szCs w:val="22"/>
    </w:rPr>
  </w:style>
  <w:style w:type="paragraph" w:customStyle="1" w:styleId="1135">
    <w:name w:val="ㅇ 개선권고내용"/>
    <w:basedOn w:val="1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snapToGrid w:val="0"/>
      <w:spacing w:line="432" w:lineRule="auto"/>
      <w:ind w:left="400" w:right="100"/>
      <w:textAlignment w:val="baseline"/>
    </w:pPr>
    <w:rPr>
      <w:rFonts w:ascii="Gulim" w:hAnsi="Gulim" w:eastAsia="Gulim"/>
      <w:szCs w:val="22"/>
    </w:rPr>
  </w:style>
  <w:style w:type="paragraph" w:customStyle="1" w:styleId="1136">
    <w:name w:val="기본 e닥글꼴"/>
    <w:basedOn w:val="1"/>
    <w:uiPriority w:val="0"/>
    <w:pPr>
      <w:tabs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</w:tabs>
      <w:wordWrap/>
      <w:autoSpaceDE w:val="0"/>
      <w:autoSpaceDN w:val="0"/>
      <w:snapToGrid w:val="0"/>
      <w:spacing w:line="364" w:lineRule="auto"/>
      <w:jc w:val="left"/>
      <w:textAlignment w:val="baseline"/>
    </w:pPr>
    <w:rPr>
      <w:rFonts w:ascii="Gulim" w:hAnsi="Gulim" w:eastAsia="Gulim"/>
      <w:sz w:val="20"/>
    </w:rPr>
  </w:style>
  <w:style w:type="paragraph" w:customStyle="1" w:styleId="1137">
    <w:name w:val="3단계 제목"/>
    <w:basedOn w:val="8"/>
    <w:uiPriority w:val="0"/>
    <w:pPr>
      <w:keepNext w:val="0"/>
      <w:autoSpaceDE w:val="0"/>
      <w:autoSpaceDN w:val="0"/>
      <w:adjustRightInd/>
      <w:spacing w:line="240" w:lineRule="auto"/>
      <w:ind w:left="1080" w:leftChars="246" w:hanging="539" w:hangingChars="245"/>
      <w:textAlignment w:val="auto"/>
    </w:pPr>
    <w:rPr>
      <w:rFonts w:ascii="Batang" w:hAnsi="Batang" w:eastAsia="Batang" w:cs="Batang"/>
      <w:kern w:val="2"/>
      <w:sz w:val="22"/>
      <w:szCs w:val="22"/>
    </w:rPr>
  </w:style>
  <w:style w:type="paragraph" w:customStyle="1" w:styleId="1138">
    <w:name w:val="xl4705"/>
    <w:basedOn w:val="1"/>
    <w:uiPriority w:val="0"/>
    <w:pPr>
      <w:widowControl/>
      <w:wordWrap/>
      <w:snapToGrid w:val="0"/>
      <w:jc w:val="left"/>
    </w:pPr>
    <w:rPr>
      <w:rFonts w:ascii="Malgun Gothic" w:hAnsi="Malgun Gothic" w:eastAsia="Malgun Gothic"/>
      <w:sz w:val="20"/>
    </w:rPr>
  </w:style>
  <w:style w:type="table" w:customStyle="1" w:styleId="1139">
    <w:name w:val="표 구분선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40">
    <w:name w:val="xl106"/>
    <w:basedOn w:val="1"/>
    <w:uiPriority w:val="0"/>
    <w:pPr>
      <w:widowControl/>
      <w:shd w:val="clear" w:color="auto" w:fill="FFFFFF"/>
      <w:wordWrap/>
      <w:snapToGrid w:val="0"/>
      <w:spacing w:line="384" w:lineRule="auto"/>
      <w:jc w:val="center"/>
      <w:textAlignment w:val="baseline"/>
    </w:pPr>
    <w:rPr>
      <w:rFonts w:ascii="한컴바탕" w:hAnsi="Gulim" w:eastAsia="Gulim"/>
    </w:rPr>
  </w:style>
  <w:style w:type="paragraph" w:customStyle="1" w:styleId="1141">
    <w:name w:val="ㅇ고딕"/>
    <w:basedOn w:val="1"/>
    <w:uiPriority w:val="0"/>
    <w:pPr>
      <w:widowControl/>
      <w:wordWrap/>
      <w:snapToGrid w:val="0"/>
      <w:spacing w:before="200" w:line="384" w:lineRule="auto"/>
      <w:ind w:left="400"/>
      <w:jc w:val="left"/>
    </w:pPr>
    <w:rPr>
      <w:rFonts w:ascii="HY헤드라인M" w:hAnsi="HY헤드라인M" w:eastAsia="HY헤드라인M"/>
      <w:sz w:val="30"/>
      <w:szCs w:val="30"/>
    </w:rPr>
  </w:style>
  <w:style w:type="table" w:customStyle="1" w:styleId="1142">
    <w:name w:val="표 구분선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3">
    <w:name w:val="표 구분선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4">
    <w:name w:val="표 구분선7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5">
    <w:name w:val="표 구분선8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6">
    <w:name w:val="표 구분선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7">
    <w:name w:val="표 구분선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8">
    <w:name w:val="표 테마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49">
    <w:name w:val="xl24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0">
    <w:name w:val="xl24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1">
    <w:name w:val="xl24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2">
    <w:name w:val="xl24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3">
    <w:name w:val="xl246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8E4BC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4">
    <w:name w:val="xl24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8E4BC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5">
    <w:name w:val="xl24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6">
    <w:name w:val="xl24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7">
    <w:name w:val="xl25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8">
    <w:name w:val="xl25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9">
    <w:name w:val="xl252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0">
    <w:name w:val="xl25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1">
    <w:name w:val="xl254"/>
    <w:basedOn w:val="1"/>
    <w:uiPriority w:val="0"/>
    <w:pPr>
      <w:widowControl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2">
    <w:name w:val="xl25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3">
    <w:name w:val="xl256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4">
    <w:name w:val="xl25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sz w:val="24"/>
      <w:szCs w:val="24"/>
    </w:rPr>
  </w:style>
  <w:style w:type="paragraph" w:customStyle="1" w:styleId="1165">
    <w:name w:val="xl25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center"/>
    </w:pPr>
    <w:rPr>
      <w:rFonts w:ascii="Malgun Gothic" w:hAnsi="Malgun Gothic" w:eastAsia="Malgun Gothic"/>
      <w:sz w:val="24"/>
      <w:szCs w:val="24"/>
    </w:rPr>
  </w:style>
  <w:style w:type="paragraph" w:customStyle="1" w:styleId="1166">
    <w:name w:val="xl25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7">
    <w:name w:val="xl26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8">
    <w:name w:val="xl26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9">
    <w:name w:val="xl26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70">
    <w:name w:val="xl263"/>
    <w:basedOn w:val="1"/>
    <w:uiPriority w:val="0"/>
    <w:pPr>
      <w:widowControl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71">
    <w:name w:val="xl264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72">
    <w:name w:val="xl265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table" w:customStyle="1" w:styleId="1173">
    <w:name w:val="표 구분선9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4">
    <w:name w:val="표 구분선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5">
    <w:name w:val="표 구분선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6">
    <w:name w:val="표 테마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7">
    <w:name w:val="표 구분선10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78">
    <w:name w:val="테이블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179">
    <w:name w:val="xl60348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0">
    <w:name w:val="xl6034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1">
    <w:name w:val="xl6035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2">
    <w:name w:val="xl6035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3">
    <w:name w:val="xl60352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184">
    <w:name w:val="xl6035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85">
    <w:name w:val="xl60354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6">
    <w:name w:val="xl60355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7">
    <w:name w:val="xl60356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8">
    <w:name w:val="xl6035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9">
    <w:name w:val="xl60358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0">
    <w:name w:val="xl60359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1">
    <w:name w:val="xl6036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2">
    <w:name w:val="xl60361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3">
    <w:name w:val="xl60362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4">
    <w:name w:val="xl60363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5">
    <w:name w:val="xl6036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6">
    <w:name w:val="xl60365"/>
    <w:basedOn w:val="1"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7">
    <w:name w:val="xl60366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8">
    <w:name w:val="xl60367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9">
    <w:name w:val="xl60368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200">
    <w:name w:val="xl60369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201">
    <w:name w:val="xl60370"/>
    <w:basedOn w:val="1"/>
    <w:uiPriority w:val="0"/>
    <w:pPr>
      <w:widowControl/>
      <w:pBdr>
        <w:top w:val="single" w:color="auto" w:sz="4" w:space="0"/>
        <w:lef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2">
    <w:name w:val="xl60371"/>
    <w:basedOn w:val="1"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3">
    <w:name w:val="xl60372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4">
    <w:name w:val="xl6037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5">
    <w:name w:val="xl6037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6">
    <w:name w:val="○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207">
    <w:name w:val="붙임"/>
    <w:basedOn w:val="1"/>
    <w:uiPriority w:val="0"/>
    <w:pPr>
      <w:autoSpaceDE w:val="0"/>
      <w:autoSpaceDN w:val="0"/>
      <w:spacing w:line="432" w:lineRule="auto"/>
      <w:ind w:firstLine="200"/>
      <w:textAlignment w:val="baseline"/>
    </w:pPr>
    <w:rPr>
      <w:rFonts w:ascii="한양신명조" w:hAnsi="Gulim" w:eastAsia="Gulim"/>
      <w:b/>
      <w:bCs/>
      <w:sz w:val="24"/>
      <w:szCs w:val="24"/>
    </w:rPr>
  </w:style>
  <w:style w:type="table" w:customStyle="1" w:styleId="1208">
    <w:name w:val="표 구분선14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09">
    <w:name w:val="표 구분선15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0">
    <w:name w:val="표 테마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1">
    <w:name w:val="표 구분선3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2">
    <w:name w:val="표 구분선2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3">
    <w:name w:val="표 구분선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4">
    <w:name w:val="표 구분선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5">
    <w:name w:val="td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16">
    <w:name w:val="표 구분선4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7">
    <w:name w:val="표 구분선5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8">
    <w:name w:val="표 구분선6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9">
    <w:name w:val="표 구분선7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0">
    <w:name w:val="표 구분선8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1">
    <w:name w:val="표 구분선3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2">
    <w:name w:val="표 구분선1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3">
    <w:name w:val="표 테마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4">
    <w:name w:val="표 구분선9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5">
    <w:name w:val="표 구분선3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6">
    <w:name w:val="표 구분선1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7">
    <w:name w:val="표 테마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8">
    <w:name w:val="표 구분선10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9">
    <w:name w:val="표 구분선16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0">
    <w:name w:val="표 구분선3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1">
    <w:name w:val="표 구분선17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2">
    <w:name w:val="표 테마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33">
    <w:name w:val="표안_가운데정렬"/>
    <w:basedOn w:val="1"/>
    <w:uiPriority w:val="0"/>
    <w:pPr>
      <w:wordWrap/>
      <w:autoSpaceDN w:val="0"/>
      <w:snapToGrid w:val="0"/>
      <w:spacing w:line="360" w:lineRule="auto"/>
      <w:ind w:left="26"/>
      <w:jc w:val="center"/>
      <w:textAlignment w:val="baseline"/>
    </w:pPr>
    <w:rPr>
      <w:rFonts w:ascii="Batang" w:hAnsi="Gulim" w:eastAsia="Gulim"/>
      <w:spacing w:val="-20"/>
      <w:szCs w:val="22"/>
    </w:rPr>
  </w:style>
  <w:style w:type="paragraph" w:customStyle="1" w:styleId="1234">
    <w:name w:val="표안_왼쪽정렬"/>
    <w:basedOn w:val="1"/>
    <w:uiPriority w:val="0"/>
    <w:pPr>
      <w:wordWrap/>
      <w:autoSpaceDN w:val="0"/>
      <w:snapToGrid w:val="0"/>
      <w:spacing w:line="360" w:lineRule="auto"/>
      <w:ind w:left="26"/>
      <w:textAlignment w:val="baseline"/>
    </w:pPr>
    <w:rPr>
      <w:rFonts w:ascii="Batang" w:hAnsi="Gulim" w:eastAsia="Gulim"/>
      <w:spacing w:val="-20"/>
      <w:szCs w:val="22"/>
    </w:rPr>
  </w:style>
  <w:style w:type="table" w:customStyle="1" w:styleId="1235">
    <w:name w:val="표 구분선18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6">
    <w:name w:val="표 구분선19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7">
    <w:name w:val="표 테마5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8">
    <w:name w:val="표 구분선35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9">
    <w:name w:val="표 구분선2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0">
    <w:name w:val="표 구분선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1">
    <w:name w:val="표 구분선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2">
    <w:name w:val="td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43">
    <w:name w:val="표 구분선4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4">
    <w:name w:val="표 구분선5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5">
    <w:name w:val="표 구분선6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6">
    <w:name w:val="표 구분선7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7">
    <w:name w:val="표 구분선8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8">
    <w:name w:val="표 구분선3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9">
    <w:name w:val="표 구분선1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0">
    <w:name w:val="표 테마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1">
    <w:name w:val="표 구분선9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2">
    <w:name w:val="표 구분선32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3">
    <w:name w:val="표 구분선1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4">
    <w:name w:val="표 테마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5">
    <w:name w:val="표 구분선10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56">
    <w:name w:val="N표준 Char"/>
    <w:uiPriority w:val="0"/>
    <w:rPr>
      <w:rFonts w:ascii="Batang" w:hAnsi="Batang"/>
      <w:kern w:val="2"/>
      <w:lang w:val="en-US" w:eastAsia="ko-KR" w:bidi="ar-SA"/>
    </w:rPr>
  </w:style>
  <w:style w:type="paragraph" w:customStyle="1" w:styleId="1257">
    <w:name w:val="N개선권고사항_항목"/>
    <w:link w:val="1258"/>
    <w:uiPriority w:val="0"/>
    <w:pPr>
      <w:tabs>
        <w:tab w:val="left" w:pos="885"/>
      </w:tabs>
      <w:wordWrap w:val="0"/>
      <w:spacing w:before="72" w:after="72"/>
      <w:ind w:left="1440" w:hanging="221"/>
      <w:jc w:val="both"/>
    </w:pPr>
    <w:rPr>
      <w:rFonts w:ascii="Batang" w:hAnsi="Batang" w:eastAsia="Batang" w:cs="Times New Roman"/>
      <w:kern w:val="2"/>
      <w:sz w:val="22"/>
      <w:szCs w:val="22"/>
      <w:lang w:val="en-US" w:eastAsia="ko-KR" w:bidi="ar-SA"/>
    </w:rPr>
  </w:style>
  <w:style w:type="character" w:customStyle="1" w:styleId="1258">
    <w:name w:val="N개선권고사항_항목 Char"/>
    <w:link w:val="1257"/>
    <w:uiPriority w:val="0"/>
    <w:rPr>
      <w:rFonts w:ascii="Batang" w:hAnsi="Batang" w:eastAsia="Batang" w:cs="Times New Roman"/>
      <w:kern w:val="2"/>
      <w:sz w:val="22"/>
      <w:szCs w:val="22"/>
      <w:lang w:eastAsia="ko-KR"/>
    </w:rPr>
  </w:style>
  <w:style w:type="paragraph" w:customStyle="1" w:styleId="1259">
    <w:name w:val="총평"/>
    <w:basedOn w:val="1"/>
    <w:uiPriority w:val="0"/>
    <w:pPr>
      <w:autoSpaceDE w:val="0"/>
      <w:autoSpaceDN w:val="0"/>
      <w:snapToGrid w:val="0"/>
      <w:spacing w:line="384" w:lineRule="auto"/>
      <w:ind w:left="100" w:firstLine="300"/>
      <w:textAlignment w:val="baseline"/>
    </w:pPr>
    <w:rPr>
      <w:rFonts w:ascii="Gulim" w:hAnsi="Gulim" w:eastAsia="Gulim"/>
      <w:szCs w:val="22"/>
    </w:rPr>
  </w:style>
  <w:style w:type="paragraph" w:customStyle="1" w:styleId="1260">
    <w:name w:val="msonormal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261">
    <w:name w:val="제목-1.1"/>
    <w:basedOn w:val="1"/>
    <w:uiPriority w:val="0"/>
    <w:pPr>
      <w:autoSpaceDE w:val="0"/>
      <w:autoSpaceDN w:val="0"/>
      <w:spacing w:before="160" w:after="160" w:line="384" w:lineRule="auto"/>
      <w:textAlignment w:val="baseline"/>
    </w:pPr>
    <w:rPr>
      <w:rFonts w:ascii="나눔고딕 ExtraBold" w:hAnsi="Gulim" w:eastAsia="Gulim"/>
      <w:b/>
      <w:bCs/>
      <w:sz w:val="26"/>
      <w:szCs w:val="26"/>
    </w:rPr>
  </w:style>
  <w:style w:type="paragraph" w:customStyle="1" w:styleId="1262">
    <w:name w:val="표-내용셀"/>
    <w:basedOn w:val="1"/>
    <w:uiPriority w:val="0"/>
    <w:pPr>
      <w:autoSpaceDE w:val="0"/>
      <w:autoSpaceDN w:val="0"/>
      <w:spacing w:line="384" w:lineRule="auto"/>
      <w:textAlignment w:val="baseline"/>
    </w:pPr>
    <w:rPr>
      <w:rFonts w:ascii="나눔고딕 ExtraBold" w:hAnsi="Gulim" w:eastAsia="Gulim"/>
      <w:sz w:val="18"/>
      <w:szCs w:val="18"/>
    </w:rPr>
  </w:style>
  <w:style w:type="paragraph" w:customStyle="1" w:styleId="1263">
    <w:name w:val="제목-I"/>
    <w:basedOn w:val="1"/>
    <w:uiPriority w:val="0"/>
    <w:pPr>
      <w:autoSpaceDE w:val="0"/>
      <w:autoSpaceDN w:val="0"/>
      <w:spacing w:after="200" w:line="384" w:lineRule="auto"/>
      <w:textAlignment w:val="baseline"/>
    </w:pPr>
    <w:rPr>
      <w:rFonts w:ascii="나눔고딕 ExtraBold" w:hAnsi="Gulim" w:eastAsia="Gulim"/>
      <w:sz w:val="28"/>
      <w:szCs w:val="28"/>
    </w:rPr>
  </w:style>
  <w:style w:type="table" w:customStyle="1" w:styleId="1264">
    <w:name w:val="표 구분선20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5">
    <w:name w:val="표 구분선110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6">
    <w:name w:val="표 테마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7">
    <w:name w:val="표 구분선36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8">
    <w:name w:val="표 구분선2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9">
    <w:name w:val="표 구분선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0">
    <w:name w:val="표 구분선2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1">
    <w:name w:val="td4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72">
    <w:name w:val="표 구분선4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3">
    <w:name w:val="표 구분선5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4">
    <w:name w:val="표 구분선6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5">
    <w:name w:val="표 구분선7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6">
    <w:name w:val="표 구분선8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7">
    <w:name w:val="표 구분선3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8">
    <w:name w:val="표 구분선1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9">
    <w:name w:val="표 테마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0">
    <w:name w:val="표 구분선9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1">
    <w:name w:val="표 구분선3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2">
    <w:name w:val="표 구분선13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3">
    <w:name w:val="표 테마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4">
    <w:name w:val="표 구분선10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5">
    <w:name w:val="표 구분선14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6">
    <w:name w:val="표 구분선15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7">
    <w:name w:val="표 테마3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8">
    <w:name w:val="표 구분선33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9">
    <w:name w:val="표 구분선22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0">
    <w:name w:val="표 구분선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1">
    <w:name w:val="표 구분선2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2">
    <w:name w:val="td2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93">
    <w:name w:val="표 구분선4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4">
    <w:name w:val="표 구분선511"/>
    <w:basedOn w:val="62"/>
    <w:qFormat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5">
    <w:name w:val="표 구분선6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6">
    <w:name w:val="표 구분선7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7">
    <w:name w:val="표 구분선8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8">
    <w:name w:val="표 구분선3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9">
    <w:name w:val="표 구분선1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0">
    <w:name w:val="표 테마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1">
    <w:name w:val="표 구분선9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2">
    <w:name w:val="표 구분선3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3">
    <w:name w:val="표 구분선13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4">
    <w:name w:val="표 테마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5">
    <w:name w:val="표 구분선10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6">
    <w:name w:val="표 구분선16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7">
    <w:name w:val="표 구분선3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8">
    <w:name w:val="표 구분선17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9">
    <w:name w:val="표 테마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0">
    <w:name w:val="표 구분선18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1">
    <w:name w:val="표 구분선19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2">
    <w:name w:val="표 테마5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3">
    <w:name w:val="표 구분선35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4">
    <w:name w:val="표 구분선23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5">
    <w:name w:val="표 구분선112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6">
    <w:name w:val="표 구분선2121"/>
    <w:basedOn w:val="62"/>
    <w:qFormat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7">
    <w:name w:val="td3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18">
    <w:name w:val="표 구분선4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9">
    <w:name w:val="표 구분선5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0">
    <w:name w:val="표 구분선6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1">
    <w:name w:val="표 구분선7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2">
    <w:name w:val="표 구분선8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3">
    <w:name w:val="표 구분선31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4">
    <w:name w:val="표 구분선1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5">
    <w:name w:val="표 테마1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6">
    <w:name w:val="표 구분선9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7">
    <w:name w:val="표 구분선32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8">
    <w:name w:val="표 구분선13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9">
    <w:name w:val="표 테마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30">
    <w:name w:val="표 구분선10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31">
    <w:name w:val="서비스"/>
    <w:basedOn w:val="6"/>
    <w:next w:val="20"/>
    <w:uiPriority w:val="0"/>
    <w:pPr>
      <w:numPr>
        <w:numId w:val="0"/>
      </w:numPr>
      <w:tabs>
        <w:tab w:val="left" w:pos="1320"/>
      </w:tabs>
      <w:autoSpaceDE/>
      <w:autoSpaceDN/>
      <w:spacing w:after="40" w:line="300" w:lineRule="auto"/>
    </w:pPr>
    <w:rPr>
      <w:rFonts w:hAnsi="Arial"/>
      <w:bCs/>
      <w:iCs/>
      <w:color w:val="auto"/>
      <w:w w:val="100"/>
      <w:kern w:val="0"/>
      <w:sz w:val="24"/>
      <w:szCs w:val="28"/>
      <w:lang w:val="en-US" w:eastAsia="ko-KR"/>
    </w:rPr>
  </w:style>
  <w:style w:type="paragraph" w:customStyle="1" w:styleId="1332">
    <w:name w:val="항목원"/>
    <w:basedOn w:val="1"/>
    <w:uiPriority w:val="0"/>
    <w:pPr>
      <w:numPr>
        <w:ilvl w:val="0"/>
        <w:numId w:val="66"/>
      </w:numPr>
      <w:tabs>
        <w:tab w:val="left" w:pos="425"/>
      </w:tabs>
      <w:adjustRightInd w:val="0"/>
      <w:spacing w:after="100" w:line="360" w:lineRule="atLeast"/>
      <w:textAlignment w:val="baseline"/>
    </w:pPr>
    <w:rPr>
      <w:rFonts w:eastAsia="Batang" w:cs="Times New Roman"/>
      <w:iCs/>
      <w:color w:val="auto"/>
      <w:spacing w:val="-6"/>
      <w:w w:val="95"/>
      <w:sz w:val="24"/>
      <w:szCs w:val="32"/>
    </w:rPr>
  </w:style>
  <w:style w:type="paragraph" w:customStyle="1" w:styleId="1333">
    <w:name w:val="참고"/>
    <w:basedOn w:val="1"/>
    <w:next w:val="1"/>
    <w:uiPriority w:val="0"/>
    <w:pPr>
      <w:adjustRightInd w:val="0"/>
      <w:spacing w:after="180" w:line="360" w:lineRule="atLeast"/>
      <w:ind w:left="1021" w:hanging="284"/>
      <w:textAlignment w:val="baseline"/>
    </w:pPr>
    <w:rPr>
      <w:rFonts w:ascii="Arial" w:hAnsi="Arial" w:eastAsia="Dotum" w:cs="Times New Roman"/>
      <w:iCs/>
      <w:color w:val="auto"/>
      <w:spacing w:val="-6"/>
      <w:w w:val="95"/>
      <w:sz w:val="18"/>
      <w:szCs w:val="32"/>
    </w:rPr>
  </w:style>
  <w:style w:type="paragraph" w:customStyle="1" w:styleId="1334">
    <w:name w:val="네모본문"/>
    <w:basedOn w:val="391"/>
    <w:uiPriority w:val="0"/>
    <w:pPr>
      <w:tabs>
        <w:tab w:val="clear" w:pos="350"/>
        <w:tab w:val="clear" w:pos="690"/>
      </w:tabs>
      <w:autoSpaceDE w:val="0"/>
      <w:autoSpaceDN w:val="0"/>
      <w:spacing w:before="0" w:beforeLines="20" w:after="0" w:line="240" w:lineRule="auto"/>
      <w:ind w:left="199" w:leftChars="199" w:firstLine="0"/>
    </w:pPr>
    <w:rPr>
      <w:rFonts w:ascii="Batang" w:hAnsi="Batang" w:cs="Times New Roman"/>
      <w:b w:val="0"/>
      <w:iCs/>
      <w:color w:val="auto"/>
      <w:kern w:val="2"/>
      <w:szCs w:val="11"/>
    </w:rPr>
  </w:style>
  <w:style w:type="paragraph" w:customStyle="1" w:styleId="1335">
    <w:name w:val="C표준"/>
    <w:basedOn w:val="1"/>
    <w:uiPriority w:val="0"/>
    <w:pPr>
      <w:overflowPunct w:val="0"/>
      <w:autoSpaceDE w:val="0"/>
      <w:autoSpaceDN w:val="0"/>
      <w:spacing w:line="360" w:lineRule="exact"/>
      <w:textAlignment w:val="center"/>
    </w:pPr>
    <w:rPr>
      <w:rFonts w:ascii="Times New Roman" w:hAnsi="Times New Roman" w:eastAsia="DotumChe" w:cs="Times New Roman"/>
      <w:color w:val="auto"/>
      <w:kern w:val="2"/>
    </w:rPr>
  </w:style>
  <w:style w:type="paragraph" w:customStyle="1" w:styleId="1336">
    <w:name w:val="C글머리표1"/>
    <w:basedOn w:val="1335"/>
    <w:uiPriority w:val="0"/>
    <w:pPr>
      <w:numPr>
        <w:ilvl w:val="0"/>
        <w:numId w:val="67"/>
      </w:numPr>
      <w:tabs>
        <w:tab w:val="left" w:pos="574"/>
        <w:tab w:val="clear" w:pos="814"/>
      </w:tabs>
      <w:spacing w:before="60" w:after="60"/>
      <w:ind w:left="567"/>
    </w:pPr>
  </w:style>
  <w:style w:type="paragraph" w:customStyle="1" w:styleId="1337">
    <w:name w:val="C표글머리표2"/>
    <w:basedOn w:val="1"/>
    <w:uiPriority w:val="0"/>
    <w:pPr>
      <w:numPr>
        <w:ilvl w:val="0"/>
        <w:numId w:val="68"/>
      </w:numPr>
      <w:tabs>
        <w:tab w:val="clear" w:pos="646"/>
      </w:tabs>
      <w:adjustRightInd w:val="0"/>
      <w:spacing w:before="40" w:after="40" w:line="300" w:lineRule="exact"/>
      <w:ind w:left="384" w:leftChars="100"/>
      <w:jc w:val="left"/>
      <w:textAlignment w:val="center"/>
    </w:pPr>
    <w:rPr>
      <w:rFonts w:ascii="Times New Roman" w:hAnsi="Times New Roman" w:eastAsia="GulimChe" w:cs="Times New Roman"/>
      <w:color w:val="auto"/>
      <w:sz w:val="20"/>
    </w:rPr>
  </w:style>
  <w:style w:type="paragraph" w:customStyle="1" w:styleId="1338">
    <w:name w:val="C제목2-1.1"/>
    <w:basedOn w:val="1"/>
    <w:next w:val="1335"/>
    <w:uiPriority w:val="0"/>
    <w:pPr>
      <w:overflowPunct w:val="0"/>
      <w:autoSpaceDE w:val="0"/>
      <w:autoSpaceDN w:val="0"/>
      <w:spacing w:before="120" w:after="60" w:line="600" w:lineRule="exact"/>
      <w:textAlignment w:val="center"/>
      <w:outlineLvl w:val="1"/>
    </w:pPr>
    <w:rPr>
      <w:rFonts w:ascii="Times New Roman" w:hAnsi="Times New Roman" w:eastAsia="Batang" w:cs="Times New Roman"/>
      <w:b/>
      <w:color w:val="auto"/>
      <w:kern w:val="2"/>
      <w:sz w:val="32"/>
    </w:rPr>
  </w:style>
  <w:style w:type="paragraph" w:customStyle="1" w:styleId="1339">
    <w:name w:val="SCANJ_종_제목3"/>
    <w:basedOn w:val="3"/>
    <w:link w:val="1340"/>
    <w:qFormat/>
    <w:uiPriority w:val="0"/>
    <w:pPr>
      <w:tabs>
        <w:tab w:val="left" w:pos="660"/>
      </w:tabs>
      <w:adjustRightInd w:val="0"/>
      <w:spacing w:before="360" w:after="180" w:line="300" w:lineRule="auto"/>
      <w:jc w:val="left"/>
      <w:textAlignment w:val="baseline"/>
    </w:pPr>
    <w:rPr>
      <w:rFonts w:ascii="BatangChe" w:eastAsia="BatangChe" w:cs="Times New Roman"/>
      <w:b/>
      <w:iCs/>
      <w:kern w:val="0"/>
      <w:sz w:val="32"/>
      <w:szCs w:val="28"/>
    </w:rPr>
  </w:style>
  <w:style w:type="character" w:customStyle="1" w:styleId="1340">
    <w:name w:val="SCANJ_종_제목3 Char"/>
    <w:link w:val="1339"/>
    <w:uiPriority w:val="0"/>
    <w:rPr>
      <w:rFonts w:hAnsi="Arial" w:cs="Times New Roman"/>
      <w:b/>
      <w:iCs/>
      <w:sz w:val="32"/>
      <w:szCs w:val="28"/>
    </w:rPr>
  </w:style>
  <w:style w:type="paragraph" w:customStyle="1" w:styleId="1341">
    <w:name w:val="SCANJ_제목2"/>
    <w:basedOn w:val="3"/>
    <w:link w:val="1342"/>
    <w:qFormat/>
    <w:uiPriority w:val="0"/>
    <w:pPr>
      <w:widowControl/>
      <w:tabs>
        <w:tab w:val="left" w:pos="660"/>
      </w:tabs>
      <w:wordWrap/>
      <w:overflowPunct w:val="0"/>
      <w:autoSpaceDE w:val="0"/>
      <w:autoSpaceDN w:val="0"/>
      <w:adjustRightInd w:val="0"/>
      <w:spacing w:line="500" w:lineRule="exact"/>
      <w:jc w:val="left"/>
      <w:textAlignment w:val="baseline"/>
    </w:pPr>
    <w:rPr>
      <w:rFonts w:ascii="BatangChe" w:hAnsi="BatangChe" w:eastAsia="BatangChe" w:cs="Times New Roman"/>
      <w:b/>
      <w:iCs/>
      <w:kern w:val="0"/>
      <w:sz w:val="28"/>
      <w:szCs w:val="32"/>
      <w:lang w:val="zh-CN" w:eastAsia="zh-CN"/>
    </w:rPr>
  </w:style>
  <w:style w:type="character" w:customStyle="1" w:styleId="1342">
    <w:name w:val="SCANJ_제목2 Char"/>
    <w:link w:val="1341"/>
    <w:uiPriority w:val="0"/>
    <w:rPr>
      <w:rFonts w:cs="Times New Roman"/>
      <w:b/>
      <w:iCs/>
      <w:sz w:val="28"/>
      <w:szCs w:val="32"/>
      <w:lang w:val="zh-CN" w:eastAsia="zh-CN"/>
    </w:rPr>
  </w:style>
  <w:style w:type="paragraph" w:customStyle="1" w:styleId="1343">
    <w:name w:val="SCANJ_제목3"/>
    <w:basedOn w:val="4"/>
    <w:link w:val="1344"/>
    <w:qFormat/>
    <w:uiPriority w:val="0"/>
    <w:pPr>
      <w:widowControl/>
      <w:numPr>
        <w:numId w:val="69"/>
      </w:numPr>
      <w:tabs>
        <w:tab w:val="left" w:pos="567"/>
        <w:tab w:val="left" w:pos="907"/>
      </w:tabs>
      <w:wordWrap/>
      <w:overflowPunct w:val="0"/>
      <w:autoSpaceDE w:val="0"/>
      <w:autoSpaceDN w:val="0"/>
      <w:spacing w:before="120" w:after="60" w:line="240" w:lineRule="auto"/>
      <w:ind w:left="993" w:hanging="993"/>
      <w:jc w:val="left"/>
    </w:pPr>
    <w:rPr>
      <w:rFonts w:ascii="BatangChe" w:hAnsi="BatangChe" w:eastAsia="BatangChe"/>
      <w:color w:val="auto"/>
      <w:sz w:val="24"/>
      <w:szCs w:val="24"/>
    </w:rPr>
  </w:style>
  <w:style w:type="character" w:customStyle="1" w:styleId="1344">
    <w:name w:val="SCANJ_제목3 Char"/>
    <w:link w:val="1343"/>
    <w:uiPriority w:val="0"/>
    <w:rPr>
      <w:rFonts w:cs="Times New Roman"/>
      <w:sz w:val="24"/>
      <w:szCs w:val="24"/>
      <w:lang w:val="zh-CN" w:eastAsia="zh-CN"/>
    </w:rPr>
  </w:style>
  <w:style w:type="paragraph" w:customStyle="1" w:styleId="1345">
    <w:name w:val="SCANJ_제목3_2"/>
    <w:basedOn w:val="1343"/>
    <w:link w:val="1346"/>
    <w:uiPriority w:val="0"/>
  </w:style>
  <w:style w:type="character" w:customStyle="1" w:styleId="1346">
    <w:name w:val="SCANJ_제목3_2 Char"/>
    <w:link w:val="1345"/>
    <w:uiPriority w:val="0"/>
    <w:rPr>
      <w:rFonts w:cs="Times New Roman"/>
      <w:sz w:val="24"/>
      <w:szCs w:val="24"/>
      <w:lang w:val="zh-CN" w:eastAsia="zh-CN"/>
    </w:rPr>
  </w:style>
  <w:style w:type="paragraph" w:customStyle="1" w:styleId="1347">
    <w:name w:val="DocDefaults"/>
    <w:uiPriority w:val="0"/>
    <w:rPr>
      <w:rFonts w:ascii="Times New Roman" w:hAnsi="Times New Roman" w:eastAsia="Batang" w:cs="Times New Roman"/>
      <w:lang w:val="en-US" w:eastAsia="ko-KR" w:bidi="ar-SA"/>
    </w:rPr>
  </w:style>
  <w:style w:type="table" w:customStyle="1" w:styleId="1348">
    <w:name w:val="표 구분선8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49">
    <w:name w:val="표 본문_중간정렬"/>
    <w:basedOn w:val="1"/>
    <w:uiPriority w:val="0"/>
    <w:pPr>
      <w:wordWrap/>
      <w:autoSpaceDE w:val="0"/>
      <w:autoSpaceDN w:val="0"/>
      <w:snapToGrid w:val="0"/>
      <w:spacing w:line="384" w:lineRule="auto"/>
      <w:jc w:val="center"/>
      <w:textAlignment w:val="baseline"/>
    </w:pPr>
    <w:rPr>
      <w:rFonts w:ascii="Malgun Gothic" w:hAnsi="Gulim" w:eastAsia="Gulim"/>
      <w:sz w:val="20"/>
    </w:rPr>
  </w:style>
  <w:style w:type="table" w:customStyle="1" w:styleId="1350">
    <w:name w:val="표 구분선25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1">
    <w:name w:val="표 구분선11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2">
    <w:name w:val="표 테마7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3">
    <w:name w:val="표 구분선37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4">
    <w:name w:val="표 구분선2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5">
    <w:name w:val="표 구분선115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6">
    <w:name w:val="표 구분선2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7">
    <w:name w:val="td5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58">
    <w:name w:val="표 구분선4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9">
    <w:name w:val="표 구분선5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0">
    <w:name w:val="표 구분선6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1">
    <w:name w:val="표 구분선7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2">
    <w:name w:val="표 구분선85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3">
    <w:name w:val="표 구분선31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4">
    <w:name w:val="표 구분선12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5">
    <w:name w:val="표 테마1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6">
    <w:name w:val="표 구분선94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7">
    <w:name w:val="표 구분선32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8">
    <w:name w:val="표 구분선13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9">
    <w:name w:val="표 테마2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0">
    <w:name w:val="표 구분선10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1">
    <w:name w:val="표 구분선14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2">
    <w:name w:val="표 구분선15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3">
    <w:name w:val="표 테마3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4">
    <w:name w:val="표 구분선33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5">
    <w:name w:val="표 구분선22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6">
    <w:name w:val="표 구분선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7">
    <w:name w:val="표 구분선2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8">
    <w:name w:val="td2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79">
    <w:name w:val="표 구분선4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0">
    <w:name w:val="표 구분선5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1">
    <w:name w:val="표 구분선6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2">
    <w:name w:val="표 구분선7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3">
    <w:name w:val="표 구분선8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4">
    <w:name w:val="표 구분선3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5">
    <w:name w:val="표 구분선1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6">
    <w:name w:val="표 테마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7">
    <w:name w:val="표 구분선9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8">
    <w:name w:val="표 구분선3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9">
    <w:name w:val="표 구분선13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0">
    <w:name w:val="표 테마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1">
    <w:name w:val="표 구분선10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2">
    <w:name w:val="표 구분선16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3">
    <w:name w:val="표 구분선34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4">
    <w:name w:val="표 구분선17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5">
    <w:name w:val="표 테마4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6">
    <w:name w:val="표 구분선18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7">
    <w:name w:val="표 구분선19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8">
    <w:name w:val="표 테마5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9">
    <w:name w:val="표 구분선35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0">
    <w:name w:val="표 구분선23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1">
    <w:name w:val="표 구분선112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2">
    <w:name w:val="표 구분선212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3">
    <w:name w:val="td3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04">
    <w:name w:val="표 구분선4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5">
    <w:name w:val="표 구분선5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6">
    <w:name w:val="표 구분선6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7">
    <w:name w:val="표 구분선7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8">
    <w:name w:val="표 구분선82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9">
    <w:name w:val="표 구분선312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0">
    <w:name w:val="표 구분선12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1">
    <w:name w:val="표 테마1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2">
    <w:name w:val="표 구분선92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3">
    <w:name w:val="표 구분선322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4">
    <w:name w:val="표 구분선13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5">
    <w:name w:val="표 테마2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6">
    <w:name w:val="표 구분선10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7">
    <w:name w:val="표 구분선20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8">
    <w:name w:val="표 구분선110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9">
    <w:name w:val="표 테마6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0">
    <w:name w:val="표 구분선36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1">
    <w:name w:val="표 구분선24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2">
    <w:name w:val="표 구분선113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3">
    <w:name w:val="표 구분선213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4">
    <w:name w:val="td4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25">
    <w:name w:val="표 구분선4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6">
    <w:name w:val="표 구분선5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7">
    <w:name w:val="표 구분선6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8">
    <w:name w:val="표 구분선7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9">
    <w:name w:val="표 구분선83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0">
    <w:name w:val="표 구분선31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1">
    <w:name w:val="표 구분선12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2">
    <w:name w:val="표 테마1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3">
    <w:name w:val="표 구분선93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4">
    <w:name w:val="표 구분선32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5">
    <w:name w:val="표 구분선13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6">
    <w:name w:val="표 테마2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7">
    <w:name w:val="표 구분선10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8">
    <w:name w:val="표 구분선14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9">
    <w:name w:val="표 구분선15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0">
    <w:name w:val="표 테마3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1">
    <w:name w:val="표 구분선33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2">
    <w:name w:val="표 구분선22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3">
    <w:name w:val="표 구분선1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4">
    <w:name w:val="표 구분선2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5">
    <w:name w:val="td2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46">
    <w:name w:val="표 구분선4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7">
    <w:name w:val="표 구분선5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8">
    <w:name w:val="표 구분선6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9">
    <w:name w:val="표 구분선7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0">
    <w:name w:val="표 구분선81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1">
    <w:name w:val="표 구분선31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2">
    <w:name w:val="표 구분선12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3">
    <w:name w:val="표 테마1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4">
    <w:name w:val="표 구분선91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5">
    <w:name w:val="표 구분선32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6">
    <w:name w:val="표 구분선13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7">
    <w:name w:val="표 테마2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8">
    <w:name w:val="표 구분선10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9">
    <w:name w:val="표 구분선16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0">
    <w:name w:val="표 구분선34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1">
    <w:name w:val="표 구분선17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2">
    <w:name w:val="표 테마4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3">
    <w:name w:val="표 구분선18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4">
    <w:name w:val="표 구분선19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5">
    <w:name w:val="표 테마5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6">
    <w:name w:val="표 구분선35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7">
    <w:name w:val="표 구분선23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8">
    <w:name w:val="표 구분선11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9">
    <w:name w:val="표 구분선21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0">
    <w:name w:val="td3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71">
    <w:name w:val="표 구분선4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2">
    <w:name w:val="표 구분선5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3">
    <w:name w:val="표 구분선6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4">
    <w:name w:val="표 구분선7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5">
    <w:name w:val="표 구분선82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6">
    <w:name w:val="표 구분선31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7">
    <w:name w:val="표 구분선12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8">
    <w:name w:val="표 테마1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9">
    <w:name w:val="표 구분선92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0">
    <w:name w:val="표 구분선32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1">
    <w:name w:val="표 구분선13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2">
    <w:name w:val="표 테마2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3">
    <w:name w:val="표 구분선10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4">
    <w:name w:val="표 구분선84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5">
    <w:name w:val="표 구분선251"/>
    <w:basedOn w:val="62"/>
    <w:uiPriority w:val="59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6">
    <w:name w:val="표 구분선1141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7">
    <w:name w:val="표 구분선26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8">
    <w:name w:val="td5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89">
    <w:name w:val="표 구분선371"/>
    <w:basedOn w:val="62"/>
    <w:uiPriority w:val="0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90">
    <w:name w:val="CAS-범례"/>
    <w:basedOn w:val="1"/>
    <w:next w:val="1"/>
    <w:uiPriority w:val="13"/>
    <w:pPr>
      <w:autoSpaceDE w:val="0"/>
      <w:autoSpaceDN w:val="0"/>
      <w:ind w:left="810" w:leftChars="368" w:firstLine="42" w:firstLineChars="21"/>
      <w:jc w:val="right"/>
    </w:pPr>
    <w:rPr>
      <w:rFonts w:cs="Times New Roman"/>
      <w:color w:val="auto"/>
      <w:kern w:val="2"/>
      <w:sz w:val="20"/>
    </w:rPr>
  </w:style>
  <w:style w:type="paragraph" w:customStyle="1" w:styleId="1491">
    <w:name w:val="CAS-표(10)-중간맞춤"/>
    <w:basedOn w:val="1"/>
    <w:qFormat/>
    <w:uiPriority w:val="11"/>
    <w:pPr>
      <w:autoSpaceDE w:val="0"/>
      <w:autoSpaceDN w:val="0"/>
      <w:ind w:left="2"/>
      <w:jc w:val="center"/>
    </w:pPr>
    <w:rPr>
      <w:rFonts w:ascii="Batang" w:cs="Times New Roman"/>
      <w:color w:val="auto"/>
      <w:kern w:val="2"/>
      <w:sz w:val="20"/>
      <w:szCs w:val="24"/>
    </w:rPr>
  </w:style>
  <w:style w:type="table" w:customStyle="1" w:styleId="1492">
    <w:name w:val="표 구분선44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93">
    <w:name w:val="표 구분선5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94">
    <w:name w:val="중간 눈금 1 - 강조색 21"/>
    <w:basedOn w:val="1"/>
    <w:qFormat/>
    <w:uiPriority w:val="34"/>
    <w:pPr>
      <w:widowControl/>
      <w:wordWrap/>
      <w:ind w:left="800" w:leftChars="400"/>
      <w:jc w:val="left"/>
    </w:pPr>
    <w:rPr>
      <w:rFonts w:ascii="Times New Roman" w:hAnsi="Times New Roman" w:cs="Times New Roman"/>
      <w:color w:val="auto"/>
      <w:sz w:val="24"/>
      <w:szCs w:val="24"/>
    </w:rPr>
  </w:style>
  <w:style w:type="paragraph" w:customStyle="1" w:styleId="1495">
    <w:name w:val="List Paragraph1"/>
    <w:basedOn w:val="1"/>
    <w:uiPriority w:val="0"/>
    <w:pPr>
      <w:widowControl/>
      <w:wordWrap/>
      <w:autoSpaceDE w:val="0"/>
      <w:autoSpaceDN w:val="0"/>
      <w:ind w:left="800" w:leftChars="400"/>
      <w:jc w:val="left"/>
    </w:pPr>
    <w:rPr>
      <w:rFonts w:ascii="Malgun Gothic" w:hAnsi="Malgun Gothic" w:eastAsia="Malgun Gothic" w:cs="Times New Roman"/>
      <w:color w:val="auto"/>
      <w:sz w:val="20"/>
      <w:szCs w:val="22"/>
    </w:rPr>
  </w:style>
  <w:style w:type="paragraph" w:customStyle="1" w:styleId="1496">
    <w:name w:val="Heading 21"/>
    <w:basedOn w:val="1"/>
    <w:next w:val="1"/>
    <w:uiPriority w:val="0"/>
    <w:pPr>
      <w:keepNext/>
      <w:widowControl/>
      <w:wordWrap/>
      <w:adjustRightInd w:val="0"/>
      <w:spacing w:before="240" w:after="120" w:line="360" w:lineRule="atLeast"/>
      <w:ind w:left="1440" w:hanging="720"/>
      <w:jc w:val="left"/>
      <w:textAlignment w:val="baseline"/>
    </w:pPr>
    <w:rPr>
      <w:rFonts w:ascii="Times New Roman" w:hAnsi="Times New Roman" w:cs="Times New Roman"/>
      <w:b/>
      <w:color w:val="auto"/>
      <w:sz w:val="20"/>
      <w:szCs w:val="24"/>
    </w:rPr>
  </w:style>
  <w:style w:type="paragraph" w:customStyle="1" w:styleId="1497">
    <w:name w:val="Heading 31"/>
    <w:basedOn w:val="1"/>
    <w:next w:val="1"/>
    <w:uiPriority w:val="0"/>
    <w:pPr>
      <w:keepNext/>
      <w:widowControl/>
      <w:wordWrap/>
      <w:adjustRightInd w:val="0"/>
      <w:spacing w:before="240" w:after="120" w:line="360" w:lineRule="atLeast"/>
      <w:ind w:left="1440" w:hanging="720"/>
      <w:jc w:val="left"/>
      <w:textAlignment w:val="baseline"/>
    </w:pPr>
    <w:rPr>
      <w:rFonts w:ascii="Times New Roman" w:hAnsi="Times New Roman" w:cs="Times New Roman"/>
      <w:color w:val="auto"/>
      <w:sz w:val="20"/>
      <w:szCs w:val="24"/>
    </w:rPr>
  </w:style>
  <w:style w:type="paragraph" w:customStyle="1" w:styleId="1498">
    <w:name w:val="Heading 11"/>
    <w:basedOn w:val="1"/>
    <w:next w:val="1"/>
    <w:uiPriority w:val="0"/>
    <w:pPr>
      <w:keepNext/>
      <w:pageBreakBefore/>
      <w:widowControl/>
      <w:wordWrap/>
      <w:adjustRightInd w:val="0"/>
      <w:spacing w:before="240" w:after="240" w:line="360" w:lineRule="atLeast"/>
      <w:ind w:left="720" w:hanging="720"/>
      <w:jc w:val="left"/>
      <w:textAlignment w:val="baseline"/>
    </w:pPr>
    <w:rPr>
      <w:rFonts w:ascii="Times New Roman" w:hAnsi="Times New Roman" w:cs="Times New Roman"/>
      <w:b/>
      <w:color w:val="auto"/>
      <w:sz w:val="28"/>
      <w:szCs w:val="24"/>
    </w:rPr>
  </w:style>
  <w:style w:type="paragraph" w:customStyle="1" w:styleId="1499">
    <w:name w:val="Heading 41"/>
    <w:basedOn w:val="1"/>
    <w:next w:val="1"/>
    <w:uiPriority w:val="0"/>
    <w:pPr>
      <w:keepNext/>
      <w:widowControl/>
      <w:wordWrap/>
      <w:adjustRightInd w:val="0"/>
      <w:spacing w:before="240" w:after="60" w:line="360" w:lineRule="atLeast"/>
      <w:ind w:left="2880" w:hanging="720"/>
      <w:jc w:val="left"/>
      <w:textAlignment w:val="baseline"/>
    </w:pPr>
    <w:rPr>
      <w:rFonts w:ascii="Times New Roman" w:hAnsi="Times New Roman" w:cs="Times New Roman"/>
      <w:b/>
      <w:i/>
      <w:color w:val="auto"/>
      <w:sz w:val="20"/>
      <w:szCs w:val="24"/>
    </w:rPr>
  </w:style>
  <w:style w:type="paragraph" w:customStyle="1" w:styleId="1500">
    <w:name w:val="Heading 5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 w:cs="Times New Roman"/>
      <w:color w:val="auto"/>
      <w:sz w:val="24"/>
      <w:szCs w:val="24"/>
    </w:rPr>
  </w:style>
  <w:style w:type="paragraph" w:customStyle="1" w:styleId="1501">
    <w:name w:val="Heading 6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 w:cs="Times New Roman"/>
      <w:i/>
      <w:color w:val="auto"/>
      <w:sz w:val="24"/>
      <w:szCs w:val="24"/>
    </w:rPr>
  </w:style>
  <w:style w:type="paragraph" w:customStyle="1" w:styleId="1502">
    <w:name w:val="Heading 7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 w:cs="Times New Roman"/>
      <w:color w:val="auto"/>
      <w:sz w:val="20"/>
      <w:szCs w:val="24"/>
    </w:rPr>
  </w:style>
  <w:style w:type="paragraph" w:customStyle="1" w:styleId="1503">
    <w:name w:val="Heading 8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 w:cs="Times New Roman"/>
      <w:i/>
      <w:color w:val="auto"/>
      <w:sz w:val="20"/>
      <w:szCs w:val="24"/>
    </w:rPr>
  </w:style>
  <w:style w:type="paragraph" w:customStyle="1" w:styleId="1504">
    <w:name w:val="Heading 9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 w:cs="Times New Roman"/>
      <w:i/>
      <w:color w:val="auto"/>
      <w:sz w:val="18"/>
      <w:szCs w:val="24"/>
    </w:rPr>
  </w:style>
  <w:style w:type="paragraph" w:customStyle="1" w:styleId="1505">
    <w:name w:val="TOC Heading1"/>
    <w:basedOn w:val="2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 w:cs="Times New Roman"/>
      <w:b/>
      <w:kern w:val="28"/>
      <w:sz w:val="32"/>
    </w:rPr>
  </w:style>
  <w:style w:type="paragraph" w:customStyle="1" w:styleId="1506">
    <w:name w:val="눈금 표 5 어둡게 - 강조색 11"/>
    <w:basedOn w:val="2"/>
    <w:next w:val="1"/>
    <w:qFormat/>
    <w:uiPriority w:val="39"/>
    <w:pPr>
      <w:keepLines/>
      <w:widowControl/>
      <w:wordWrap/>
      <w:spacing w:before="480" w:line="276" w:lineRule="auto"/>
      <w:jc w:val="left"/>
      <w:outlineLvl w:val="9"/>
    </w:pPr>
    <w:rPr>
      <w:rFonts w:ascii="Malgun Gothic" w:hAnsi="Malgun Gothic" w:eastAsia="Malgun Gothic" w:cs="Times New Roman"/>
      <w:b/>
      <w:bCs/>
      <w:color w:val="365F91"/>
      <w:kern w:val="0"/>
      <w:sz w:val="28"/>
      <w:szCs w:val="28"/>
    </w:rPr>
  </w:style>
  <w:style w:type="paragraph" w:customStyle="1" w:styleId="1507">
    <w:name w:val="표준5"/>
    <w:uiPriority w:val="0"/>
    <w:pPr>
      <w:autoSpaceDE w:val="0"/>
      <w:autoSpaceDN w:val="0"/>
      <w:adjustRightInd w:val="0"/>
    </w:pPr>
    <w:rPr>
      <w:rFonts w:ascii="Arial" w:hAnsi="Arial" w:eastAsia="Batang" w:cs="Arial"/>
      <w:lang w:val="en-US" w:eastAsia="ko-KR" w:bidi="ar-SA"/>
    </w:rPr>
  </w:style>
  <w:style w:type="character" w:customStyle="1" w:styleId="1508">
    <w:name w:val="중간 눈금 2 - 강조색 2 Char"/>
    <w:link w:val="1509"/>
    <w:locked/>
    <w:uiPriority w:val="29"/>
    <w:rPr>
      <w:i/>
      <w:iCs/>
      <w:color w:val="000000"/>
      <w:kern w:val="2"/>
      <w:sz w:val="22"/>
    </w:rPr>
  </w:style>
  <w:style w:type="paragraph" w:customStyle="1" w:styleId="1509">
    <w:name w:val="중간 눈금 2 - 강조색 21"/>
    <w:basedOn w:val="1"/>
    <w:next w:val="1"/>
    <w:link w:val="1508"/>
    <w:qFormat/>
    <w:uiPriority w:val="29"/>
    <w:pPr>
      <w:widowControl/>
      <w:wordWrap/>
      <w:jc w:val="left"/>
    </w:pPr>
    <w:rPr>
      <w:i/>
      <w:iCs/>
      <w:kern w:val="2"/>
    </w:rPr>
  </w:style>
  <w:style w:type="character" w:customStyle="1" w:styleId="1510">
    <w:name w:val="중간 눈금 3 - 강조색 2 Char"/>
    <w:link w:val="1511"/>
    <w:locked/>
    <w:uiPriority w:val="30"/>
    <w:rPr>
      <w:b/>
      <w:bCs/>
      <w:i/>
      <w:iCs/>
      <w:color w:val="4F81BD"/>
      <w:kern w:val="2"/>
      <w:sz w:val="22"/>
    </w:rPr>
  </w:style>
  <w:style w:type="paragraph" w:customStyle="1" w:styleId="1511">
    <w:name w:val="중간 눈금 3 - 강조색 21"/>
    <w:basedOn w:val="1"/>
    <w:next w:val="1"/>
    <w:link w:val="1510"/>
    <w:qFormat/>
    <w:uiPriority w:val="30"/>
    <w:pPr>
      <w:widowControl/>
      <w:pBdr>
        <w:bottom w:val="single" w:color="4F81BD" w:sz="4" w:space="4"/>
      </w:pBdr>
      <w:wordWrap/>
      <w:spacing w:before="200" w:after="280"/>
      <w:ind w:left="936" w:right="936"/>
      <w:jc w:val="left"/>
    </w:pPr>
    <w:rPr>
      <w:b/>
      <w:bCs/>
      <w:i/>
      <w:iCs/>
      <w:color w:val="4F81BD"/>
      <w:kern w:val="2"/>
    </w:rPr>
  </w:style>
  <w:style w:type="character" w:customStyle="1" w:styleId="1512">
    <w:name w:val="눈금 표 6 색상형1"/>
    <w:qFormat/>
    <w:uiPriority w:val="19"/>
    <w:rPr>
      <w:i/>
      <w:iCs/>
      <w:color w:val="808080"/>
    </w:rPr>
  </w:style>
  <w:style w:type="character" w:customStyle="1" w:styleId="1513">
    <w:name w:val="눈금 표 7 색상형1"/>
    <w:qFormat/>
    <w:uiPriority w:val="21"/>
    <w:rPr>
      <w:b/>
      <w:bCs/>
      <w:i/>
      <w:iCs/>
      <w:color w:val="4F81BD"/>
    </w:rPr>
  </w:style>
  <w:style w:type="character" w:customStyle="1" w:styleId="1514">
    <w:name w:val="눈금 표 1 밝게 - 강조색 11"/>
    <w:qFormat/>
    <w:uiPriority w:val="31"/>
    <w:rPr>
      <w:smallCaps/>
      <w:color w:val="C0504D"/>
      <w:u w:val="single"/>
    </w:rPr>
  </w:style>
  <w:style w:type="character" w:customStyle="1" w:styleId="1515">
    <w:name w:val="눈금 표 2 - 강조색 11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516">
    <w:name w:val="눈금 표 3 - 강조색 11"/>
    <w:qFormat/>
    <w:uiPriority w:val="33"/>
    <w:rPr>
      <w:b/>
      <w:bCs/>
      <w:smallCaps/>
      <w:spacing w:val="5"/>
    </w:rPr>
  </w:style>
  <w:style w:type="table" w:customStyle="1" w:styleId="1517">
    <w:name w:val="표 구분선2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8">
    <w:name w:val="표 구분선111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9">
    <w:name w:val="표 구분선211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0">
    <w:name w:val="td22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paragraph" w:customStyle="1" w:styleId="1521">
    <w:name w:val="중간 음영 1 - 강조색 11"/>
    <w:qFormat/>
    <w:uiPriority w:val="1"/>
    <w:pPr>
      <w:widowControl w:val="0"/>
      <w:wordWrap w:val="0"/>
      <w:jc w:val="both"/>
    </w:pPr>
    <w:rPr>
      <w:rFonts w:ascii="Times New Roman" w:hAnsi="Times New Roman" w:eastAsia="BatangChe" w:cs="Times New Roman"/>
      <w:kern w:val="2"/>
      <w:sz w:val="22"/>
      <w:lang w:val="en-US" w:eastAsia="ko-KR" w:bidi="ar-SA"/>
    </w:rPr>
  </w:style>
  <w:style w:type="table" w:customStyle="1" w:styleId="1522">
    <w:name w:val="표 구분선64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3">
    <w:name w:val="표 구분선27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4">
    <w:name w:val="표 구분선11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5">
    <w:name w:val="표 테마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6">
    <w:name w:val="표 구분선38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7">
    <w:name w:val="표 구분선2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8">
    <w:name w:val="표 구분선117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9">
    <w:name w:val="표 구분선215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0">
    <w:name w:val="td6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31">
    <w:name w:val="표 구분선4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2">
    <w:name w:val="표 구분선5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3">
    <w:name w:val="표 구분선6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4">
    <w:name w:val="표 구분선315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5">
    <w:name w:val="표 구분선12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6">
    <w:name w:val="표 테마1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7">
    <w:name w:val="표 구분선22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8">
    <w:name w:val="표 구분선1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9">
    <w:name w:val="표 구분선2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0">
    <w:name w:val="td2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41">
    <w:name w:val="td5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42">
    <w:name w:val="표 테마7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3">
    <w:name w:val="표 구분선115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4">
    <w:name w:val="표 구분선214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5">
    <w:name w:val="표 구분선12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6">
    <w:name w:val="표 테마1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7">
    <w:name w:val="표 구분선31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48">
    <w:name w:val="xl10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49">
    <w:name w:val="xl10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0">
    <w:name w:val="xl10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1">
    <w:name w:val="xl109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2">
    <w:name w:val="xl110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3">
    <w:name w:val="xl111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4">
    <w:name w:val="xl11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5">
    <w:name w:val="xl113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6">
    <w:name w:val="xl114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7">
    <w:name w:val="xl11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8">
    <w:name w:val="xl116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9">
    <w:name w:val="xl117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0">
    <w:name w:val="xl118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1">
    <w:name w:val="xl11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2">
    <w:name w:val="xl12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3">
    <w:name w:val="xl12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4">
    <w:name w:val="xl123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5">
    <w:name w:val="xl124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6">
    <w:name w:val="xl126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table" w:customStyle="1" w:styleId="1567">
    <w:name w:val="표 구분선29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8">
    <w:name w:val="표 구분선11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9">
    <w:name w:val="표 테마9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0">
    <w:name w:val="표 구분선39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1">
    <w:name w:val="표 구분선210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2">
    <w:name w:val="표 구분선119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3">
    <w:name w:val="표 구분선216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4">
    <w:name w:val="td7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75">
    <w:name w:val="표 구분선4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6">
    <w:name w:val="표 구분선5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7">
    <w:name w:val="표 구분선6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8">
    <w:name w:val="표 구분선7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9">
    <w:name w:val="표 구분선86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0">
    <w:name w:val="표 구분선316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1">
    <w:name w:val="표 구분선126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2">
    <w:name w:val="표 테마16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3">
    <w:name w:val="표 구분선95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4">
    <w:name w:val="표 구분선325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5">
    <w:name w:val="표 구분선13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6">
    <w:name w:val="표 테마2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7">
    <w:name w:val="표 구분선10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8">
    <w:name w:val="표 구분선14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9">
    <w:name w:val="표 구분선15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0">
    <w:name w:val="표 테마3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1">
    <w:name w:val="표 구분선33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2">
    <w:name w:val="표 구분선22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3">
    <w:name w:val="표 구분선11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4">
    <w:name w:val="표 구분선21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5">
    <w:name w:val="td24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96">
    <w:name w:val="표 구분선4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7">
    <w:name w:val="표 구분선5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8">
    <w:name w:val="표 구분선6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9">
    <w:name w:val="표 구분선7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0">
    <w:name w:val="표 구분선81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1">
    <w:name w:val="표 구분선31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2">
    <w:name w:val="표 구분선12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3">
    <w:name w:val="표 테마1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4">
    <w:name w:val="표 구분선91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5">
    <w:name w:val="표 구분선32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6">
    <w:name w:val="표 구분선13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7">
    <w:name w:val="표 테마2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8">
    <w:name w:val="표 구분선10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9">
    <w:name w:val="표 구분선16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0">
    <w:name w:val="표 구분선34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1">
    <w:name w:val="표 구분선17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2">
    <w:name w:val="표 테마4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3">
    <w:name w:val="표 구분선18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4">
    <w:name w:val="표 구분선19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5">
    <w:name w:val="표 테마5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6">
    <w:name w:val="표 구분선35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7">
    <w:name w:val="표 구분선23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8">
    <w:name w:val="표 구분선112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9">
    <w:name w:val="표 구분선212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0">
    <w:name w:val="td3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21">
    <w:name w:val="표 구분선4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2">
    <w:name w:val="표 구분선5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3">
    <w:name w:val="표 구분선6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4">
    <w:name w:val="표 구분선7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5">
    <w:name w:val="표 구분선82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6">
    <w:name w:val="표 구분선31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7">
    <w:name w:val="표 구분선12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8">
    <w:name w:val="표 테마1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9">
    <w:name w:val="표 구분선92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0">
    <w:name w:val="표 구분선32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1">
    <w:name w:val="표 구분선13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2">
    <w:name w:val="표 테마2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3">
    <w:name w:val="표 구분선10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4">
    <w:name w:val="표 구분선20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5">
    <w:name w:val="표 구분선110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6">
    <w:name w:val="표 테마6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7">
    <w:name w:val="표 구분선36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8">
    <w:name w:val="표 구분선24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9">
    <w:name w:val="표 구분선113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0">
    <w:name w:val="표 구분선213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1">
    <w:name w:val="td4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42">
    <w:name w:val="표 구분선4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3">
    <w:name w:val="표 구분선5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4">
    <w:name w:val="표 구분선6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5">
    <w:name w:val="표 구분선7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6">
    <w:name w:val="표 구분선83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7">
    <w:name w:val="표 구분선31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8">
    <w:name w:val="표 구분선12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9">
    <w:name w:val="표 테마1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0">
    <w:name w:val="표 구분선93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1">
    <w:name w:val="표 구분선32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2">
    <w:name w:val="표 구분선13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3">
    <w:name w:val="표 테마2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4">
    <w:name w:val="표 구분선10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5">
    <w:name w:val="표 구분선14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6">
    <w:name w:val="표 구분선15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7">
    <w:name w:val="표 테마3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8">
    <w:name w:val="표 구분선33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9">
    <w:name w:val="표 구분선22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0">
    <w:name w:val="표 구분선1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1">
    <w:name w:val="표 구분선2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2">
    <w:name w:val="td21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63">
    <w:name w:val="표 구분선4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4">
    <w:name w:val="표 구분선5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5">
    <w:name w:val="표 구분선6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6">
    <w:name w:val="표 구분선7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7">
    <w:name w:val="표 구분선81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8">
    <w:name w:val="표 구분선31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9">
    <w:name w:val="표 구분선12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0">
    <w:name w:val="표 테마1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1">
    <w:name w:val="표 구분선91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2">
    <w:name w:val="표 구분선32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3">
    <w:name w:val="표 구분선13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4">
    <w:name w:val="표 테마2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5">
    <w:name w:val="표 구분선10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6">
    <w:name w:val="표 구분선16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7">
    <w:name w:val="표 구분선34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8">
    <w:name w:val="표 구분선17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9">
    <w:name w:val="표 테마4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0">
    <w:name w:val="표 구분선18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1">
    <w:name w:val="표 구분선19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2">
    <w:name w:val="표 테마5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3">
    <w:name w:val="표 구분선35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4">
    <w:name w:val="표 구분선23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5">
    <w:name w:val="표 구분선11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6">
    <w:name w:val="표 구분선21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7">
    <w:name w:val="td31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88">
    <w:name w:val="표 구분선4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9">
    <w:name w:val="표 구분선5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0">
    <w:name w:val="표 구분선6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1">
    <w:name w:val="표 구분선7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2">
    <w:name w:val="표 구분선82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3">
    <w:name w:val="표 구분선31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4">
    <w:name w:val="표 구분선12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5">
    <w:name w:val="표 테마1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6">
    <w:name w:val="표 구분선92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7">
    <w:name w:val="표 구분선32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8">
    <w:name w:val="표 구분선13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9">
    <w:name w:val="표 테마2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0">
    <w:name w:val="표 구분선10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1">
    <w:name w:val="표 구분선84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02">
    <w:name w:val="Unresolved Mention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44048;&#47532;&#51088;&#47308;\&#50892;&#53356;&#49677;%20&#44284;&#51228;\kca_standard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4FD2A00-C241-4C1A-886B-326346891AB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C:\감리자료\워크숍 과제\kca_standard.dot</Template>
  <Company>경희대학교</Company>
  <Pages>3</Pages>
  <Words>770</Words>
  <Characters>1259</Characters>
  <Lines>12</Lines>
  <Paragraphs>3</Paragraphs>
  <TotalTime>143</TotalTime>
  <ScaleCrop>false</ScaleCrop>
  <LinksUpToDate>false</LinksUpToDate>
  <CharactersWithSpaces>1519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2021-01-17T12:01:00Z</dcterms:created>
  <dc:creator>안기옥</dc:creator>
  <cp:lastModifiedBy>ㅤ</cp:lastModifiedBy>
  <cp:lastPrinted>2015-10-29T09:28:00Z</cp:lastPrinted>
  <dcterms:modified xsi:type="dcterms:W3CDTF">2024-11-05T09:24:01Z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07DE2B6A01AA4C348F5E926A8B6B5A21_12</vt:lpwstr>
  </property>
</Properties>
</file>